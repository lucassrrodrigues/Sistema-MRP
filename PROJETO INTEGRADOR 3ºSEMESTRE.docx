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A2EA21" w14:textId="77777777" w:rsidR="00841616" w:rsidRPr="00841616" w:rsidRDefault="00841616" w:rsidP="001C0974">
      <w:pPr>
        <w:spacing w:line="240" w:lineRule="auto"/>
        <w:jc w:val="center"/>
        <w:rPr>
          <w:b/>
        </w:rPr>
      </w:pPr>
      <w:r w:rsidRPr="00841616">
        <w:rPr>
          <w:b/>
        </w:rPr>
        <w:t>UNIVERSIDADE DE SOROCABA</w:t>
      </w:r>
    </w:p>
    <w:p w14:paraId="46FCB028" w14:textId="77777777" w:rsidR="00A93E46" w:rsidRPr="00A93E46" w:rsidRDefault="0040660B" w:rsidP="001C0974">
      <w:pPr>
        <w:spacing w:line="240" w:lineRule="auto"/>
        <w:jc w:val="center"/>
        <w:rPr>
          <w:b/>
          <w:caps/>
        </w:rPr>
      </w:pPr>
      <w:r>
        <w:rPr>
          <w:b/>
        </w:rPr>
        <w:t>ANÁLISE E DESENVOLVIMENTO DE SISTEMAS</w:t>
      </w:r>
    </w:p>
    <w:p w14:paraId="66FEC2E6" w14:textId="77777777" w:rsidR="00841616" w:rsidRDefault="00841616" w:rsidP="001C0974">
      <w:pPr>
        <w:spacing w:line="240" w:lineRule="auto"/>
        <w:jc w:val="center"/>
        <w:rPr>
          <w:b/>
        </w:rPr>
      </w:pPr>
    </w:p>
    <w:p w14:paraId="5687DFA0" w14:textId="77777777" w:rsidR="00841616" w:rsidRDefault="00841616" w:rsidP="001C0974">
      <w:pPr>
        <w:spacing w:line="240" w:lineRule="auto"/>
        <w:jc w:val="center"/>
        <w:rPr>
          <w:b/>
        </w:rPr>
      </w:pPr>
    </w:p>
    <w:p w14:paraId="71F1FE52" w14:textId="77777777" w:rsidR="0060682C" w:rsidRDefault="0060682C" w:rsidP="001C0974">
      <w:pPr>
        <w:spacing w:line="240" w:lineRule="auto"/>
        <w:jc w:val="center"/>
        <w:rPr>
          <w:b/>
        </w:rPr>
      </w:pPr>
    </w:p>
    <w:p w14:paraId="69465506" w14:textId="77777777" w:rsidR="00FF7C0D" w:rsidRDefault="00FF7C0D" w:rsidP="001C0974">
      <w:pPr>
        <w:spacing w:line="240" w:lineRule="auto"/>
        <w:jc w:val="center"/>
        <w:rPr>
          <w:b/>
        </w:rPr>
      </w:pPr>
    </w:p>
    <w:p w14:paraId="7EF27005" w14:textId="77777777" w:rsidR="00FF7C0D" w:rsidRDefault="00FF7C0D" w:rsidP="001C0974">
      <w:pPr>
        <w:spacing w:line="240" w:lineRule="auto"/>
        <w:jc w:val="center"/>
        <w:rPr>
          <w:b/>
        </w:rPr>
      </w:pPr>
    </w:p>
    <w:p w14:paraId="6BB67EC1" w14:textId="77777777" w:rsidR="0060682C" w:rsidRDefault="00085A74" w:rsidP="001C0974">
      <w:pPr>
        <w:spacing w:line="240" w:lineRule="auto"/>
        <w:jc w:val="center"/>
        <w:rPr>
          <w:b/>
        </w:rPr>
      </w:pPr>
      <w:r>
        <w:rPr>
          <w:b/>
        </w:rPr>
        <w:t>LUCAS SOUZA RODRIGUES – 00114343;</w:t>
      </w:r>
    </w:p>
    <w:p w14:paraId="5329B2C4" w14:textId="77777777" w:rsidR="0060682C" w:rsidRDefault="00085A74" w:rsidP="001C0974">
      <w:pPr>
        <w:spacing w:line="240" w:lineRule="auto"/>
        <w:jc w:val="center"/>
        <w:rPr>
          <w:b/>
        </w:rPr>
      </w:pPr>
      <w:r>
        <w:rPr>
          <w:b/>
        </w:rPr>
        <w:t>MARCOS HENRIQUE SILVA DE CAMARGO – 00113254;</w:t>
      </w:r>
    </w:p>
    <w:p w14:paraId="01BBDE67" w14:textId="77777777" w:rsidR="0060682C" w:rsidRDefault="00085A74" w:rsidP="001C0974">
      <w:pPr>
        <w:spacing w:line="240" w:lineRule="auto"/>
        <w:jc w:val="center"/>
        <w:rPr>
          <w:b/>
        </w:rPr>
      </w:pPr>
      <w:r>
        <w:rPr>
          <w:b/>
        </w:rPr>
        <w:t>MATHEUS LIMA DOS SANTOS – 00115155;</w:t>
      </w:r>
    </w:p>
    <w:p w14:paraId="1F4FB6B0" w14:textId="77777777" w:rsidR="0060682C" w:rsidRDefault="00085A74" w:rsidP="001C0974">
      <w:pPr>
        <w:spacing w:line="240" w:lineRule="auto"/>
        <w:jc w:val="center"/>
        <w:rPr>
          <w:b/>
        </w:rPr>
      </w:pPr>
      <w:r>
        <w:rPr>
          <w:b/>
        </w:rPr>
        <w:t>MATHEUS RODRIGUES BOMFIM – 00116852;</w:t>
      </w:r>
    </w:p>
    <w:p w14:paraId="50204A4B" w14:textId="77777777" w:rsidR="0060682C" w:rsidRDefault="00085A74" w:rsidP="001C0974">
      <w:pPr>
        <w:spacing w:line="240" w:lineRule="auto"/>
        <w:jc w:val="center"/>
        <w:rPr>
          <w:b/>
        </w:rPr>
      </w:pPr>
      <w:r>
        <w:rPr>
          <w:b/>
        </w:rPr>
        <w:t>VICTOR HUGO ALÓ – 00116195.</w:t>
      </w:r>
    </w:p>
    <w:p w14:paraId="01CEED40" w14:textId="77777777" w:rsidR="00100F19" w:rsidRDefault="00100F19" w:rsidP="001C0974">
      <w:pPr>
        <w:spacing w:line="240" w:lineRule="auto"/>
        <w:jc w:val="center"/>
        <w:rPr>
          <w:b/>
        </w:rPr>
      </w:pPr>
    </w:p>
    <w:p w14:paraId="7A706718" w14:textId="77777777" w:rsidR="00100F19" w:rsidRDefault="00100F19" w:rsidP="001C0974">
      <w:pPr>
        <w:spacing w:line="240" w:lineRule="auto"/>
        <w:jc w:val="center"/>
        <w:rPr>
          <w:b/>
        </w:rPr>
      </w:pPr>
    </w:p>
    <w:p w14:paraId="5DD9DFFF" w14:textId="77777777" w:rsidR="00841616" w:rsidRDefault="00841616" w:rsidP="001C0974">
      <w:pPr>
        <w:spacing w:line="240" w:lineRule="auto"/>
        <w:rPr>
          <w:b/>
        </w:rPr>
      </w:pPr>
    </w:p>
    <w:p w14:paraId="7B2C6796" w14:textId="77777777" w:rsidR="00841616" w:rsidRDefault="00841616" w:rsidP="001C0974">
      <w:pPr>
        <w:spacing w:line="240" w:lineRule="auto"/>
        <w:jc w:val="center"/>
        <w:rPr>
          <w:b/>
        </w:rPr>
      </w:pPr>
    </w:p>
    <w:p w14:paraId="718ED13D" w14:textId="77777777" w:rsidR="00841616" w:rsidRDefault="00841616" w:rsidP="001C0974">
      <w:pPr>
        <w:spacing w:line="240" w:lineRule="auto"/>
        <w:jc w:val="center"/>
        <w:rPr>
          <w:b/>
        </w:rPr>
      </w:pPr>
    </w:p>
    <w:p w14:paraId="0EFDF2CC" w14:textId="77777777" w:rsidR="00841616" w:rsidRDefault="00841616" w:rsidP="001C0974">
      <w:pPr>
        <w:spacing w:line="240" w:lineRule="auto"/>
        <w:jc w:val="center"/>
        <w:rPr>
          <w:b/>
        </w:rPr>
      </w:pPr>
    </w:p>
    <w:p w14:paraId="3F58234C" w14:textId="77777777" w:rsidR="00841616" w:rsidRPr="00A93E46" w:rsidRDefault="0040660B" w:rsidP="001C0974">
      <w:pPr>
        <w:spacing w:line="240" w:lineRule="auto"/>
        <w:jc w:val="center"/>
        <w:rPr>
          <w:b/>
          <w:caps/>
        </w:rPr>
      </w:pPr>
      <w:r>
        <w:rPr>
          <w:b/>
          <w:caps/>
        </w:rPr>
        <w:t>PROJETO INTEGRADOR: ANALISTA DESENVOLVEDOR WEB</w:t>
      </w:r>
    </w:p>
    <w:p w14:paraId="334EF460" w14:textId="77777777" w:rsidR="00841616" w:rsidRDefault="00841616" w:rsidP="004E727F">
      <w:pPr>
        <w:spacing w:line="240" w:lineRule="auto"/>
        <w:jc w:val="center"/>
        <w:rPr>
          <w:b/>
        </w:rPr>
      </w:pPr>
    </w:p>
    <w:p w14:paraId="7701D193" w14:textId="77777777" w:rsidR="00841616" w:rsidRDefault="00841616" w:rsidP="004E727F">
      <w:pPr>
        <w:spacing w:line="240" w:lineRule="auto"/>
        <w:jc w:val="center"/>
        <w:rPr>
          <w:b/>
        </w:rPr>
      </w:pPr>
    </w:p>
    <w:p w14:paraId="1BD1F847" w14:textId="77777777" w:rsidR="00841616" w:rsidRDefault="00841616" w:rsidP="004E727F">
      <w:pPr>
        <w:spacing w:line="240" w:lineRule="auto"/>
        <w:jc w:val="center"/>
        <w:rPr>
          <w:b/>
        </w:rPr>
      </w:pPr>
    </w:p>
    <w:p w14:paraId="21767C7B" w14:textId="77777777" w:rsidR="00FF7C0D" w:rsidRDefault="00FF7C0D" w:rsidP="004E727F">
      <w:pPr>
        <w:spacing w:line="240" w:lineRule="auto"/>
        <w:jc w:val="center"/>
        <w:rPr>
          <w:b/>
        </w:rPr>
      </w:pPr>
    </w:p>
    <w:p w14:paraId="612E89A4" w14:textId="77777777" w:rsidR="00841616" w:rsidRDefault="00841616" w:rsidP="004E727F">
      <w:pPr>
        <w:spacing w:line="240" w:lineRule="auto"/>
        <w:jc w:val="center"/>
        <w:rPr>
          <w:b/>
        </w:rPr>
      </w:pPr>
    </w:p>
    <w:p w14:paraId="51634E37" w14:textId="77777777" w:rsidR="00841616" w:rsidRDefault="00841616" w:rsidP="004E727F">
      <w:pPr>
        <w:spacing w:line="240" w:lineRule="auto"/>
        <w:jc w:val="center"/>
        <w:rPr>
          <w:b/>
        </w:rPr>
      </w:pPr>
    </w:p>
    <w:p w14:paraId="69BC7490" w14:textId="77777777" w:rsidR="00841616" w:rsidRDefault="00841616" w:rsidP="004E727F">
      <w:pPr>
        <w:spacing w:line="240" w:lineRule="auto"/>
        <w:jc w:val="center"/>
        <w:rPr>
          <w:b/>
        </w:rPr>
      </w:pPr>
    </w:p>
    <w:p w14:paraId="7DD09751" w14:textId="77777777" w:rsidR="00841616" w:rsidRDefault="00841616" w:rsidP="004E727F">
      <w:pPr>
        <w:spacing w:line="240" w:lineRule="auto"/>
        <w:jc w:val="center"/>
        <w:rPr>
          <w:b/>
        </w:rPr>
      </w:pPr>
    </w:p>
    <w:p w14:paraId="464A0AEB" w14:textId="77777777" w:rsidR="00841616" w:rsidRDefault="00841616" w:rsidP="004E727F">
      <w:pPr>
        <w:spacing w:line="240" w:lineRule="auto"/>
        <w:jc w:val="center"/>
        <w:rPr>
          <w:b/>
        </w:rPr>
      </w:pPr>
    </w:p>
    <w:p w14:paraId="3340BE49" w14:textId="77777777" w:rsidR="00841616" w:rsidRDefault="00841616" w:rsidP="004E727F">
      <w:pPr>
        <w:spacing w:line="240" w:lineRule="auto"/>
        <w:rPr>
          <w:b/>
        </w:rPr>
      </w:pPr>
    </w:p>
    <w:p w14:paraId="16A4928D" w14:textId="77777777" w:rsidR="001C0974" w:rsidRDefault="001C0974" w:rsidP="004E727F">
      <w:pPr>
        <w:spacing w:line="240" w:lineRule="auto"/>
        <w:jc w:val="center"/>
        <w:rPr>
          <w:b/>
        </w:rPr>
      </w:pPr>
    </w:p>
    <w:p w14:paraId="30774FE0" w14:textId="77777777" w:rsidR="001C0974" w:rsidRDefault="001C0974" w:rsidP="004E727F">
      <w:pPr>
        <w:spacing w:line="240" w:lineRule="auto"/>
        <w:jc w:val="center"/>
        <w:rPr>
          <w:b/>
        </w:rPr>
      </w:pPr>
    </w:p>
    <w:p w14:paraId="6EB7E4FC" w14:textId="77777777" w:rsidR="001C0974" w:rsidRDefault="001C0974" w:rsidP="004E727F">
      <w:pPr>
        <w:spacing w:line="240" w:lineRule="auto"/>
        <w:jc w:val="center"/>
        <w:rPr>
          <w:b/>
        </w:rPr>
      </w:pPr>
    </w:p>
    <w:p w14:paraId="4F432089" w14:textId="77777777" w:rsidR="001C0974" w:rsidRDefault="001C0974" w:rsidP="004E727F">
      <w:pPr>
        <w:spacing w:line="240" w:lineRule="auto"/>
        <w:jc w:val="center"/>
        <w:rPr>
          <w:b/>
        </w:rPr>
      </w:pPr>
    </w:p>
    <w:p w14:paraId="175D140F" w14:textId="77777777" w:rsidR="001C0974" w:rsidRDefault="001C0974" w:rsidP="004E727F">
      <w:pPr>
        <w:spacing w:line="240" w:lineRule="auto"/>
        <w:jc w:val="center"/>
        <w:rPr>
          <w:b/>
        </w:rPr>
      </w:pPr>
    </w:p>
    <w:p w14:paraId="253D3E6F" w14:textId="77777777" w:rsidR="001C0974" w:rsidRDefault="001C0974" w:rsidP="004E727F">
      <w:pPr>
        <w:spacing w:line="240" w:lineRule="auto"/>
        <w:jc w:val="center"/>
        <w:rPr>
          <w:b/>
        </w:rPr>
      </w:pPr>
    </w:p>
    <w:p w14:paraId="06D127B0" w14:textId="77777777" w:rsidR="001C0974" w:rsidRDefault="001C0974" w:rsidP="004E727F">
      <w:pPr>
        <w:spacing w:line="240" w:lineRule="auto"/>
        <w:jc w:val="center"/>
        <w:rPr>
          <w:b/>
        </w:rPr>
      </w:pPr>
    </w:p>
    <w:p w14:paraId="24EEF9FB" w14:textId="77777777" w:rsidR="001C0974" w:rsidRDefault="001C0974" w:rsidP="004E727F">
      <w:pPr>
        <w:spacing w:line="240" w:lineRule="auto"/>
        <w:jc w:val="center"/>
        <w:rPr>
          <w:b/>
        </w:rPr>
      </w:pPr>
    </w:p>
    <w:p w14:paraId="2A254629" w14:textId="77777777" w:rsidR="001C0974" w:rsidRDefault="001C0974" w:rsidP="004E727F">
      <w:pPr>
        <w:spacing w:line="240" w:lineRule="auto"/>
        <w:jc w:val="center"/>
        <w:rPr>
          <w:b/>
        </w:rPr>
      </w:pPr>
    </w:p>
    <w:p w14:paraId="176D88B7" w14:textId="77777777" w:rsidR="001C0974" w:rsidRDefault="001C0974" w:rsidP="004E727F">
      <w:pPr>
        <w:spacing w:line="240" w:lineRule="auto"/>
        <w:jc w:val="center"/>
        <w:rPr>
          <w:b/>
        </w:rPr>
      </w:pPr>
    </w:p>
    <w:p w14:paraId="291F8429" w14:textId="77777777" w:rsidR="001C0974" w:rsidRDefault="001C0974" w:rsidP="004E727F">
      <w:pPr>
        <w:spacing w:line="240" w:lineRule="auto"/>
        <w:jc w:val="center"/>
        <w:rPr>
          <w:b/>
        </w:rPr>
      </w:pPr>
    </w:p>
    <w:p w14:paraId="47C5E3B8" w14:textId="77777777" w:rsidR="001C0974" w:rsidRDefault="001C0974" w:rsidP="004E727F">
      <w:pPr>
        <w:spacing w:line="240" w:lineRule="auto"/>
        <w:jc w:val="center"/>
        <w:rPr>
          <w:b/>
        </w:rPr>
      </w:pPr>
    </w:p>
    <w:p w14:paraId="46A11B98" w14:textId="77777777" w:rsidR="001C0974" w:rsidRDefault="001C0974" w:rsidP="004E727F">
      <w:pPr>
        <w:spacing w:line="240" w:lineRule="auto"/>
        <w:jc w:val="center"/>
        <w:rPr>
          <w:b/>
        </w:rPr>
      </w:pPr>
    </w:p>
    <w:p w14:paraId="4B92FE47" w14:textId="77777777" w:rsidR="001C0974" w:rsidRDefault="001C0974" w:rsidP="004E727F">
      <w:pPr>
        <w:spacing w:line="240" w:lineRule="auto"/>
        <w:jc w:val="center"/>
        <w:rPr>
          <w:b/>
        </w:rPr>
      </w:pPr>
    </w:p>
    <w:p w14:paraId="4B03085B" w14:textId="77777777" w:rsidR="001C0974" w:rsidRDefault="001C0974" w:rsidP="004E727F">
      <w:pPr>
        <w:spacing w:line="240" w:lineRule="auto"/>
        <w:jc w:val="center"/>
        <w:rPr>
          <w:b/>
        </w:rPr>
      </w:pPr>
    </w:p>
    <w:p w14:paraId="7A4676D4" w14:textId="77777777" w:rsidR="001C0974" w:rsidRDefault="001C0974" w:rsidP="004E727F">
      <w:pPr>
        <w:spacing w:line="240" w:lineRule="auto"/>
        <w:jc w:val="center"/>
        <w:rPr>
          <w:b/>
        </w:rPr>
      </w:pPr>
    </w:p>
    <w:p w14:paraId="3182DC05" w14:textId="77777777" w:rsidR="001C0974" w:rsidRDefault="001C0974" w:rsidP="004E727F">
      <w:pPr>
        <w:spacing w:line="240" w:lineRule="auto"/>
        <w:jc w:val="center"/>
        <w:rPr>
          <w:b/>
        </w:rPr>
      </w:pPr>
    </w:p>
    <w:p w14:paraId="13EBD039" w14:textId="77777777" w:rsidR="001C0974" w:rsidRDefault="001C0974" w:rsidP="004E727F">
      <w:pPr>
        <w:spacing w:line="240" w:lineRule="auto"/>
        <w:jc w:val="center"/>
        <w:rPr>
          <w:b/>
        </w:rPr>
      </w:pPr>
    </w:p>
    <w:p w14:paraId="081CD713" w14:textId="77777777" w:rsidR="001C0974" w:rsidRDefault="001C0974" w:rsidP="004E727F">
      <w:pPr>
        <w:spacing w:line="240" w:lineRule="auto"/>
        <w:jc w:val="center"/>
        <w:rPr>
          <w:b/>
        </w:rPr>
      </w:pPr>
    </w:p>
    <w:p w14:paraId="55D0CFE8" w14:textId="5573A761" w:rsidR="00841616" w:rsidRDefault="00841616" w:rsidP="004E727F">
      <w:pPr>
        <w:spacing w:line="240" w:lineRule="auto"/>
        <w:jc w:val="center"/>
        <w:rPr>
          <w:b/>
        </w:rPr>
      </w:pPr>
      <w:r>
        <w:rPr>
          <w:b/>
        </w:rPr>
        <w:t>Sorocaba/SP</w:t>
      </w:r>
    </w:p>
    <w:p w14:paraId="46C4EBDF" w14:textId="5D26487E" w:rsidR="003739FE" w:rsidRDefault="0040660B" w:rsidP="004E727F">
      <w:pPr>
        <w:spacing w:line="240" w:lineRule="auto"/>
        <w:jc w:val="center"/>
        <w:sectPr w:rsidR="003739FE" w:rsidSect="00015565">
          <w:pgSz w:w="11906" w:h="16838" w:code="9"/>
          <w:pgMar w:top="1701" w:right="1134" w:bottom="1134" w:left="1701" w:header="709" w:footer="709" w:gutter="0"/>
          <w:cols w:space="708"/>
          <w:docGrid w:linePitch="360"/>
        </w:sectPr>
      </w:pPr>
      <w:r>
        <w:rPr>
          <w:b/>
        </w:rPr>
        <w:t>202</w:t>
      </w:r>
      <w:r w:rsidR="001C0974">
        <w:rPr>
          <w:b/>
        </w:rPr>
        <w:t>4</w:t>
      </w:r>
    </w:p>
    <w:p w14:paraId="0B9995C5" w14:textId="77777777" w:rsidR="0060682C" w:rsidRPr="0060682C" w:rsidRDefault="00085A74" w:rsidP="004E727F">
      <w:pPr>
        <w:spacing w:line="240" w:lineRule="auto"/>
        <w:jc w:val="center"/>
        <w:rPr>
          <w:b/>
        </w:rPr>
      </w:pPr>
      <w:r w:rsidRPr="0060682C">
        <w:rPr>
          <w:b/>
        </w:rPr>
        <w:lastRenderedPageBreak/>
        <w:t>LUCAS SOUZA RODRIGUES – 00114343;</w:t>
      </w:r>
    </w:p>
    <w:p w14:paraId="1E134C2F" w14:textId="77777777" w:rsidR="0060682C" w:rsidRPr="0060682C" w:rsidRDefault="00085A74" w:rsidP="004E727F">
      <w:pPr>
        <w:spacing w:line="240" w:lineRule="auto"/>
        <w:jc w:val="center"/>
        <w:rPr>
          <w:b/>
        </w:rPr>
      </w:pPr>
      <w:r w:rsidRPr="0060682C">
        <w:rPr>
          <w:b/>
        </w:rPr>
        <w:t>MARCOS HENRIQUE SILVA DE CAMARGO – 00113254;</w:t>
      </w:r>
    </w:p>
    <w:p w14:paraId="655E6197" w14:textId="77777777" w:rsidR="0060682C" w:rsidRPr="0060682C" w:rsidRDefault="00085A74" w:rsidP="004E727F">
      <w:pPr>
        <w:spacing w:line="240" w:lineRule="auto"/>
        <w:jc w:val="center"/>
        <w:rPr>
          <w:b/>
        </w:rPr>
      </w:pPr>
      <w:r w:rsidRPr="0060682C">
        <w:rPr>
          <w:b/>
        </w:rPr>
        <w:t>MATHEUS LIMA DOS SANTOS – 00115155;</w:t>
      </w:r>
    </w:p>
    <w:p w14:paraId="70D2D8BC" w14:textId="77777777" w:rsidR="0060682C" w:rsidRPr="0060682C" w:rsidRDefault="00085A74" w:rsidP="004E727F">
      <w:pPr>
        <w:spacing w:line="240" w:lineRule="auto"/>
        <w:jc w:val="center"/>
        <w:rPr>
          <w:b/>
        </w:rPr>
      </w:pPr>
      <w:r w:rsidRPr="0060682C">
        <w:rPr>
          <w:b/>
        </w:rPr>
        <w:t>MATHEUS RODRIGUES BOMFIM – 00116852;</w:t>
      </w:r>
    </w:p>
    <w:p w14:paraId="63D1A04D" w14:textId="77777777" w:rsidR="00100F19" w:rsidRDefault="00085A74" w:rsidP="004E727F">
      <w:pPr>
        <w:spacing w:line="240" w:lineRule="auto"/>
        <w:jc w:val="center"/>
        <w:rPr>
          <w:b/>
        </w:rPr>
      </w:pPr>
      <w:r w:rsidRPr="0060682C">
        <w:rPr>
          <w:b/>
        </w:rPr>
        <w:t>VICTOR HUGO ALÓ – 00116195.</w:t>
      </w:r>
    </w:p>
    <w:p w14:paraId="7BFF9B7C" w14:textId="77777777" w:rsidR="00841616" w:rsidRDefault="00841616" w:rsidP="004E727F">
      <w:pPr>
        <w:spacing w:line="240" w:lineRule="auto"/>
        <w:jc w:val="center"/>
        <w:rPr>
          <w:b/>
        </w:rPr>
      </w:pPr>
    </w:p>
    <w:p w14:paraId="17FCEB5F" w14:textId="77777777" w:rsidR="00841616" w:rsidRDefault="00841616" w:rsidP="004E727F">
      <w:pPr>
        <w:spacing w:line="240" w:lineRule="auto"/>
        <w:jc w:val="center"/>
        <w:rPr>
          <w:b/>
        </w:rPr>
      </w:pPr>
    </w:p>
    <w:p w14:paraId="5CDE50C9" w14:textId="77777777" w:rsidR="00841616" w:rsidRDefault="00841616" w:rsidP="004E727F">
      <w:pPr>
        <w:spacing w:line="240" w:lineRule="auto"/>
        <w:jc w:val="center"/>
        <w:rPr>
          <w:b/>
        </w:rPr>
      </w:pPr>
    </w:p>
    <w:p w14:paraId="57CE0E7A" w14:textId="77777777" w:rsidR="00841616" w:rsidRDefault="00841616" w:rsidP="004E727F">
      <w:pPr>
        <w:spacing w:line="240" w:lineRule="auto"/>
        <w:jc w:val="center"/>
        <w:rPr>
          <w:b/>
        </w:rPr>
      </w:pPr>
    </w:p>
    <w:p w14:paraId="170E47E6" w14:textId="77777777" w:rsidR="00841616" w:rsidRDefault="00841616" w:rsidP="004E727F">
      <w:pPr>
        <w:spacing w:line="240" w:lineRule="auto"/>
        <w:jc w:val="center"/>
        <w:rPr>
          <w:b/>
        </w:rPr>
      </w:pPr>
    </w:p>
    <w:p w14:paraId="19E8F369" w14:textId="77777777" w:rsidR="00841616" w:rsidRDefault="00841616" w:rsidP="004E727F">
      <w:pPr>
        <w:spacing w:line="240" w:lineRule="auto"/>
        <w:jc w:val="center"/>
        <w:rPr>
          <w:b/>
        </w:rPr>
      </w:pPr>
    </w:p>
    <w:p w14:paraId="18CEC71B" w14:textId="77777777" w:rsidR="0060682C" w:rsidRPr="00A93E46" w:rsidRDefault="0060682C" w:rsidP="004E727F">
      <w:pPr>
        <w:spacing w:line="240" w:lineRule="auto"/>
        <w:jc w:val="center"/>
        <w:rPr>
          <w:b/>
          <w:caps/>
        </w:rPr>
      </w:pPr>
      <w:r>
        <w:rPr>
          <w:b/>
          <w:caps/>
        </w:rPr>
        <w:t xml:space="preserve">PROJETO INTEGRADOR: </w:t>
      </w:r>
      <w:bookmarkStart w:id="0" w:name="_Hlk167041242"/>
      <w:r>
        <w:rPr>
          <w:b/>
          <w:caps/>
        </w:rPr>
        <w:t>ANALISTA DESENVOLVEDOR WEB</w:t>
      </w:r>
    </w:p>
    <w:bookmarkEnd w:id="0"/>
    <w:p w14:paraId="4FB926FB" w14:textId="77777777" w:rsidR="00841616" w:rsidRDefault="00841616" w:rsidP="004E727F">
      <w:pPr>
        <w:spacing w:line="240" w:lineRule="auto"/>
        <w:jc w:val="center"/>
        <w:rPr>
          <w:b/>
        </w:rPr>
      </w:pPr>
    </w:p>
    <w:p w14:paraId="0D1952AA" w14:textId="77777777" w:rsidR="00841616" w:rsidRDefault="00841616" w:rsidP="004E727F">
      <w:pPr>
        <w:spacing w:line="240" w:lineRule="auto"/>
        <w:jc w:val="center"/>
        <w:rPr>
          <w:b/>
        </w:rPr>
      </w:pPr>
    </w:p>
    <w:p w14:paraId="1F84F151" w14:textId="77777777" w:rsidR="00841616" w:rsidRDefault="00841616" w:rsidP="004E727F">
      <w:pPr>
        <w:spacing w:line="240" w:lineRule="auto"/>
        <w:jc w:val="center"/>
        <w:rPr>
          <w:b/>
        </w:rPr>
      </w:pPr>
    </w:p>
    <w:p w14:paraId="4A2A74AF" w14:textId="77777777" w:rsidR="00841616" w:rsidRDefault="00841616" w:rsidP="004E727F">
      <w:pPr>
        <w:spacing w:line="240" w:lineRule="auto"/>
        <w:rPr>
          <w:b/>
        </w:rPr>
      </w:pPr>
    </w:p>
    <w:p w14:paraId="59CB499F" w14:textId="77777777" w:rsidR="00D25CF8" w:rsidRPr="00B91D98" w:rsidRDefault="00D25CF8" w:rsidP="004E727F">
      <w:pPr>
        <w:spacing w:line="240" w:lineRule="auto"/>
        <w:ind w:left="4536"/>
        <w:jc w:val="both"/>
        <w:rPr>
          <w:rFonts w:cs="Arial"/>
          <w:color w:val="000000"/>
          <w:szCs w:val="21"/>
          <w:shd w:val="clear" w:color="auto" w:fill="FFFFFF"/>
          <w:lang w:val="en-US"/>
        </w:rPr>
      </w:pPr>
    </w:p>
    <w:p w14:paraId="66D42FC0" w14:textId="77777777" w:rsidR="00D25CF8" w:rsidRDefault="00D25CF8" w:rsidP="00586410">
      <w:pPr>
        <w:spacing w:line="240" w:lineRule="auto"/>
        <w:ind w:left="4536"/>
        <w:jc w:val="both"/>
        <w:rPr>
          <w:rFonts w:cs="Arial"/>
          <w:color w:val="000000"/>
          <w:szCs w:val="21"/>
          <w:shd w:val="clear" w:color="auto" w:fill="FFFFFF"/>
        </w:rPr>
      </w:pPr>
    </w:p>
    <w:p w14:paraId="7538D487" w14:textId="77777777" w:rsidR="00841616" w:rsidRPr="00B4712C" w:rsidRDefault="00D25CF8" w:rsidP="00586410">
      <w:pPr>
        <w:spacing w:line="240" w:lineRule="auto"/>
        <w:ind w:left="4536"/>
        <w:jc w:val="both"/>
      </w:pPr>
      <w:r w:rsidRPr="00B4712C">
        <w:rPr>
          <w:rFonts w:cs="Arial"/>
          <w:color w:val="000000"/>
          <w:shd w:val="clear" w:color="auto" w:fill="FFFFFF"/>
        </w:rPr>
        <w:t>Orientador:</w:t>
      </w:r>
      <w:r w:rsidR="0060682C" w:rsidRPr="00B4712C">
        <w:rPr>
          <w:rFonts w:cs="Arial"/>
          <w:color w:val="000000"/>
          <w:shd w:val="clear" w:color="auto" w:fill="FFFFFF"/>
        </w:rPr>
        <w:t xml:space="preserve"> Professor e Mestre Michel Gonçalves da Silva.</w:t>
      </w:r>
    </w:p>
    <w:p w14:paraId="203E41F2" w14:textId="77777777" w:rsidR="00D25CF8" w:rsidRDefault="00D25CF8" w:rsidP="004E727F">
      <w:pPr>
        <w:spacing w:line="240" w:lineRule="auto"/>
        <w:jc w:val="center"/>
        <w:rPr>
          <w:b/>
        </w:rPr>
      </w:pPr>
    </w:p>
    <w:p w14:paraId="0F74A0FB" w14:textId="77777777" w:rsidR="00B91D98" w:rsidRDefault="00B91D98" w:rsidP="004E727F">
      <w:pPr>
        <w:spacing w:line="240" w:lineRule="auto"/>
        <w:jc w:val="center"/>
        <w:rPr>
          <w:b/>
        </w:rPr>
      </w:pPr>
    </w:p>
    <w:p w14:paraId="08507C47" w14:textId="77777777" w:rsidR="00B91D98" w:rsidRDefault="00B91D98" w:rsidP="004E727F">
      <w:pPr>
        <w:spacing w:line="240" w:lineRule="auto"/>
        <w:jc w:val="center"/>
        <w:rPr>
          <w:b/>
        </w:rPr>
      </w:pPr>
    </w:p>
    <w:p w14:paraId="12BC6106" w14:textId="77777777" w:rsidR="00D25CF8" w:rsidRDefault="00D25CF8" w:rsidP="004E727F">
      <w:pPr>
        <w:spacing w:line="240" w:lineRule="auto"/>
        <w:jc w:val="center"/>
        <w:rPr>
          <w:b/>
        </w:rPr>
      </w:pPr>
    </w:p>
    <w:p w14:paraId="5FE2E39E" w14:textId="77777777" w:rsidR="00D25CF8" w:rsidRDefault="00D25CF8" w:rsidP="004E727F">
      <w:pPr>
        <w:spacing w:line="240" w:lineRule="auto"/>
        <w:jc w:val="center"/>
        <w:rPr>
          <w:b/>
        </w:rPr>
      </w:pPr>
    </w:p>
    <w:p w14:paraId="1E430655" w14:textId="77777777" w:rsidR="00D25CF8" w:rsidRDefault="00D25CF8" w:rsidP="004E727F">
      <w:pPr>
        <w:spacing w:line="240" w:lineRule="auto"/>
        <w:jc w:val="center"/>
        <w:rPr>
          <w:b/>
        </w:rPr>
      </w:pPr>
    </w:p>
    <w:p w14:paraId="0C56ADDE" w14:textId="77777777" w:rsidR="00D25CF8" w:rsidRDefault="00D25CF8" w:rsidP="004E727F">
      <w:pPr>
        <w:spacing w:line="240" w:lineRule="auto"/>
        <w:jc w:val="center"/>
        <w:rPr>
          <w:b/>
        </w:rPr>
      </w:pPr>
    </w:p>
    <w:p w14:paraId="7458DFF5" w14:textId="77777777" w:rsidR="00D25CF8" w:rsidRDefault="00D25CF8" w:rsidP="004E727F">
      <w:pPr>
        <w:spacing w:line="240" w:lineRule="auto"/>
        <w:jc w:val="center"/>
        <w:rPr>
          <w:b/>
        </w:rPr>
      </w:pPr>
    </w:p>
    <w:p w14:paraId="1094B0B2" w14:textId="77777777" w:rsidR="00D25CF8" w:rsidRDefault="00D25CF8" w:rsidP="004E727F">
      <w:pPr>
        <w:spacing w:line="240" w:lineRule="auto"/>
        <w:jc w:val="center"/>
        <w:rPr>
          <w:b/>
        </w:rPr>
      </w:pPr>
    </w:p>
    <w:p w14:paraId="334B455A" w14:textId="77777777" w:rsidR="00D25CF8" w:rsidRDefault="00D25CF8" w:rsidP="004E727F">
      <w:pPr>
        <w:spacing w:line="240" w:lineRule="auto"/>
        <w:jc w:val="center"/>
        <w:rPr>
          <w:b/>
        </w:rPr>
      </w:pPr>
    </w:p>
    <w:p w14:paraId="69B0595F" w14:textId="77777777" w:rsidR="00D25CF8" w:rsidRDefault="00D25CF8" w:rsidP="004E727F">
      <w:pPr>
        <w:spacing w:line="240" w:lineRule="auto"/>
        <w:jc w:val="center"/>
        <w:rPr>
          <w:b/>
        </w:rPr>
      </w:pPr>
    </w:p>
    <w:p w14:paraId="2D617CE3" w14:textId="77777777" w:rsidR="00D25CF8" w:rsidRDefault="00D25CF8" w:rsidP="004E727F">
      <w:pPr>
        <w:spacing w:line="240" w:lineRule="auto"/>
        <w:jc w:val="center"/>
        <w:rPr>
          <w:b/>
        </w:rPr>
      </w:pPr>
    </w:p>
    <w:p w14:paraId="1000CF1C" w14:textId="77777777" w:rsidR="00D25CF8" w:rsidRDefault="00D25CF8" w:rsidP="004E727F">
      <w:pPr>
        <w:spacing w:line="240" w:lineRule="auto"/>
        <w:jc w:val="center"/>
        <w:rPr>
          <w:b/>
        </w:rPr>
      </w:pPr>
    </w:p>
    <w:p w14:paraId="0A1612F5" w14:textId="77777777" w:rsidR="00D25CF8" w:rsidRDefault="00D25CF8" w:rsidP="004E727F">
      <w:pPr>
        <w:spacing w:line="240" w:lineRule="auto"/>
        <w:jc w:val="center"/>
        <w:rPr>
          <w:b/>
        </w:rPr>
      </w:pPr>
    </w:p>
    <w:p w14:paraId="0BE1F3CF" w14:textId="77777777" w:rsidR="00D25CF8" w:rsidRDefault="00D25CF8" w:rsidP="004E727F">
      <w:pPr>
        <w:spacing w:line="240" w:lineRule="auto"/>
        <w:jc w:val="center"/>
        <w:rPr>
          <w:b/>
        </w:rPr>
      </w:pPr>
    </w:p>
    <w:p w14:paraId="76530584" w14:textId="77777777" w:rsidR="00D25CF8" w:rsidRDefault="00D25CF8" w:rsidP="004E727F">
      <w:pPr>
        <w:spacing w:line="240" w:lineRule="auto"/>
        <w:jc w:val="center"/>
        <w:rPr>
          <w:b/>
        </w:rPr>
      </w:pPr>
    </w:p>
    <w:p w14:paraId="6A07976E" w14:textId="77777777" w:rsidR="00D25CF8" w:rsidRDefault="00D25CF8" w:rsidP="004E727F">
      <w:pPr>
        <w:spacing w:line="240" w:lineRule="auto"/>
        <w:jc w:val="center"/>
        <w:rPr>
          <w:b/>
        </w:rPr>
      </w:pPr>
    </w:p>
    <w:p w14:paraId="4049482E" w14:textId="77777777" w:rsidR="00B91D98" w:rsidRDefault="00B91D98" w:rsidP="004E727F">
      <w:pPr>
        <w:spacing w:line="240" w:lineRule="auto"/>
        <w:jc w:val="center"/>
        <w:rPr>
          <w:b/>
        </w:rPr>
      </w:pPr>
    </w:p>
    <w:p w14:paraId="5662D1CB" w14:textId="77777777" w:rsidR="00B91D98" w:rsidRDefault="00B91D98" w:rsidP="004E727F">
      <w:pPr>
        <w:spacing w:line="240" w:lineRule="auto"/>
        <w:jc w:val="center"/>
        <w:rPr>
          <w:b/>
        </w:rPr>
      </w:pPr>
    </w:p>
    <w:p w14:paraId="281744B8" w14:textId="77777777" w:rsidR="00B91D98" w:rsidRDefault="00B91D98" w:rsidP="004E727F">
      <w:pPr>
        <w:spacing w:line="240" w:lineRule="auto"/>
        <w:jc w:val="center"/>
        <w:rPr>
          <w:b/>
        </w:rPr>
      </w:pPr>
    </w:p>
    <w:p w14:paraId="1FB416DF" w14:textId="77777777" w:rsidR="00B91D98" w:rsidRDefault="00B91D98" w:rsidP="004E727F">
      <w:pPr>
        <w:spacing w:line="240" w:lineRule="auto"/>
        <w:jc w:val="center"/>
        <w:rPr>
          <w:b/>
        </w:rPr>
      </w:pPr>
    </w:p>
    <w:p w14:paraId="5ADE1C30" w14:textId="77777777" w:rsidR="00B91D98" w:rsidRDefault="00B91D98" w:rsidP="004E727F">
      <w:pPr>
        <w:spacing w:line="240" w:lineRule="auto"/>
        <w:jc w:val="center"/>
        <w:rPr>
          <w:b/>
        </w:rPr>
      </w:pPr>
    </w:p>
    <w:p w14:paraId="15EC399A" w14:textId="77777777" w:rsidR="00B91D98" w:rsidRDefault="00B91D98" w:rsidP="004E727F">
      <w:pPr>
        <w:spacing w:line="240" w:lineRule="auto"/>
        <w:jc w:val="center"/>
        <w:rPr>
          <w:b/>
        </w:rPr>
      </w:pPr>
    </w:p>
    <w:p w14:paraId="226A8C75" w14:textId="77777777" w:rsidR="00D25CF8" w:rsidRDefault="00D25CF8" w:rsidP="004E727F">
      <w:pPr>
        <w:spacing w:line="240" w:lineRule="auto"/>
        <w:jc w:val="center"/>
        <w:rPr>
          <w:b/>
        </w:rPr>
      </w:pPr>
    </w:p>
    <w:p w14:paraId="6C9B313A" w14:textId="77777777" w:rsidR="00D25CF8" w:rsidRDefault="00D25CF8" w:rsidP="004E727F">
      <w:pPr>
        <w:spacing w:line="240" w:lineRule="auto"/>
        <w:jc w:val="center"/>
        <w:rPr>
          <w:b/>
        </w:rPr>
      </w:pPr>
    </w:p>
    <w:p w14:paraId="18BC7E46" w14:textId="77777777" w:rsidR="00D25CF8" w:rsidRDefault="00D25CF8" w:rsidP="004E727F">
      <w:pPr>
        <w:spacing w:line="240" w:lineRule="auto"/>
        <w:rPr>
          <w:b/>
        </w:rPr>
      </w:pPr>
    </w:p>
    <w:p w14:paraId="7F4A3FB4" w14:textId="77777777" w:rsidR="00D25CF8" w:rsidRDefault="00D25CF8" w:rsidP="001C0974">
      <w:pPr>
        <w:spacing w:line="240" w:lineRule="auto"/>
        <w:rPr>
          <w:b/>
        </w:rPr>
      </w:pPr>
    </w:p>
    <w:p w14:paraId="5E7ACCDB" w14:textId="77777777" w:rsidR="00D25CF8" w:rsidRDefault="00D25CF8" w:rsidP="004E727F">
      <w:pPr>
        <w:spacing w:line="240" w:lineRule="auto"/>
        <w:jc w:val="center"/>
        <w:rPr>
          <w:b/>
        </w:rPr>
      </w:pPr>
      <w:r>
        <w:rPr>
          <w:b/>
        </w:rPr>
        <w:t>Sorocaba/SP</w:t>
      </w:r>
    </w:p>
    <w:p w14:paraId="2811E020" w14:textId="30B9E06E" w:rsidR="003739FE" w:rsidRDefault="001C0974" w:rsidP="004E727F">
      <w:pPr>
        <w:spacing w:line="240" w:lineRule="auto"/>
        <w:jc w:val="center"/>
      </w:pPr>
      <w:r>
        <w:rPr>
          <w:b/>
        </w:rPr>
        <w:t>2024</w:t>
      </w:r>
      <w:r w:rsidR="003739FE">
        <w:br w:type="page"/>
      </w:r>
    </w:p>
    <w:p w14:paraId="698C049F" w14:textId="77777777" w:rsidR="001C0974" w:rsidRDefault="001C0974" w:rsidP="006925AD">
      <w:pPr>
        <w:ind w:left="4536"/>
        <w:jc w:val="right"/>
      </w:pPr>
    </w:p>
    <w:p w14:paraId="23E538A9" w14:textId="77777777" w:rsidR="001C0974" w:rsidRDefault="001C0974" w:rsidP="006925AD">
      <w:pPr>
        <w:ind w:left="4536"/>
        <w:jc w:val="right"/>
      </w:pPr>
    </w:p>
    <w:p w14:paraId="52525338" w14:textId="77777777" w:rsidR="001C0974" w:rsidRDefault="001C0974" w:rsidP="006925AD">
      <w:pPr>
        <w:ind w:left="4536"/>
        <w:jc w:val="right"/>
      </w:pPr>
    </w:p>
    <w:p w14:paraId="7328485E" w14:textId="77777777" w:rsidR="001C0974" w:rsidRDefault="001C0974" w:rsidP="006925AD">
      <w:pPr>
        <w:ind w:left="4536"/>
        <w:jc w:val="right"/>
      </w:pPr>
    </w:p>
    <w:p w14:paraId="58AA7844" w14:textId="77777777" w:rsidR="001C0974" w:rsidRDefault="001C0974" w:rsidP="006925AD">
      <w:pPr>
        <w:ind w:left="4536"/>
        <w:jc w:val="right"/>
      </w:pPr>
    </w:p>
    <w:p w14:paraId="611E6121" w14:textId="77777777" w:rsidR="001C0974" w:rsidRDefault="001C0974" w:rsidP="006925AD">
      <w:pPr>
        <w:ind w:left="4536"/>
        <w:jc w:val="right"/>
      </w:pPr>
    </w:p>
    <w:p w14:paraId="236D30FB" w14:textId="77777777" w:rsidR="001C0974" w:rsidRDefault="001C0974" w:rsidP="006925AD">
      <w:pPr>
        <w:ind w:left="4536"/>
        <w:jc w:val="right"/>
      </w:pPr>
    </w:p>
    <w:p w14:paraId="34ED3D3C" w14:textId="77777777" w:rsidR="001C0974" w:rsidRDefault="001C0974" w:rsidP="006925AD">
      <w:pPr>
        <w:ind w:left="4536"/>
        <w:jc w:val="right"/>
      </w:pPr>
    </w:p>
    <w:p w14:paraId="66BC855A" w14:textId="77777777" w:rsidR="001C0974" w:rsidRDefault="001C0974" w:rsidP="006925AD">
      <w:pPr>
        <w:ind w:left="4536"/>
        <w:jc w:val="right"/>
      </w:pPr>
    </w:p>
    <w:p w14:paraId="71BCECA5" w14:textId="77777777" w:rsidR="001C0974" w:rsidRDefault="001C0974" w:rsidP="006925AD">
      <w:pPr>
        <w:ind w:left="4536"/>
        <w:jc w:val="right"/>
      </w:pPr>
    </w:p>
    <w:p w14:paraId="687C2EA8" w14:textId="77777777" w:rsidR="001C0974" w:rsidRDefault="001C0974" w:rsidP="006925AD">
      <w:pPr>
        <w:ind w:left="4536"/>
        <w:jc w:val="right"/>
      </w:pPr>
    </w:p>
    <w:p w14:paraId="2BAB0B62" w14:textId="77777777" w:rsidR="001C0974" w:rsidRDefault="001C0974" w:rsidP="006925AD">
      <w:pPr>
        <w:ind w:left="4536"/>
        <w:jc w:val="right"/>
      </w:pPr>
    </w:p>
    <w:p w14:paraId="6C9CAA3F" w14:textId="77777777" w:rsidR="001C0974" w:rsidRDefault="001C0974" w:rsidP="00194F4D">
      <w:pPr>
        <w:rPr>
          <w:rFonts w:cs="Arial"/>
          <w:color w:val="222222"/>
          <w:shd w:val="clear" w:color="auto" w:fill="FFFFFF"/>
        </w:rPr>
      </w:pPr>
    </w:p>
    <w:p w14:paraId="0D2A8EFC" w14:textId="77777777" w:rsidR="001C0974" w:rsidRDefault="001C0974" w:rsidP="006925AD">
      <w:pPr>
        <w:ind w:left="4536"/>
        <w:jc w:val="right"/>
        <w:rPr>
          <w:rFonts w:cs="Arial"/>
          <w:color w:val="222222"/>
          <w:shd w:val="clear" w:color="auto" w:fill="FFFFFF"/>
        </w:rPr>
      </w:pPr>
    </w:p>
    <w:p w14:paraId="2F8E36DC" w14:textId="77777777" w:rsidR="001C0974" w:rsidRDefault="001C0974" w:rsidP="006925AD">
      <w:pPr>
        <w:ind w:left="4536"/>
        <w:jc w:val="right"/>
        <w:rPr>
          <w:rFonts w:cs="Arial"/>
          <w:color w:val="222222"/>
          <w:shd w:val="clear" w:color="auto" w:fill="FFFFFF"/>
        </w:rPr>
      </w:pPr>
    </w:p>
    <w:p w14:paraId="62E32579" w14:textId="77777777" w:rsidR="001C0974" w:rsidRDefault="001C0974" w:rsidP="006925AD">
      <w:pPr>
        <w:ind w:left="4536"/>
        <w:jc w:val="right"/>
        <w:rPr>
          <w:rFonts w:cs="Arial"/>
          <w:color w:val="222222"/>
          <w:shd w:val="clear" w:color="auto" w:fill="FFFFFF"/>
        </w:rPr>
      </w:pPr>
    </w:p>
    <w:p w14:paraId="0165D3A1" w14:textId="77777777" w:rsidR="001C0974" w:rsidRDefault="001C0974" w:rsidP="006925AD">
      <w:pPr>
        <w:ind w:left="4536"/>
        <w:jc w:val="right"/>
        <w:rPr>
          <w:rFonts w:cs="Arial"/>
          <w:color w:val="222222"/>
          <w:shd w:val="clear" w:color="auto" w:fill="FFFFFF"/>
        </w:rPr>
      </w:pPr>
    </w:p>
    <w:p w14:paraId="20FD2EA6" w14:textId="77777777" w:rsidR="001C0974" w:rsidRDefault="001C0974" w:rsidP="006925AD">
      <w:pPr>
        <w:ind w:left="4536"/>
        <w:jc w:val="right"/>
        <w:rPr>
          <w:rFonts w:cs="Arial"/>
          <w:color w:val="222222"/>
          <w:shd w:val="clear" w:color="auto" w:fill="FFFFFF"/>
        </w:rPr>
      </w:pPr>
    </w:p>
    <w:p w14:paraId="311FDB49" w14:textId="77777777" w:rsidR="001C0974" w:rsidRDefault="001C0974" w:rsidP="006925AD">
      <w:pPr>
        <w:ind w:left="4536"/>
        <w:jc w:val="right"/>
        <w:rPr>
          <w:rFonts w:cs="Arial"/>
          <w:color w:val="222222"/>
          <w:shd w:val="clear" w:color="auto" w:fill="FFFFFF"/>
        </w:rPr>
      </w:pPr>
    </w:p>
    <w:p w14:paraId="6E26E059" w14:textId="77777777" w:rsidR="001C0974" w:rsidRDefault="001C0974" w:rsidP="001C0974">
      <w:pPr>
        <w:rPr>
          <w:rFonts w:cs="Arial"/>
          <w:color w:val="222222"/>
          <w:shd w:val="clear" w:color="auto" w:fill="FFFFFF"/>
        </w:rPr>
      </w:pPr>
    </w:p>
    <w:p w14:paraId="5C30C453" w14:textId="77777777" w:rsidR="00586410" w:rsidRDefault="00586410" w:rsidP="001C0974">
      <w:pPr>
        <w:rPr>
          <w:rFonts w:cs="Arial"/>
          <w:color w:val="222222"/>
          <w:shd w:val="clear" w:color="auto" w:fill="FFFFFF"/>
        </w:rPr>
      </w:pPr>
    </w:p>
    <w:p w14:paraId="2578E088" w14:textId="77777777" w:rsidR="00586410" w:rsidRDefault="00586410" w:rsidP="001C0974">
      <w:pPr>
        <w:rPr>
          <w:rFonts w:cs="Arial"/>
          <w:color w:val="222222"/>
          <w:shd w:val="clear" w:color="auto" w:fill="FFFFFF"/>
        </w:rPr>
      </w:pPr>
    </w:p>
    <w:p w14:paraId="1313E1D2" w14:textId="77777777" w:rsidR="00586410" w:rsidRDefault="00586410" w:rsidP="001C0974">
      <w:pPr>
        <w:rPr>
          <w:rFonts w:cs="Arial"/>
          <w:color w:val="222222"/>
          <w:shd w:val="clear" w:color="auto" w:fill="FFFFFF"/>
        </w:rPr>
      </w:pPr>
    </w:p>
    <w:p w14:paraId="50BB6543" w14:textId="77777777" w:rsidR="001C0974" w:rsidRDefault="001C0974" w:rsidP="001C0974">
      <w:pPr>
        <w:rPr>
          <w:rFonts w:cs="Arial"/>
          <w:color w:val="222222"/>
          <w:shd w:val="clear" w:color="auto" w:fill="FFFFFF"/>
        </w:rPr>
      </w:pPr>
    </w:p>
    <w:p w14:paraId="2C3CFA27" w14:textId="32FB3828" w:rsidR="006925AD" w:rsidRDefault="00D636DC" w:rsidP="00586410">
      <w:pPr>
        <w:spacing w:line="240" w:lineRule="auto"/>
        <w:ind w:left="4536"/>
        <w:rPr>
          <w:rFonts w:cs="Arial"/>
          <w:color w:val="222222"/>
          <w:shd w:val="clear" w:color="auto" w:fill="FFFFFF"/>
        </w:rPr>
      </w:pPr>
      <w:r w:rsidRPr="00085A74">
        <w:rPr>
          <w:rFonts w:cs="Arial"/>
          <w:color w:val="222222"/>
          <w:shd w:val="clear" w:color="auto" w:fill="FFFFFF"/>
        </w:rPr>
        <w:t xml:space="preserve">Dedicamos este projeto primeiramente à Deus e ao Nosso Senhor e Salvador Jesus Cristo, que nos deu vida para que fizéssemos o trabalho. Segundamente </w:t>
      </w:r>
      <w:r w:rsidR="001C0974" w:rsidRPr="00085A74">
        <w:rPr>
          <w:rFonts w:cs="Arial"/>
          <w:color w:val="222222"/>
          <w:shd w:val="clear" w:color="auto" w:fill="FFFFFF"/>
        </w:rPr>
        <w:t>a</w:t>
      </w:r>
      <w:r w:rsidRPr="00085A74">
        <w:rPr>
          <w:rFonts w:cs="Arial"/>
          <w:color w:val="222222"/>
          <w:shd w:val="clear" w:color="auto" w:fill="FFFFFF"/>
        </w:rPr>
        <w:t xml:space="preserve"> todos da nossa família, que dedicaram as </w:t>
      </w:r>
      <w:r w:rsidR="001D26CF" w:rsidRPr="00085A74">
        <w:rPr>
          <w:rFonts w:cs="Arial"/>
          <w:color w:val="222222"/>
          <w:shd w:val="clear" w:color="auto" w:fill="FFFFFF"/>
        </w:rPr>
        <w:t>suas vidas</w:t>
      </w:r>
      <w:r w:rsidRPr="00085A74">
        <w:rPr>
          <w:rFonts w:cs="Arial"/>
          <w:color w:val="222222"/>
          <w:shd w:val="clear" w:color="auto" w:fill="FFFFFF"/>
        </w:rPr>
        <w:t xml:space="preserve"> para que nós estivéssemos em uma universidade hoje. Dedicamos a Universidade também, que nos proporcionou a melhor educação da região e nos trouxe o conhecimento para que o projeto fosse realizado.</w:t>
      </w:r>
    </w:p>
    <w:p w14:paraId="09214209" w14:textId="77777777" w:rsidR="004607D1" w:rsidRDefault="004607D1" w:rsidP="00586410">
      <w:pPr>
        <w:spacing w:line="240" w:lineRule="auto"/>
        <w:ind w:left="4536"/>
        <w:rPr>
          <w:rFonts w:cs="Arial"/>
          <w:color w:val="222222"/>
          <w:shd w:val="clear" w:color="auto" w:fill="FFFFFF"/>
        </w:rPr>
      </w:pPr>
    </w:p>
    <w:p w14:paraId="7BDCDF50" w14:textId="77777777" w:rsidR="004607D1" w:rsidRDefault="004607D1" w:rsidP="00586410">
      <w:pPr>
        <w:spacing w:line="240" w:lineRule="auto"/>
        <w:ind w:left="4536"/>
        <w:rPr>
          <w:rFonts w:cs="Arial"/>
          <w:color w:val="222222"/>
          <w:shd w:val="clear" w:color="auto" w:fill="FFFFFF"/>
        </w:rPr>
      </w:pPr>
    </w:p>
    <w:p w14:paraId="5BF1F500" w14:textId="77777777" w:rsidR="004607D1" w:rsidRDefault="004607D1" w:rsidP="00586410">
      <w:pPr>
        <w:spacing w:line="240" w:lineRule="auto"/>
        <w:ind w:left="4536"/>
        <w:rPr>
          <w:rFonts w:cs="Arial"/>
          <w:color w:val="222222"/>
          <w:shd w:val="clear" w:color="auto" w:fill="FFFFFF"/>
        </w:rPr>
      </w:pPr>
    </w:p>
    <w:p w14:paraId="7ACAB405" w14:textId="77777777" w:rsidR="003739FE" w:rsidRPr="006925AD" w:rsidRDefault="003739FE" w:rsidP="006925AD">
      <w:pPr>
        <w:jc w:val="center"/>
        <w:rPr>
          <w:b/>
        </w:rPr>
      </w:pPr>
      <w:r w:rsidRPr="006925AD">
        <w:rPr>
          <w:b/>
        </w:rPr>
        <w:lastRenderedPageBreak/>
        <w:t>AGRADECIMENTOS</w:t>
      </w:r>
    </w:p>
    <w:p w14:paraId="4D6920DF" w14:textId="77777777" w:rsidR="003739FE" w:rsidRDefault="003739FE" w:rsidP="00EF2BF1"/>
    <w:p w14:paraId="551EEAFE" w14:textId="77777777" w:rsidR="006925AD" w:rsidRDefault="006925AD" w:rsidP="00EF2BF1"/>
    <w:p w14:paraId="41C2B112" w14:textId="1A79C882" w:rsidR="00197D73" w:rsidRDefault="00310C2B" w:rsidP="00743285">
      <w:pPr>
        <w:ind w:firstLine="708"/>
      </w:pPr>
      <w:r>
        <w:t xml:space="preserve">Agradecemos primeiramente à Deus, que nos proporcionou a vida e a oportunidade de desenvolvermos o projeto. Não podemos deixar de reconhecer e agradecer também o esforço de cada um que virou noites e teve seu lazer limitado para que o projeto fosse concluído da melhor forma. Há também a necessidade de agradecermos os professores do </w:t>
      </w:r>
      <w:r w:rsidR="001F27A6">
        <w:t>terceiro</w:t>
      </w:r>
      <w:r>
        <w:t xml:space="preserve"> semestre de ADS/CDI, que nos proporcionaram ensinamentos para que o projeto fosse concluído. Em especial ao </w:t>
      </w:r>
      <w:r w:rsidR="001F27A6">
        <w:t>Michel</w:t>
      </w:r>
      <w:r>
        <w:t xml:space="preserve">, professor </w:t>
      </w:r>
      <w:r w:rsidR="00F279B8">
        <w:t>de Programação Back</w:t>
      </w:r>
      <w:r w:rsidR="00EB50CD">
        <w:t xml:space="preserve"> </w:t>
      </w:r>
      <w:r w:rsidR="00F279B8">
        <w:t>End</w:t>
      </w:r>
      <w:r w:rsidR="00EB50CD">
        <w:t xml:space="preserve"> Orientada a Objetos e</w:t>
      </w:r>
      <w:r w:rsidR="00C742E4">
        <w:t xml:space="preserve"> orientador</w:t>
      </w:r>
      <w:r w:rsidR="00F279B8">
        <w:t xml:space="preserve"> </w:t>
      </w:r>
      <w:r>
        <w:t xml:space="preserve">do Projeto Integrador: </w:t>
      </w:r>
      <w:r w:rsidR="00D66C15">
        <w:t>Analista Desenvolvedor Web</w:t>
      </w:r>
      <w:r>
        <w:t xml:space="preserve">; </w:t>
      </w:r>
      <w:r w:rsidR="004624C4">
        <w:t xml:space="preserve">aos </w:t>
      </w:r>
      <w:r>
        <w:t>professor</w:t>
      </w:r>
      <w:r w:rsidR="00C57CFE">
        <w:t>es</w:t>
      </w:r>
      <w:r>
        <w:t xml:space="preserve"> </w:t>
      </w:r>
      <w:r w:rsidR="007A77E5">
        <w:t>Caio e Ovídeo</w:t>
      </w:r>
      <w:r>
        <w:t>, professor</w:t>
      </w:r>
      <w:r w:rsidR="00C57CFE">
        <w:t>es</w:t>
      </w:r>
      <w:r>
        <w:t xml:space="preserve"> de </w:t>
      </w:r>
      <w:r w:rsidR="007A77E5">
        <w:t xml:space="preserve">Programação </w:t>
      </w:r>
      <w:r w:rsidR="00466325">
        <w:t>Front</w:t>
      </w:r>
      <w:r w:rsidR="00C57CFE">
        <w:t xml:space="preserve"> </w:t>
      </w:r>
      <w:r w:rsidR="00EE2882">
        <w:t>E</w:t>
      </w:r>
      <w:r w:rsidR="00466325">
        <w:t>nd</w:t>
      </w:r>
      <w:r>
        <w:t xml:space="preserve">, matéria que auxiliou muito no desenvolvimento das interfaces </w:t>
      </w:r>
      <w:r w:rsidR="00662F02">
        <w:t xml:space="preserve">do nosso </w:t>
      </w:r>
      <w:r w:rsidR="00BA5F23">
        <w:t>website</w:t>
      </w:r>
      <w:r>
        <w:t xml:space="preserve">; professor </w:t>
      </w:r>
      <w:r w:rsidR="00AC1166">
        <w:t>Gustavo</w:t>
      </w:r>
      <w:r>
        <w:t xml:space="preserve">, que nos lecionou a matéria de </w:t>
      </w:r>
      <w:r w:rsidR="00AC1166">
        <w:t>Ger</w:t>
      </w:r>
      <w:r w:rsidR="00F5463B">
        <w:t>ê</w:t>
      </w:r>
      <w:r w:rsidR="00AC1166">
        <w:t xml:space="preserve">ncia de Configuração e Controle </w:t>
      </w:r>
      <w:r w:rsidR="00F5463B">
        <w:t>d</w:t>
      </w:r>
      <w:r w:rsidR="00AC1166">
        <w:t xml:space="preserve">e </w:t>
      </w:r>
      <w:r w:rsidR="00F5463B">
        <w:t>Versão</w:t>
      </w:r>
      <w:r>
        <w:t>, matéria que nos deu o conhecimento necessário para a organização e tomada de decisões do projeto</w:t>
      </w:r>
      <w:r w:rsidR="00604A4F">
        <w:t xml:space="preserve">; professor Paulo </w:t>
      </w:r>
      <w:r w:rsidR="008C0547">
        <w:t xml:space="preserve">que </w:t>
      </w:r>
      <w:r w:rsidR="009D1B47">
        <w:t xml:space="preserve">nos ensinou </w:t>
      </w:r>
      <w:r w:rsidR="008166DA">
        <w:t>Segurança de Sistemas</w:t>
      </w:r>
      <w:r w:rsidR="00E9527A">
        <w:t>;</w:t>
      </w:r>
      <w:r w:rsidR="004624C4">
        <w:t xml:space="preserve"> </w:t>
      </w:r>
      <w:r w:rsidR="000B17C6">
        <w:t xml:space="preserve">professor José que nos instruiu sobre </w:t>
      </w:r>
      <w:r w:rsidR="00197D73">
        <w:t>Direito Digital.</w:t>
      </w:r>
    </w:p>
    <w:p w14:paraId="4D3F1912" w14:textId="650FE8A9" w:rsidR="006925AD" w:rsidRDefault="00310C2B" w:rsidP="00743285">
      <w:pPr>
        <w:ind w:firstLine="708"/>
      </w:pPr>
      <w:r>
        <w:t>Além disso, agradecemos também a nossa família, que nos deu apoio e ajuda. Aos familiares mais próximos (pais, irmãos, avós), que nos incentivaram e deram apoio nos momentos difíceis e compreenderam a ausência enquanto nos dedicávamos ao trabalho. E por último, mas não menos importante, agradecemos a UNISO, que nos proporcionou estrutura, apoio e aprendizado. Todas as vezes que precisamos de algo a universidade nos atendeu da melhor forma e atenção.</w:t>
      </w:r>
    </w:p>
    <w:p w14:paraId="08B1B47D" w14:textId="77777777" w:rsidR="003739FE" w:rsidRDefault="003739FE" w:rsidP="00743285">
      <w:pPr>
        <w:spacing w:after="200" w:line="276" w:lineRule="auto"/>
      </w:pPr>
      <w:r>
        <w:br w:type="page"/>
      </w:r>
    </w:p>
    <w:p w14:paraId="2465D6EF" w14:textId="77777777" w:rsidR="003739FE" w:rsidRPr="006925AD" w:rsidRDefault="003739FE" w:rsidP="006925AD">
      <w:pPr>
        <w:jc w:val="center"/>
        <w:rPr>
          <w:b/>
        </w:rPr>
      </w:pPr>
      <w:r w:rsidRPr="006925AD">
        <w:rPr>
          <w:b/>
        </w:rPr>
        <w:lastRenderedPageBreak/>
        <w:t>RESUMO</w:t>
      </w:r>
    </w:p>
    <w:p w14:paraId="71F35926" w14:textId="77777777" w:rsidR="003739FE" w:rsidRDefault="003739FE" w:rsidP="00EF2BF1"/>
    <w:p w14:paraId="5587F2AD" w14:textId="77777777" w:rsidR="00FB2C1A" w:rsidRDefault="00FB2C1A" w:rsidP="006925AD">
      <w:pPr>
        <w:pStyle w:val="ResumoAbstract"/>
        <w:ind w:firstLine="0"/>
        <w:rPr>
          <w:lang w:val="en-US"/>
        </w:rPr>
      </w:pPr>
    </w:p>
    <w:p w14:paraId="4D923267" w14:textId="4492217F" w:rsidR="00FB2C1A" w:rsidRDefault="00B274DE" w:rsidP="004947C8">
      <w:pPr>
        <w:pStyle w:val="ResumoAbstract"/>
        <w:ind w:firstLine="708"/>
        <w:rPr>
          <w:lang w:val="en-US"/>
        </w:rPr>
      </w:pPr>
      <w:r>
        <w:t xml:space="preserve">O projeto desenvolvedor web aborda um sistema </w:t>
      </w:r>
      <w:r w:rsidR="009D5BC8">
        <w:t>M</w:t>
      </w:r>
      <w:r>
        <w:t>RP que foi utilizado como base do site desenvolvido pelos integrantes do grupo, visando aprimorar a eficiência organizacional e a redução de custo dos nossos clientes. O Termo de Abertura de Projeto estabelece os objetivos e o escopo do projeto, enquanto a apresentação detalhada da empresa destaca sua identidade e valores. O perfil do cliente é delineado para direcionar a proposta de serviço, a qual destaca benefícios específicos</w:t>
      </w:r>
      <w:r w:rsidR="00C150F6">
        <w:t xml:space="preserve">. Os requisitos do negócio servem para especificar as necessidades da empresa </w:t>
      </w:r>
      <w:r w:rsidR="0049133B">
        <w:t>para</w:t>
      </w:r>
      <w:r w:rsidR="00C150F6">
        <w:t xml:space="preserve"> fazer com que o sistema funcione com maestria. A gestão do projeto utilizando a ferramenta </w:t>
      </w:r>
      <w:r w:rsidR="00643FB3">
        <w:t>T</w:t>
      </w:r>
      <w:r w:rsidR="00C150F6">
        <w:t>rello serviu para que a equipe se organizasse quanto as funções de cada um. O tempo e o custo do projeto foram especificados para dar uma base para a empresa poder orçar e executar tudo da melhor forma possível, e concluísse os serviços de forma rápida e mantendo a qualidade</w:t>
      </w:r>
      <w:r>
        <w:t xml:space="preserve">. </w:t>
      </w:r>
      <w:r w:rsidR="00C81C2C">
        <w:t xml:space="preserve">Os fluxogramas e diagramas foram executados com total alinhamento com o projeto, para especificar as ações e </w:t>
      </w:r>
      <w:r w:rsidR="00643FB3">
        <w:t>torná-las</w:t>
      </w:r>
      <w:r w:rsidR="00C81C2C">
        <w:t xml:space="preserve"> de fácil entendimento para a equipe, para os fornecedores e para os clientes tudo que engloba o projeto. As telas foram feitas com base nas especificações do protótipo, e testadas durante todo o processo de criação para garantir um funcionamento perfeito para a empresa, clientes e fornecedores.</w:t>
      </w:r>
      <w:r w:rsidR="00643FB3">
        <w:t xml:space="preserve"> O termo de uso foi pensado e manuscrito para deixar claro tudo aquilo que engloba responsabilidade da empresa com seus clientes e fornecedores. A LGPD foi aplicada para tornar os serviços da empresa seguros para os clientes e para os próprios funcionários seguindo todas as normas impostas pela lei.</w:t>
      </w:r>
      <w:r w:rsidR="00C81C2C">
        <w:t xml:space="preserve"> </w:t>
      </w:r>
      <w:r w:rsidR="00643FB3">
        <w:t>O manual de utilização foi pensado para especificar de forma intuitiva, todas as ações que devem ser tomadas pelos usuários para realizar suas devidas ações dento do site, tornando suas experiencias positivas</w:t>
      </w:r>
      <w:r>
        <w:t>.</w:t>
      </w:r>
    </w:p>
    <w:p w14:paraId="3A6D7463" w14:textId="77777777" w:rsidR="00FB2C1A" w:rsidRDefault="00FB2C1A" w:rsidP="006925AD">
      <w:pPr>
        <w:pStyle w:val="ResumoAbstract"/>
        <w:ind w:firstLine="0"/>
        <w:rPr>
          <w:lang w:val="en-US"/>
        </w:rPr>
      </w:pPr>
    </w:p>
    <w:p w14:paraId="477E1D66" w14:textId="77777777" w:rsidR="00FB2C1A" w:rsidRDefault="00FB2C1A" w:rsidP="006925AD">
      <w:pPr>
        <w:pStyle w:val="ResumoAbstract"/>
        <w:ind w:firstLine="0"/>
        <w:rPr>
          <w:lang w:val="en-US"/>
        </w:rPr>
      </w:pPr>
    </w:p>
    <w:p w14:paraId="4B1F1CD1" w14:textId="0410B9B9" w:rsidR="003739FE" w:rsidRDefault="006925AD" w:rsidP="00C47A2E">
      <w:pPr>
        <w:pStyle w:val="ResumoAbstract"/>
      </w:pPr>
      <w:r w:rsidRPr="00606A53">
        <w:rPr>
          <w:b/>
        </w:rPr>
        <w:t>Palavras-chave:</w:t>
      </w:r>
      <w:r>
        <w:t xml:space="preserve"> </w:t>
      </w:r>
      <w:r w:rsidR="00643FB3">
        <w:t>Upperpro</w:t>
      </w:r>
      <w:r w:rsidR="00C47A2E">
        <w:t>,</w:t>
      </w:r>
      <w:r w:rsidR="00606A53">
        <w:t xml:space="preserve"> </w:t>
      </w:r>
      <w:r w:rsidR="00DD44D5">
        <w:t>M</w:t>
      </w:r>
      <w:r w:rsidR="00643FB3">
        <w:t>RP</w:t>
      </w:r>
      <w:r w:rsidR="00C47A2E">
        <w:t>,</w:t>
      </w:r>
      <w:r w:rsidR="00606A53">
        <w:t xml:space="preserve"> </w:t>
      </w:r>
      <w:r w:rsidR="00643FB3">
        <w:t>Sistemas</w:t>
      </w:r>
      <w:r w:rsidR="00606A53">
        <w:t xml:space="preserve">. </w:t>
      </w:r>
      <w:r w:rsidR="003739FE">
        <w:br w:type="page"/>
      </w:r>
    </w:p>
    <w:p w14:paraId="03A16C00" w14:textId="77777777" w:rsidR="00606A53" w:rsidRPr="006925AD" w:rsidRDefault="00606A53" w:rsidP="00606A53">
      <w:pPr>
        <w:jc w:val="center"/>
        <w:rPr>
          <w:b/>
        </w:rPr>
      </w:pPr>
      <w:r>
        <w:rPr>
          <w:b/>
        </w:rPr>
        <w:lastRenderedPageBreak/>
        <w:t>ABSTRACT</w:t>
      </w:r>
    </w:p>
    <w:p w14:paraId="62B8E8F5" w14:textId="77777777" w:rsidR="00606A53" w:rsidRDefault="00606A53" w:rsidP="00606A53"/>
    <w:p w14:paraId="70BA94E1" w14:textId="094D07AF" w:rsidR="00FB2C1A" w:rsidRDefault="00FB2C1A" w:rsidP="00606A53">
      <w:pPr>
        <w:rPr>
          <w:b/>
          <w:lang w:val="en-US"/>
        </w:rPr>
      </w:pPr>
    </w:p>
    <w:p w14:paraId="6B2C8011" w14:textId="77777777" w:rsidR="00407FA5" w:rsidRDefault="00407FA5" w:rsidP="00606A53">
      <w:pPr>
        <w:rPr>
          <w:b/>
          <w:lang w:val="en-US"/>
        </w:rPr>
      </w:pPr>
    </w:p>
    <w:p w14:paraId="187759E7" w14:textId="06A64A01" w:rsidR="00FB2C1A" w:rsidRPr="00740031" w:rsidRDefault="00407FA5" w:rsidP="004947C8">
      <w:pPr>
        <w:ind w:firstLine="708"/>
        <w:jc w:val="both"/>
        <w:rPr>
          <w:rFonts w:cs="Arial"/>
          <w:b/>
          <w:lang w:val="en-US"/>
        </w:rPr>
      </w:pPr>
      <w:r w:rsidRPr="00740031">
        <w:rPr>
          <w:rFonts w:cs="Arial"/>
          <w:color w:val="111111"/>
          <w:shd w:val="clear" w:color="auto" w:fill="FFFFFF"/>
        </w:rPr>
        <w:t xml:space="preserve">The web developer project addresses an </w:t>
      </w:r>
      <w:r w:rsidR="00DD44D5">
        <w:rPr>
          <w:rFonts w:cs="Arial"/>
          <w:color w:val="111111"/>
          <w:shd w:val="clear" w:color="auto" w:fill="FFFFFF"/>
        </w:rPr>
        <w:t>M</w:t>
      </w:r>
      <w:r w:rsidRPr="00740031">
        <w:rPr>
          <w:rFonts w:cs="Arial"/>
          <w:color w:val="111111"/>
          <w:shd w:val="clear" w:color="auto" w:fill="FFFFFF"/>
        </w:rPr>
        <w:t>RP system that was used as the basis for the website developed by the group members, aiming to enhance organizational efficiency and reduce costs for our clients. The Project Charter establishes the project’s objectives and scope, while the detailed company presentation highlights its identity and values. The client profile is outlined to guide the service proposal, emphasizing specific benefits. Business requirements are specified to ensure that the system operates seamlessly to meet the company’s needs. Project management using the Trello tool helped the team organize their roles. The project’s time and cost were specified to provide a foundation for budgeting and executing everything in the best possible way, ensuring quick delivery while maintaining quality. Flowcharts and diagrams were created in alignment with the project to specify actions and make them easily understandable for the team, suppliers, and clients. Screens were designed based on prototype specifications and thoroughly tested during the creation process to ensure flawless functionality for the company, clients, and suppliers. The terms of use were carefully written to clarify the company’s responsibilities to clients and suppliers. The LGPD (Brazil’s General Data Protection Law) was applied to make the company’s services secure for clients and employees, following all legal requirements. </w:t>
      </w:r>
      <w:r w:rsidRPr="00740031">
        <w:rPr>
          <w:rFonts w:cs="Arial"/>
        </w:rPr>
        <w:t>The user manual was designed to intuitively specify all necessary actions for users to navigate the site, ensuring positive experiences.</w:t>
      </w:r>
    </w:p>
    <w:p w14:paraId="3DB60018" w14:textId="77777777" w:rsidR="00FB2C1A" w:rsidRDefault="00FB2C1A" w:rsidP="00606A53">
      <w:pPr>
        <w:rPr>
          <w:b/>
          <w:lang w:val="en-US"/>
        </w:rPr>
      </w:pPr>
    </w:p>
    <w:p w14:paraId="302D694F" w14:textId="77777777" w:rsidR="00FB2C1A" w:rsidRDefault="00FB2C1A" w:rsidP="00606A53">
      <w:pPr>
        <w:rPr>
          <w:b/>
          <w:lang w:val="en-US"/>
        </w:rPr>
      </w:pPr>
    </w:p>
    <w:p w14:paraId="4A696EB7" w14:textId="77777777" w:rsidR="00FB2C1A" w:rsidRDefault="00FB2C1A" w:rsidP="00606A53">
      <w:pPr>
        <w:rPr>
          <w:b/>
          <w:lang w:val="en-US"/>
        </w:rPr>
      </w:pPr>
    </w:p>
    <w:p w14:paraId="48D0FF50" w14:textId="77777777" w:rsidR="00FB2C1A" w:rsidRDefault="00FB2C1A" w:rsidP="00606A53">
      <w:pPr>
        <w:rPr>
          <w:b/>
          <w:lang w:val="en-US"/>
        </w:rPr>
      </w:pPr>
    </w:p>
    <w:p w14:paraId="5D9935F9" w14:textId="77777777" w:rsidR="00FB2C1A" w:rsidRDefault="00FB2C1A" w:rsidP="00606A53">
      <w:pPr>
        <w:rPr>
          <w:b/>
          <w:lang w:val="en-US"/>
        </w:rPr>
      </w:pPr>
    </w:p>
    <w:p w14:paraId="17DB7C07" w14:textId="77777777" w:rsidR="00FB2C1A" w:rsidRDefault="00FB2C1A" w:rsidP="00606A53">
      <w:pPr>
        <w:rPr>
          <w:b/>
          <w:lang w:val="en-US"/>
        </w:rPr>
      </w:pPr>
    </w:p>
    <w:p w14:paraId="197B9D72" w14:textId="77777777" w:rsidR="00FB2C1A" w:rsidRDefault="00FB2C1A" w:rsidP="00740031">
      <w:pPr>
        <w:jc w:val="both"/>
        <w:rPr>
          <w:b/>
          <w:lang w:val="en-US"/>
        </w:rPr>
      </w:pPr>
    </w:p>
    <w:p w14:paraId="75EDA92C" w14:textId="476E9109" w:rsidR="003739FE" w:rsidRDefault="004B1F13" w:rsidP="00740031">
      <w:pPr>
        <w:jc w:val="both"/>
      </w:pPr>
      <w:r w:rsidRPr="00A477BA">
        <w:rPr>
          <w:b/>
          <w:lang w:val="en-US"/>
        </w:rPr>
        <w:t>Keywords</w:t>
      </w:r>
      <w:r w:rsidR="00606A53" w:rsidRPr="00A477BA">
        <w:rPr>
          <w:b/>
          <w:lang w:val="en-US"/>
        </w:rPr>
        <w:t>:</w:t>
      </w:r>
      <w:r w:rsidR="00606A53" w:rsidRPr="00A477BA">
        <w:rPr>
          <w:lang w:val="en-US"/>
        </w:rPr>
        <w:t xml:space="preserve"> </w:t>
      </w:r>
      <w:r w:rsidR="00643FB3">
        <w:rPr>
          <w:lang w:val="en-US"/>
        </w:rPr>
        <w:t>Upperpro</w:t>
      </w:r>
      <w:r w:rsidR="00C47A2E">
        <w:rPr>
          <w:lang w:val="en-US"/>
        </w:rPr>
        <w:t>,</w:t>
      </w:r>
      <w:r w:rsidR="00606A53" w:rsidRPr="00A477BA">
        <w:rPr>
          <w:lang w:val="en-US"/>
        </w:rPr>
        <w:t xml:space="preserve"> </w:t>
      </w:r>
      <w:r w:rsidR="009D5BC8">
        <w:rPr>
          <w:lang w:val="en-US"/>
        </w:rPr>
        <w:t>M</w:t>
      </w:r>
      <w:r w:rsidR="00643FB3">
        <w:rPr>
          <w:lang w:val="en-US"/>
        </w:rPr>
        <w:t>RP</w:t>
      </w:r>
      <w:r w:rsidR="00C47A2E">
        <w:rPr>
          <w:lang w:val="en-US"/>
        </w:rPr>
        <w:t>,</w:t>
      </w:r>
      <w:r w:rsidR="00606A53" w:rsidRPr="00A477BA">
        <w:rPr>
          <w:lang w:val="en-US"/>
        </w:rPr>
        <w:t xml:space="preserve"> </w:t>
      </w:r>
      <w:r w:rsidR="00643FB3">
        <w:rPr>
          <w:lang w:val="en-US"/>
        </w:rPr>
        <w:t>Systems</w:t>
      </w:r>
      <w:r w:rsidR="00606A53">
        <w:t xml:space="preserve">. </w:t>
      </w:r>
    </w:p>
    <w:p w14:paraId="397FF77E" w14:textId="77777777" w:rsidR="003739FE" w:rsidRDefault="003739FE" w:rsidP="00EF2BF1"/>
    <w:p w14:paraId="7D467602" w14:textId="440C0C98" w:rsidR="003739FE" w:rsidRDefault="003739FE">
      <w:pPr>
        <w:spacing w:after="200" w:line="276" w:lineRule="auto"/>
      </w:pPr>
    </w:p>
    <w:p w14:paraId="5AB1C98C" w14:textId="77777777" w:rsidR="003739FE" w:rsidRDefault="003739FE" w:rsidP="00D35831">
      <w:pPr>
        <w:jc w:val="center"/>
        <w:rPr>
          <w:b/>
        </w:rPr>
      </w:pPr>
      <w:r w:rsidRPr="00D35831">
        <w:rPr>
          <w:b/>
        </w:rPr>
        <w:lastRenderedPageBreak/>
        <w:t>SUMÁRIO</w:t>
      </w:r>
    </w:p>
    <w:p w14:paraId="718DF7F7" w14:textId="77777777" w:rsidR="00D35831" w:rsidRPr="00D35831" w:rsidRDefault="00D35831" w:rsidP="00D35831">
      <w:pPr>
        <w:jc w:val="center"/>
        <w:rPr>
          <w:b/>
        </w:rPr>
      </w:pPr>
    </w:p>
    <w:p w14:paraId="248A478B" w14:textId="6BC35B79" w:rsidR="00D82CE1" w:rsidRDefault="004C590E">
      <w:pPr>
        <w:pStyle w:val="Sumrio1"/>
        <w:tabs>
          <w:tab w:val="left" w:pos="480"/>
          <w:tab w:val="right" w:leader="dot" w:pos="9061"/>
        </w:tabs>
        <w:rPr>
          <w:rFonts w:eastAsiaTheme="minorEastAsia" w:cstheme="minorBidi"/>
          <w:b w:val="0"/>
          <w:bCs w:val="0"/>
          <w:caps w:val="0"/>
          <w:noProof/>
          <w:kern w:val="2"/>
          <w:sz w:val="24"/>
          <w:szCs w:val="24"/>
          <w:lang w:eastAsia="pt-BR"/>
          <w14:ligatures w14:val="standardContextual"/>
        </w:rPr>
      </w:pPr>
      <w:r>
        <w:fldChar w:fldCharType="begin"/>
      </w:r>
      <w:r>
        <w:instrText xml:space="preserve"> TOC \o "1-5" \h \z \u </w:instrText>
      </w:r>
      <w:r>
        <w:fldChar w:fldCharType="separate"/>
      </w:r>
      <w:hyperlink w:anchor="_Toc167660896" w:history="1">
        <w:r w:rsidR="00D82CE1" w:rsidRPr="001C412B">
          <w:rPr>
            <w:rStyle w:val="Hyperlink"/>
            <w:noProof/>
          </w:rPr>
          <w:t>1</w:t>
        </w:r>
        <w:r w:rsidR="00D82CE1">
          <w:rPr>
            <w:rFonts w:eastAsiaTheme="minorEastAsia" w:cstheme="minorBidi"/>
            <w:b w:val="0"/>
            <w:bCs w:val="0"/>
            <w:caps w:val="0"/>
            <w:noProof/>
            <w:kern w:val="2"/>
            <w:sz w:val="24"/>
            <w:szCs w:val="24"/>
            <w:lang w:eastAsia="pt-BR"/>
            <w14:ligatures w14:val="standardContextual"/>
          </w:rPr>
          <w:tab/>
        </w:r>
        <w:r w:rsidR="00D82CE1" w:rsidRPr="001C412B">
          <w:rPr>
            <w:rStyle w:val="Hyperlink"/>
            <w:noProof/>
          </w:rPr>
          <w:t>TERMO DE ABERTURA DE PROJETO</w:t>
        </w:r>
        <w:r w:rsidR="00D82CE1">
          <w:rPr>
            <w:noProof/>
            <w:webHidden/>
          </w:rPr>
          <w:tab/>
        </w:r>
        <w:r w:rsidR="00D82CE1">
          <w:rPr>
            <w:noProof/>
            <w:webHidden/>
          </w:rPr>
          <w:fldChar w:fldCharType="begin"/>
        </w:r>
        <w:r w:rsidR="00D82CE1">
          <w:rPr>
            <w:noProof/>
            <w:webHidden/>
          </w:rPr>
          <w:instrText xml:space="preserve"> PAGEREF _Toc167660896 \h </w:instrText>
        </w:r>
        <w:r w:rsidR="00D82CE1">
          <w:rPr>
            <w:noProof/>
            <w:webHidden/>
          </w:rPr>
        </w:r>
        <w:r w:rsidR="00D82CE1">
          <w:rPr>
            <w:noProof/>
            <w:webHidden/>
          </w:rPr>
          <w:fldChar w:fldCharType="separate"/>
        </w:r>
        <w:r w:rsidR="00D82CE1">
          <w:rPr>
            <w:noProof/>
            <w:webHidden/>
          </w:rPr>
          <w:t>8</w:t>
        </w:r>
        <w:r w:rsidR="00D82CE1">
          <w:rPr>
            <w:noProof/>
            <w:webHidden/>
          </w:rPr>
          <w:fldChar w:fldCharType="end"/>
        </w:r>
      </w:hyperlink>
    </w:p>
    <w:p w14:paraId="67E76BD9" w14:textId="386274EC" w:rsidR="00D82CE1" w:rsidRDefault="00000000">
      <w:pPr>
        <w:pStyle w:val="Sumrio1"/>
        <w:tabs>
          <w:tab w:val="left" w:pos="480"/>
          <w:tab w:val="right" w:leader="dot" w:pos="9061"/>
        </w:tabs>
        <w:rPr>
          <w:rFonts w:eastAsiaTheme="minorEastAsia" w:cstheme="minorBidi"/>
          <w:b w:val="0"/>
          <w:bCs w:val="0"/>
          <w:caps w:val="0"/>
          <w:noProof/>
          <w:kern w:val="2"/>
          <w:sz w:val="24"/>
          <w:szCs w:val="24"/>
          <w:lang w:eastAsia="pt-BR"/>
          <w14:ligatures w14:val="standardContextual"/>
        </w:rPr>
      </w:pPr>
      <w:hyperlink w:anchor="_Toc167660897" w:history="1">
        <w:r w:rsidR="00D82CE1" w:rsidRPr="001C412B">
          <w:rPr>
            <w:rStyle w:val="Hyperlink"/>
            <w:noProof/>
          </w:rPr>
          <w:t>2</w:t>
        </w:r>
        <w:r w:rsidR="00D82CE1">
          <w:rPr>
            <w:rFonts w:eastAsiaTheme="minorEastAsia" w:cstheme="minorBidi"/>
            <w:b w:val="0"/>
            <w:bCs w:val="0"/>
            <w:caps w:val="0"/>
            <w:noProof/>
            <w:kern w:val="2"/>
            <w:sz w:val="24"/>
            <w:szCs w:val="24"/>
            <w:lang w:eastAsia="pt-BR"/>
            <w14:ligatures w14:val="standardContextual"/>
          </w:rPr>
          <w:tab/>
        </w:r>
        <w:r w:rsidR="00D82CE1" w:rsidRPr="001C412B">
          <w:rPr>
            <w:rStyle w:val="Hyperlink"/>
            <w:noProof/>
          </w:rPr>
          <w:t>sobre a empresa</w:t>
        </w:r>
        <w:r w:rsidR="00D82CE1">
          <w:rPr>
            <w:noProof/>
            <w:webHidden/>
          </w:rPr>
          <w:tab/>
        </w:r>
        <w:r w:rsidR="00D82CE1">
          <w:rPr>
            <w:noProof/>
            <w:webHidden/>
          </w:rPr>
          <w:fldChar w:fldCharType="begin"/>
        </w:r>
        <w:r w:rsidR="00D82CE1">
          <w:rPr>
            <w:noProof/>
            <w:webHidden/>
          </w:rPr>
          <w:instrText xml:space="preserve"> PAGEREF _Toc167660897 \h </w:instrText>
        </w:r>
        <w:r w:rsidR="00D82CE1">
          <w:rPr>
            <w:noProof/>
            <w:webHidden/>
          </w:rPr>
        </w:r>
        <w:r w:rsidR="00D82CE1">
          <w:rPr>
            <w:noProof/>
            <w:webHidden/>
          </w:rPr>
          <w:fldChar w:fldCharType="separate"/>
        </w:r>
        <w:r w:rsidR="00D82CE1">
          <w:rPr>
            <w:noProof/>
            <w:webHidden/>
          </w:rPr>
          <w:t>13</w:t>
        </w:r>
        <w:r w:rsidR="00D82CE1">
          <w:rPr>
            <w:noProof/>
            <w:webHidden/>
          </w:rPr>
          <w:fldChar w:fldCharType="end"/>
        </w:r>
      </w:hyperlink>
    </w:p>
    <w:p w14:paraId="34214132" w14:textId="6B630F41"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898" w:history="1">
        <w:r w:rsidR="00D82CE1" w:rsidRPr="001C412B">
          <w:rPr>
            <w:rStyle w:val="Hyperlink"/>
            <w:noProof/>
          </w:rPr>
          <w:t>2.1</w:t>
        </w:r>
        <w:r w:rsidR="00D82CE1">
          <w:rPr>
            <w:rFonts w:eastAsiaTheme="minorEastAsia" w:cstheme="minorBidi"/>
            <w:smallCaps w:val="0"/>
            <w:noProof/>
            <w:kern w:val="2"/>
            <w:sz w:val="24"/>
            <w:szCs w:val="24"/>
            <w:lang w:eastAsia="pt-BR"/>
            <w14:ligatures w14:val="standardContextual"/>
          </w:rPr>
          <w:tab/>
        </w:r>
        <w:r w:rsidR="00D82CE1" w:rsidRPr="001C412B">
          <w:rPr>
            <w:rStyle w:val="Hyperlink"/>
            <w:noProof/>
          </w:rPr>
          <w:t>Upperpro: Superior</w:t>
        </w:r>
        <w:r w:rsidR="00D82CE1">
          <w:rPr>
            <w:noProof/>
            <w:webHidden/>
          </w:rPr>
          <w:tab/>
        </w:r>
        <w:r w:rsidR="00D82CE1">
          <w:rPr>
            <w:noProof/>
            <w:webHidden/>
          </w:rPr>
          <w:fldChar w:fldCharType="begin"/>
        </w:r>
        <w:r w:rsidR="00D82CE1">
          <w:rPr>
            <w:noProof/>
            <w:webHidden/>
          </w:rPr>
          <w:instrText xml:space="preserve"> PAGEREF _Toc167660898 \h </w:instrText>
        </w:r>
        <w:r w:rsidR="00D82CE1">
          <w:rPr>
            <w:noProof/>
            <w:webHidden/>
          </w:rPr>
        </w:r>
        <w:r w:rsidR="00D82CE1">
          <w:rPr>
            <w:noProof/>
            <w:webHidden/>
          </w:rPr>
          <w:fldChar w:fldCharType="separate"/>
        </w:r>
        <w:r w:rsidR="00D82CE1">
          <w:rPr>
            <w:noProof/>
            <w:webHidden/>
          </w:rPr>
          <w:t>13</w:t>
        </w:r>
        <w:r w:rsidR="00D82CE1">
          <w:rPr>
            <w:noProof/>
            <w:webHidden/>
          </w:rPr>
          <w:fldChar w:fldCharType="end"/>
        </w:r>
      </w:hyperlink>
    </w:p>
    <w:p w14:paraId="7ACEDB13" w14:textId="1DDB0183"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899" w:history="1">
        <w:r w:rsidR="00D82CE1" w:rsidRPr="001C412B">
          <w:rPr>
            <w:rStyle w:val="Hyperlink"/>
            <w:noProof/>
          </w:rPr>
          <w:t>2.2</w:t>
        </w:r>
        <w:r w:rsidR="00D82CE1">
          <w:rPr>
            <w:rFonts w:eastAsiaTheme="minorEastAsia" w:cstheme="minorBidi"/>
            <w:smallCaps w:val="0"/>
            <w:noProof/>
            <w:kern w:val="2"/>
            <w:sz w:val="24"/>
            <w:szCs w:val="24"/>
            <w:lang w:eastAsia="pt-BR"/>
            <w14:ligatures w14:val="standardContextual"/>
          </w:rPr>
          <w:tab/>
        </w:r>
        <w:r w:rsidR="00D82CE1" w:rsidRPr="001C412B">
          <w:rPr>
            <w:rStyle w:val="Hyperlink"/>
            <w:noProof/>
          </w:rPr>
          <w:t>Objetivo</w:t>
        </w:r>
        <w:r w:rsidR="00D82CE1">
          <w:rPr>
            <w:noProof/>
            <w:webHidden/>
          </w:rPr>
          <w:tab/>
        </w:r>
        <w:r w:rsidR="00D82CE1">
          <w:rPr>
            <w:noProof/>
            <w:webHidden/>
          </w:rPr>
          <w:fldChar w:fldCharType="begin"/>
        </w:r>
        <w:r w:rsidR="00D82CE1">
          <w:rPr>
            <w:noProof/>
            <w:webHidden/>
          </w:rPr>
          <w:instrText xml:space="preserve"> PAGEREF _Toc167660899 \h </w:instrText>
        </w:r>
        <w:r w:rsidR="00D82CE1">
          <w:rPr>
            <w:noProof/>
            <w:webHidden/>
          </w:rPr>
        </w:r>
        <w:r w:rsidR="00D82CE1">
          <w:rPr>
            <w:noProof/>
            <w:webHidden/>
          </w:rPr>
          <w:fldChar w:fldCharType="separate"/>
        </w:r>
        <w:r w:rsidR="00D82CE1">
          <w:rPr>
            <w:noProof/>
            <w:webHidden/>
          </w:rPr>
          <w:t>13</w:t>
        </w:r>
        <w:r w:rsidR="00D82CE1">
          <w:rPr>
            <w:noProof/>
            <w:webHidden/>
          </w:rPr>
          <w:fldChar w:fldCharType="end"/>
        </w:r>
      </w:hyperlink>
    </w:p>
    <w:p w14:paraId="6CB765C8" w14:textId="6A5C4B1E"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900" w:history="1">
        <w:r w:rsidR="00D82CE1" w:rsidRPr="001C412B">
          <w:rPr>
            <w:rStyle w:val="Hyperlink"/>
            <w:noProof/>
          </w:rPr>
          <w:t>2.3</w:t>
        </w:r>
        <w:r w:rsidR="00D82CE1">
          <w:rPr>
            <w:rFonts w:eastAsiaTheme="minorEastAsia" w:cstheme="minorBidi"/>
            <w:smallCaps w:val="0"/>
            <w:noProof/>
            <w:kern w:val="2"/>
            <w:sz w:val="24"/>
            <w:szCs w:val="24"/>
            <w:lang w:eastAsia="pt-BR"/>
            <w14:ligatures w14:val="standardContextual"/>
          </w:rPr>
          <w:tab/>
        </w:r>
        <w:r w:rsidR="00D82CE1" w:rsidRPr="001C412B">
          <w:rPr>
            <w:rStyle w:val="Hyperlink"/>
            <w:noProof/>
          </w:rPr>
          <w:t>Nossos diferenciais:</w:t>
        </w:r>
        <w:r w:rsidR="00D82CE1">
          <w:rPr>
            <w:noProof/>
            <w:webHidden/>
          </w:rPr>
          <w:tab/>
        </w:r>
        <w:r w:rsidR="00D82CE1">
          <w:rPr>
            <w:noProof/>
            <w:webHidden/>
          </w:rPr>
          <w:fldChar w:fldCharType="begin"/>
        </w:r>
        <w:r w:rsidR="00D82CE1">
          <w:rPr>
            <w:noProof/>
            <w:webHidden/>
          </w:rPr>
          <w:instrText xml:space="preserve"> PAGEREF _Toc167660900 \h </w:instrText>
        </w:r>
        <w:r w:rsidR="00D82CE1">
          <w:rPr>
            <w:noProof/>
            <w:webHidden/>
          </w:rPr>
        </w:r>
        <w:r w:rsidR="00D82CE1">
          <w:rPr>
            <w:noProof/>
            <w:webHidden/>
          </w:rPr>
          <w:fldChar w:fldCharType="separate"/>
        </w:r>
        <w:r w:rsidR="00D82CE1">
          <w:rPr>
            <w:noProof/>
            <w:webHidden/>
          </w:rPr>
          <w:t>13</w:t>
        </w:r>
        <w:r w:rsidR="00D82CE1">
          <w:rPr>
            <w:noProof/>
            <w:webHidden/>
          </w:rPr>
          <w:fldChar w:fldCharType="end"/>
        </w:r>
      </w:hyperlink>
    </w:p>
    <w:p w14:paraId="52C8897D" w14:textId="3BB8BCB9"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901" w:history="1">
        <w:r w:rsidR="00D82CE1" w:rsidRPr="001C412B">
          <w:rPr>
            <w:rStyle w:val="Hyperlink"/>
            <w:noProof/>
          </w:rPr>
          <w:t>2.4</w:t>
        </w:r>
        <w:r w:rsidR="00D82CE1">
          <w:rPr>
            <w:rFonts w:eastAsiaTheme="minorEastAsia" w:cstheme="minorBidi"/>
            <w:smallCaps w:val="0"/>
            <w:noProof/>
            <w:kern w:val="2"/>
            <w:sz w:val="24"/>
            <w:szCs w:val="24"/>
            <w:lang w:eastAsia="pt-BR"/>
            <w14:ligatures w14:val="standardContextual"/>
          </w:rPr>
          <w:tab/>
        </w:r>
        <w:r w:rsidR="00D82CE1" w:rsidRPr="001C412B">
          <w:rPr>
            <w:rStyle w:val="Hyperlink"/>
            <w:noProof/>
          </w:rPr>
          <w:t>Com a Upperpro, você pode:</w:t>
        </w:r>
        <w:r w:rsidR="00D82CE1">
          <w:rPr>
            <w:noProof/>
            <w:webHidden/>
          </w:rPr>
          <w:tab/>
        </w:r>
        <w:r w:rsidR="00D82CE1">
          <w:rPr>
            <w:noProof/>
            <w:webHidden/>
          </w:rPr>
          <w:fldChar w:fldCharType="begin"/>
        </w:r>
        <w:r w:rsidR="00D82CE1">
          <w:rPr>
            <w:noProof/>
            <w:webHidden/>
          </w:rPr>
          <w:instrText xml:space="preserve"> PAGEREF _Toc167660901 \h </w:instrText>
        </w:r>
        <w:r w:rsidR="00D82CE1">
          <w:rPr>
            <w:noProof/>
            <w:webHidden/>
          </w:rPr>
        </w:r>
        <w:r w:rsidR="00D82CE1">
          <w:rPr>
            <w:noProof/>
            <w:webHidden/>
          </w:rPr>
          <w:fldChar w:fldCharType="separate"/>
        </w:r>
        <w:r w:rsidR="00D82CE1">
          <w:rPr>
            <w:noProof/>
            <w:webHidden/>
          </w:rPr>
          <w:t>14</w:t>
        </w:r>
        <w:r w:rsidR="00D82CE1">
          <w:rPr>
            <w:noProof/>
            <w:webHidden/>
          </w:rPr>
          <w:fldChar w:fldCharType="end"/>
        </w:r>
      </w:hyperlink>
    </w:p>
    <w:p w14:paraId="724F6689" w14:textId="423E8CDD" w:rsidR="00D82CE1" w:rsidRDefault="00000000">
      <w:pPr>
        <w:pStyle w:val="Sumrio1"/>
        <w:tabs>
          <w:tab w:val="left" w:pos="480"/>
          <w:tab w:val="right" w:leader="dot" w:pos="9061"/>
        </w:tabs>
        <w:rPr>
          <w:rFonts w:eastAsiaTheme="minorEastAsia" w:cstheme="minorBidi"/>
          <w:b w:val="0"/>
          <w:bCs w:val="0"/>
          <w:caps w:val="0"/>
          <w:noProof/>
          <w:kern w:val="2"/>
          <w:sz w:val="24"/>
          <w:szCs w:val="24"/>
          <w:lang w:eastAsia="pt-BR"/>
          <w14:ligatures w14:val="standardContextual"/>
        </w:rPr>
      </w:pPr>
      <w:hyperlink w:anchor="_Toc167660902" w:history="1">
        <w:r w:rsidR="00D82CE1" w:rsidRPr="001C412B">
          <w:rPr>
            <w:rStyle w:val="Hyperlink"/>
            <w:noProof/>
          </w:rPr>
          <w:t>3</w:t>
        </w:r>
        <w:r w:rsidR="00D82CE1">
          <w:rPr>
            <w:rFonts w:eastAsiaTheme="minorEastAsia" w:cstheme="minorBidi"/>
            <w:b w:val="0"/>
            <w:bCs w:val="0"/>
            <w:caps w:val="0"/>
            <w:noProof/>
            <w:kern w:val="2"/>
            <w:sz w:val="24"/>
            <w:szCs w:val="24"/>
            <w:lang w:eastAsia="pt-BR"/>
            <w14:ligatures w14:val="standardContextual"/>
          </w:rPr>
          <w:tab/>
        </w:r>
        <w:r w:rsidR="00D82CE1" w:rsidRPr="001C412B">
          <w:rPr>
            <w:rStyle w:val="Hyperlink"/>
            <w:noProof/>
          </w:rPr>
          <w:t>empresa CONTRATANTE</w:t>
        </w:r>
        <w:r w:rsidR="00D82CE1">
          <w:rPr>
            <w:noProof/>
            <w:webHidden/>
          </w:rPr>
          <w:tab/>
        </w:r>
        <w:r w:rsidR="00D82CE1">
          <w:rPr>
            <w:noProof/>
            <w:webHidden/>
          </w:rPr>
          <w:fldChar w:fldCharType="begin"/>
        </w:r>
        <w:r w:rsidR="00D82CE1">
          <w:rPr>
            <w:noProof/>
            <w:webHidden/>
          </w:rPr>
          <w:instrText xml:space="preserve"> PAGEREF _Toc167660902 \h </w:instrText>
        </w:r>
        <w:r w:rsidR="00D82CE1">
          <w:rPr>
            <w:noProof/>
            <w:webHidden/>
          </w:rPr>
        </w:r>
        <w:r w:rsidR="00D82CE1">
          <w:rPr>
            <w:noProof/>
            <w:webHidden/>
          </w:rPr>
          <w:fldChar w:fldCharType="separate"/>
        </w:r>
        <w:r w:rsidR="00D82CE1">
          <w:rPr>
            <w:noProof/>
            <w:webHidden/>
          </w:rPr>
          <w:t>15</w:t>
        </w:r>
        <w:r w:rsidR="00D82CE1">
          <w:rPr>
            <w:noProof/>
            <w:webHidden/>
          </w:rPr>
          <w:fldChar w:fldCharType="end"/>
        </w:r>
      </w:hyperlink>
    </w:p>
    <w:p w14:paraId="6B1D85B6" w14:textId="133906D7" w:rsidR="00D82CE1" w:rsidRDefault="00000000">
      <w:pPr>
        <w:pStyle w:val="Sumrio1"/>
        <w:tabs>
          <w:tab w:val="left" w:pos="480"/>
          <w:tab w:val="right" w:leader="dot" w:pos="9061"/>
        </w:tabs>
        <w:rPr>
          <w:rFonts w:eastAsiaTheme="minorEastAsia" w:cstheme="minorBidi"/>
          <w:b w:val="0"/>
          <w:bCs w:val="0"/>
          <w:caps w:val="0"/>
          <w:noProof/>
          <w:kern w:val="2"/>
          <w:sz w:val="24"/>
          <w:szCs w:val="24"/>
          <w:lang w:eastAsia="pt-BR"/>
          <w14:ligatures w14:val="standardContextual"/>
        </w:rPr>
      </w:pPr>
      <w:hyperlink w:anchor="_Toc167660903" w:history="1">
        <w:r w:rsidR="00D82CE1" w:rsidRPr="001C412B">
          <w:rPr>
            <w:rStyle w:val="Hyperlink"/>
            <w:noProof/>
          </w:rPr>
          <w:t>4</w:t>
        </w:r>
        <w:r w:rsidR="00D82CE1">
          <w:rPr>
            <w:rFonts w:eastAsiaTheme="minorEastAsia" w:cstheme="minorBidi"/>
            <w:b w:val="0"/>
            <w:bCs w:val="0"/>
            <w:caps w:val="0"/>
            <w:noProof/>
            <w:kern w:val="2"/>
            <w:sz w:val="24"/>
            <w:szCs w:val="24"/>
            <w:lang w:eastAsia="pt-BR"/>
            <w14:ligatures w14:val="standardContextual"/>
          </w:rPr>
          <w:tab/>
        </w:r>
        <w:r w:rsidR="00D82CE1" w:rsidRPr="001C412B">
          <w:rPr>
            <w:rStyle w:val="Hyperlink"/>
            <w:noProof/>
          </w:rPr>
          <w:t>Requisitos do NEGÓCIO</w:t>
        </w:r>
        <w:r w:rsidR="00D82CE1">
          <w:rPr>
            <w:noProof/>
            <w:webHidden/>
          </w:rPr>
          <w:tab/>
        </w:r>
        <w:r w:rsidR="00D82CE1">
          <w:rPr>
            <w:noProof/>
            <w:webHidden/>
          </w:rPr>
          <w:fldChar w:fldCharType="begin"/>
        </w:r>
        <w:r w:rsidR="00D82CE1">
          <w:rPr>
            <w:noProof/>
            <w:webHidden/>
          </w:rPr>
          <w:instrText xml:space="preserve"> PAGEREF _Toc167660903 \h </w:instrText>
        </w:r>
        <w:r w:rsidR="00D82CE1">
          <w:rPr>
            <w:noProof/>
            <w:webHidden/>
          </w:rPr>
        </w:r>
        <w:r w:rsidR="00D82CE1">
          <w:rPr>
            <w:noProof/>
            <w:webHidden/>
          </w:rPr>
          <w:fldChar w:fldCharType="separate"/>
        </w:r>
        <w:r w:rsidR="00D82CE1">
          <w:rPr>
            <w:noProof/>
            <w:webHidden/>
          </w:rPr>
          <w:t>17</w:t>
        </w:r>
        <w:r w:rsidR="00D82CE1">
          <w:rPr>
            <w:noProof/>
            <w:webHidden/>
          </w:rPr>
          <w:fldChar w:fldCharType="end"/>
        </w:r>
      </w:hyperlink>
    </w:p>
    <w:p w14:paraId="669F7F57" w14:textId="758000ED"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904" w:history="1">
        <w:r w:rsidR="00D82CE1" w:rsidRPr="001C412B">
          <w:rPr>
            <w:rStyle w:val="Hyperlink"/>
            <w:noProof/>
          </w:rPr>
          <w:t>4.1</w:t>
        </w:r>
        <w:r w:rsidR="00D82CE1">
          <w:rPr>
            <w:rFonts w:eastAsiaTheme="minorEastAsia" w:cstheme="minorBidi"/>
            <w:smallCaps w:val="0"/>
            <w:noProof/>
            <w:kern w:val="2"/>
            <w:sz w:val="24"/>
            <w:szCs w:val="24"/>
            <w:lang w:eastAsia="pt-BR"/>
            <w14:ligatures w14:val="standardContextual"/>
          </w:rPr>
          <w:tab/>
        </w:r>
        <w:r w:rsidR="00D82CE1" w:rsidRPr="001C412B">
          <w:rPr>
            <w:rStyle w:val="Hyperlink"/>
            <w:noProof/>
          </w:rPr>
          <w:t>Introdução dos Requisitos do Negócio</w:t>
        </w:r>
        <w:r w:rsidR="00D82CE1">
          <w:rPr>
            <w:noProof/>
            <w:webHidden/>
          </w:rPr>
          <w:tab/>
        </w:r>
        <w:r w:rsidR="00D82CE1">
          <w:rPr>
            <w:noProof/>
            <w:webHidden/>
          </w:rPr>
          <w:fldChar w:fldCharType="begin"/>
        </w:r>
        <w:r w:rsidR="00D82CE1">
          <w:rPr>
            <w:noProof/>
            <w:webHidden/>
          </w:rPr>
          <w:instrText xml:space="preserve"> PAGEREF _Toc167660904 \h </w:instrText>
        </w:r>
        <w:r w:rsidR="00D82CE1">
          <w:rPr>
            <w:noProof/>
            <w:webHidden/>
          </w:rPr>
        </w:r>
        <w:r w:rsidR="00D82CE1">
          <w:rPr>
            <w:noProof/>
            <w:webHidden/>
          </w:rPr>
          <w:fldChar w:fldCharType="separate"/>
        </w:r>
        <w:r w:rsidR="00D82CE1">
          <w:rPr>
            <w:noProof/>
            <w:webHidden/>
          </w:rPr>
          <w:t>17</w:t>
        </w:r>
        <w:r w:rsidR="00D82CE1">
          <w:rPr>
            <w:noProof/>
            <w:webHidden/>
          </w:rPr>
          <w:fldChar w:fldCharType="end"/>
        </w:r>
      </w:hyperlink>
    </w:p>
    <w:p w14:paraId="0FE51FEC" w14:textId="129D3298"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905" w:history="1">
        <w:r w:rsidR="00D82CE1" w:rsidRPr="001C412B">
          <w:rPr>
            <w:rStyle w:val="Hyperlink"/>
            <w:rFonts w:eastAsia="Times New Roman"/>
            <w:noProof/>
            <w:lang w:eastAsia="pt-BR"/>
          </w:rPr>
          <w:t>4.2</w:t>
        </w:r>
        <w:r w:rsidR="00D82CE1">
          <w:rPr>
            <w:rFonts w:eastAsiaTheme="minorEastAsia" w:cstheme="minorBidi"/>
            <w:smallCaps w:val="0"/>
            <w:noProof/>
            <w:kern w:val="2"/>
            <w:sz w:val="24"/>
            <w:szCs w:val="24"/>
            <w:lang w:eastAsia="pt-BR"/>
            <w14:ligatures w14:val="standardContextual"/>
          </w:rPr>
          <w:tab/>
        </w:r>
        <w:r w:rsidR="00D82CE1" w:rsidRPr="001C412B">
          <w:rPr>
            <w:rStyle w:val="Hyperlink"/>
            <w:rFonts w:eastAsia="Times New Roman"/>
            <w:noProof/>
            <w:lang w:eastAsia="pt-BR"/>
          </w:rPr>
          <w:t>Descrição do Sistema</w:t>
        </w:r>
        <w:r w:rsidR="00D82CE1">
          <w:rPr>
            <w:noProof/>
            <w:webHidden/>
          </w:rPr>
          <w:tab/>
        </w:r>
        <w:r w:rsidR="00D82CE1">
          <w:rPr>
            <w:noProof/>
            <w:webHidden/>
          </w:rPr>
          <w:fldChar w:fldCharType="begin"/>
        </w:r>
        <w:r w:rsidR="00D82CE1">
          <w:rPr>
            <w:noProof/>
            <w:webHidden/>
          </w:rPr>
          <w:instrText xml:space="preserve"> PAGEREF _Toc167660905 \h </w:instrText>
        </w:r>
        <w:r w:rsidR="00D82CE1">
          <w:rPr>
            <w:noProof/>
            <w:webHidden/>
          </w:rPr>
        </w:r>
        <w:r w:rsidR="00D82CE1">
          <w:rPr>
            <w:noProof/>
            <w:webHidden/>
          </w:rPr>
          <w:fldChar w:fldCharType="separate"/>
        </w:r>
        <w:r w:rsidR="00D82CE1">
          <w:rPr>
            <w:noProof/>
            <w:webHidden/>
          </w:rPr>
          <w:t>17</w:t>
        </w:r>
        <w:r w:rsidR="00D82CE1">
          <w:rPr>
            <w:noProof/>
            <w:webHidden/>
          </w:rPr>
          <w:fldChar w:fldCharType="end"/>
        </w:r>
      </w:hyperlink>
    </w:p>
    <w:p w14:paraId="6406691D" w14:textId="3F1C2AB2" w:rsidR="00D82CE1" w:rsidRDefault="00000000">
      <w:pPr>
        <w:pStyle w:val="Sumrio3"/>
        <w:tabs>
          <w:tab w:val="left" w:pos="1200"/>
          <w:tab w:val="right" w:leader="dot" w:pos="9061"/>
        </w:tabs>
        <w:rPr>
          <w:rFonts w:eastAsiaTheme="minorEastAsia" w:cstheme="minorBidi"/>
          <w:i w:val="0"/>
          <w:iCs w:val="0"/>
          <w:noProof/>
          <w:kern w:val="2"/>
          <w:sz w:val="24"/>
          <w:szCs w:val="24"/>
          <w:lang w:eastAsia="pt-BR"/>
          <w14:ligatures w14:val="standardContextual"/>
        </w:rPr>
      </w:pPr>
      <w:hyperlink w:anchor="_Toc167660906" w:history="1">
        <w:r w:rsidR="00D82CE1" w:rsidRPr="001C412B">
          <w:rPr>
            <w:rStyle w:val="Hyperlink"/>
            <w:rFonts w:eastAsia="Times New Roman"/>
            <w:noProof/>
            <w:lang w:eastAsia="pt-BR"/>
          </w:rPr>
          <w:t>4.2.1</w:t>
        </w:r>
        <w:r w:rsidR="00D82CE1">
          <w:rPr>
            <w:rFonts w:eastAsiaTheme="minorEastAsia" w:cstheme="minorBidi"/>
            <w:i w:val="0"/>
            <w:iCs w:val="0"/>
            <w:noProof/>
            <w:kern w:val="2"/>
            <w:sz w:val="24"/>
            <w:szCs w:val="24"/>
            <w:lang w:eastAsia="pt-BR"/>
            <w14:ligatures w14:val="standardContextual"/>
          </w:rPr>
          <w:tab/>
        </w:r>
        <w:r w:rsidR="00D82CE1" w:rsidRPr="001C412B">
          <w:rPr>
            <w:rStyle w:val="Hyperlink"/>
            <w:rFonts w:eastAsia="Times New Roman"/>
            <w:noProof/>
            <w:lang w:eastAsia="pt-BR"/>
          </w:rPr>
          <w:t>Funcionalidades:</w:t>
        </w:r>
        <w:r w:rsidR="00D82CE1">
          <w:rPr>
            <w:noProof/>
            <w:webHidden/>
          </w:rPr>
          <w:tab/>
        </w:r>
        <w:r w:rsidR="00D82CE1">
          <w:rPr>
            <w:noProof/>
            <w:webHidden/>
          </w:rPr>
          <w:fldChar w:fldCharType="begin"/>
        </w:r>
        <w:r w:rsidR="00D82CE1">
          <w:rPr>
            <w:noProof/>
            <w:webHidden/>
          </w:rPr>
          <w:instrText xml:space="preserve"> PAGEREF _Toc167660906 \h </w:instrText>
        </w:r>
        <w:r w:rsidR="00D82CE1">
          <w:rPr>
            <w:noProof/>
            <w:webHidden/>
          </w:rPr>
        </w:r>
        <w:r w:rsidR="00D82CE1">
          <w:rPr>
            <w:noProof/>
            <w:webHidden/>
          </w:rPr>
          <w:fldChar w:fldCharType="separate"/>
        </w:r>
        <w:r w:rsidR="00D82CE1">
          <w:rPr>
            <w:noProof/>
            <w:webHidden/>
          </w:rPr>
          <w:t>17</w:t>
        </w:r>
        <w:r w:rsidR="00D82CE1">
          <w:rPr>
            <w:noProof/>
            <w:webHidden/>
          </w:rPr>
          <w:fldChar w:fldCharType="end"/>
        </w:r>
      </w:hyperlink>
    </w:p>
    <w:p w14:paraId="64FB6935" w14:textId="54A68E6D" w:rsidR="00D82CE1" w:rsidRDefault="00000000">
      <w:pPr>
        <w:pStyle w:val="Sumrio3"/>
        <w:tabs>
          <w:tab w:val="left" w:pos="1200"/>
          <w:tab w:val="right" w:leader="dot" w:pos="9061"/>
        </w:tabs>
        <w:rPr>
          <w:rFonts w:eastAsiaTheme="minorEastAsia" w:cstheme="minorBidi"/>
          <w:i w:val="0"/>
          <w:iCs w:val="0"/>
          <w:noProof/>
          <w:kern w:val="2"/>
          <w:sz w:val="24"/>
          <w:szCs w:val="24"/>
          <w:lang w:eastAsia="pt-BR"/>
          <w14:ligatures w14:val="standardContextual"/>
        </w:rPr>
      </w:pPr>
      <w:hyperlink w:anchor="_Toc167660907" w:history="1">
        <w:r w:rsidR="00D82CE1" w:rsidRPr="001C412B">
          <w:rPr>
            <w:rStyle w:val="Hyperlink"/>
            <w:rFonts w:eastAsia="Times New Roman"/>
            <w:noProof/>
            <w:lang w:eastAsia="pt-BR"/>
          </w:rPr>
          <w:t>4.2.2</w:t>
        </w:r>
        <w:r w:rsidR="00D82CE1">
          <w:rPr>
            <w:rFonts w:eastAsiaTheme="minorEastAsia" w:cstheme="minorBidi"/>
            <w:i w:val="0"/>
            <w:iCs w:val="0"/>
            <w:noProof/>
            <w:kern w:val="2"/>
            <w:sz w:val="24"/>
            <w:szCs w:val="24"/>
            <w:lang w:eastAsia="pt-BR"/>
            <w14:ligatures w14:val="standardContextual"/>
          </w:rPr>
          <w:tab/>
        </w:r>
        <w:r w:rsidR="00D82CE1" w:rsidRPr="001C412B">
          <w:rPr>
            <w:rStyle w:val="Hyperlink"/>
            <w:rFonts w:eastAsia="Times New Roman"/>
            <w:noProof/>
            <w:lang w:eastAsia="pt-BR"/>
          </w:rPr>
          <w:t>Integrações:</w:t>
        </w:r>
        <w:r w:rsidR="00D82CE1">
          <w:rPr>
            <w:noProof/>
            <w:webHidden/>
          </w:rPr>
          <w:tab/>
        </w:r>
        <w:r w:rsidR="00D82CE1">
          <w:rPr>
            <w:noProof/>
            <w:webHidden/>
          </w:rPr>
          <w:fldChar w:fldCharType="begin"/>
        </w:r>
        <w:r w:rsidR="00D82CE1">
          <w:rPr>
            <w:noProof/>
            <w:webHidden/>
          </w:rPr>
          <w:instrText xml:space="preserve"> PAGEREF _Toc167660907 \h </w:instrText>
        </w:r>
        <w:r w:rsidR="00D82CE1">
          <w:rPr>
            <w:noProof/>
            <w:webHidden/>
          </w:rPr>
        </w:r>
        <w:r w:rsidR="00D82CE1">
          <w:rPr>
            <w:noProof/>
            <w:webHidden/>
          </w:rPr>
          <w:fldChar w:fldCharType="separate"/>
        </w:r>
        <w:r w:rsidR="00D82CE1">
          <w:rPr>
            <w:noProof/>
            <w:webHidden/>
          </w:rPr>
          <w:t>18</w:t>
        </w:r>
        <w:r w:rsidR="00D82CE1">
          <w:rPr>
            <w:noProof/>
            <w:webHidden/>
          </w:rPr>
          <w:fldChar w:fldCharType="end"/>
        </w:r>
      </w:hyperlink>
    </w:p>
    <w:p w14:paraId="1BFFF0C5" w14:textId="2444D918" w:rsidR="00D82CE1" w:rsidRDefault="00000000">
      <w:pPr>
        <w:pStyle w:val="Sumrio3"/>
        <w:tabs>
          <w:tab w:val="left" w:pos="1200"/>
          <w:tab w:val="right" w:leader="dot" w:pos="9061"/>
        </w:tabs>
        <w:rPr>
          <w:rFonts w:eastAsiaTheme="minorEastAsia" w:cstheme="minorBidi"/>
          <w:i w:val="0"/>
          <w:iCs w:val="0"/>
          <w:noProof/>
          <w:kern w:val="2"/>
          <w:sz w:val="24"/>
          <w:szCs w:val="24"/>
          <w:lang w:eastAsia="pt-BR"/>
          <w14:ligatures w14:val="standardContextual"/>
        </w:rPr>
      </w:pPr>
      <w:hyperlink w:anchor="_Toc167660908" w:history="1">
        <w:r w:rsidR="00D82CE1" w:rsidRPr="001C412B">
          <w:rPr>
            <w:rStyle w:val="Hyperlink"/>
            <w:rFonts w:eastAsia="Times New Roman"/>
            <w:noProof/>
            <w:lang w:eastAsia="pt-BR"/>
          </w:rPr>
          <w:t>4.2.3</w:t>
        </w:r>
        <w:r w:rsidR="00D82CE1">
          <w:rPr>
            <w:rFonts w:eastAsiaTheme="minorEastAsia" w:cstheme="minorBidi"/>
            <w:i w:val="0"/>
            <w:iCs w:val="0"/>
            <w:noProof/>
            <w:kern w:val="2"/>
            <w:sz w:val="24"/>
            <w:szCs w:val="24"/>
            <w:lang w:eastAsia="pt-BR"/>
            <w14:ligatures w14:val="standardContextual"/>
          </w:rPr>
          <w:tab/>
        </w:r>
        <w:r w:rsidR="00D82CE1" w:rsidRPr="001C412B">
          <w:rPr>
            <w:rStyle w:val="Hyperlink"/>
            <w:rFonts w:eastAsia="Times New Roman"/>
            <w:noProof/>
            <w:lang w:eastAsia="pt-BR"/>
          </w:rPr>
          <w:t>Interfaces:</w:t>
        </w:r>
        <w:r w:rsidR="00D82CE1">
          <w:rPr>
            <w:noProof/>
            <w:webHidden/>
          </w:rPr>
          <w:tab/>
        </w:r>
        <w:r w:rsidR="00D82CE1">
          <w:rPr>
            <w:noProof/>
            <w:webHidden/>
          </w:rPr>
          <w:fldChar w:fldCharType="begin"/>
        </w:r>
        <w:r w:rsidR="00D82CE1">
          <w:rPr>
            <w:noProof/>
            <w:webHidden/>
          </w:rPr>
          <w:instrText xml:space="preserve"> PAGEREF _Toc167660908 \h </w:instrText>
        </w:r>
        <w:r w:rsidR="00D82CE1">
          <w:rPr>
            <w:noProof/>
            <w:webHidden/>
          </w:rPr>
        </w:r>
        <w:r w:rsidR="00D82CE1">
          <w:rPr>
            <w:noProof/>
            <w:webHidden/>
          </w:rPr>
          <w:fldChar w:fldCharType="separate"/>
        </w:r>
        <w:r w:rsidR="00D82CE1">
          <w:rPr>
            <w:noProof/>
            <w:webHidden/>
          </w:rPr>
          <w:t>19</w:t>
        </w:r>
        <w:r w:rsidR="00D82CE1">
          <w:rPr>
            <w:noProof/>
            <w:webHidden/>
          </w:rPr>
          <w:fldChar w:fldCharType="end"/>
        </w:r>
      </w:hyperlink>
    </w:p>
    <w:p w14:paraId="44C4793A" w14:textId="75FF267F"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909" w:history="1">
        <w:r w:rsidR="00D82CE1" w:rsidRPr="001C412B">
          <w:rPr>
            <w:rStyle w:val="Hyperlink"/>
            <w:rFonts w:eastAsia="Times New Roman"/>
            <w:noProof/>
            <w:lang w:eastAsia="pt-BR"/>
          </w:rPr>
          <w:t>4.3</w:t>
        </w:r>
        <w:r w:rsidR="00D82CE1">
          <w:rPr>
            <w:rFonts w:eastAsiaTheme="minorEastAsia" w:cstheme="minorBidi"/>
            <w:smallCaps w:val="0"/>
            <w:noProof/>
            <w:kern w:val="2"/>
            <w:sz w:val="24"/>
            <w:szCs w:val="24"/>
            <w:lang w:eastAsia="pt-BR"/>
            <w14:ligatures w14:val="standardContextual"/>
          </w:rPr>
          <w:tab/>
        </w:r>
        <w:r w:rsidR="00D82CE1" w:rsidRPr="001C412B">
          <w:rPr>
            <w:rStyle w:val="Hyperlink"/>
            <w:rFonts w:eastAsia="Times New Roman"/>
            <w:noProof/>
            <w:lang w:eastAsia="pt-BR"/>
          </w:rPr>
          <w:t>Requisitos Técnicos:</w:t>
        </w:r>
        <w:r w:rsidR="00D82CE1">
          <w:rPr>
            <w:noProof/>
            <w:webHidden/>
          </w:rPr>
          <w:tab/>
        </w:r>
        <w:r w:rsidR="00D82CE1">
          <w:rPr>
            <w:noProof/>
            <w:webHidden/>
          </w:rPr>
          <w:fldChar w:fldCharType="begin"/>
        </w:r>
        <w:r w:rsidR="00D82CE1">
          <w:rPr>
            <w:noProof/>
            <w:webHidden/>
          </w:rPr>
          <w:instrText xml:space="preserve"> PAGEREF _Toc167660909 \h </w:instrText>
        </w:r>
        <w:r w:rsidR="00D82CE1">
          <w:rPr>
            <w:noProof/>
            <w:webHidden/>
          </w:rPr>
        </w:r>
        <w:r w:rsidR="00D82CE1">
          <w:rPr>
            <w:noProof/>
            <w:webHidden/>
          </w:rPr>
          <w:fldChar w:fldCharType="separate"/>
        </w:r>
        <w:r w:rsidR="00D82CE1">
          <w:rPr>
            <w:noProof/>
            <w:webHidden/>
          </w:rPr>
          <w:t>19</w:t>
        </w:r>
        <w:r w:rsidR="00D82CE1">
          <w:rPr>
            <w:noProof/>
            <w:webHidden/>
          </w:rPr>
          <w:fldChar w:fldCharType="end"/>
        </w:r>
      </w:hyperlink>
    </w:p>
    <w:p w14:paraId="406B80BC" w14:textId="3B5B0A6E" w:rsidR="00D82CE1" w:rsidRDefault="00000000">
      <w:pPr>
        <w:pStyle w:val="Sumrio3"/>
        <w:tabs>
          <w:tab w:val="left" w:pos="1200"/>
          <w:tab w:val="right" w:leader="dot" w:pos="9061"/>
        </w:tabs>
        <w:rPr>
          <w:rFonts w:eastAsiaTheme="minorEastAsia" w:cstheme="minorBidi"/>
          <w:i w:val="0"/>
          <w:iCs w:val="0"/>
          <w:noProof/>
          <w:kern w:val="2"/>
          <w:sz w:val="24"/>
          <w:szCs w:val="24"/>
          <w:lang w:eastAsia="pt-BR"/>
          <w14:ligatures w14:val="standardContextual"/>
        </w:rPr>
      </w:pPr>
      <w:hyperlink w:anchor="_Toc167660910" w:history="1">
        <w:r w:rsidR="00D82CE1" w:rsidRPr="001C412B">
          <w:rPr>
            <w:rStyle w:val="Hyperlink"/>
            <w:rFonts w:eastAsia="Times New Roman"/>
            <w:noProof/>
            <w:lang w:eastAsia="pt-BR"/>
          </w:rPr>
          <w:t>4.3.1</w:t>
        </w:r>
        <w:r w:rsidR="00D82CE1">
          <w:rPr>
            <w:rFonts w:eastAsiaTheme="minorEastAsia" w:cstheme="minorBidi"/>
            <w:i w:val="0"/>
            <w:iCs w:val="0"/>
            <w:noProof/>
            <w:kern w:val="2"/>
            <w:sz w:val="24"/>
            <w:szCs w:val="24"/>
            <w:lang w:eastAsia="pt-BR"/>
            <w14:ligatures w14:val="standardContextual"/>
          </w:rPr>
          <w:tab/>
        </w:r>
        <w:r w:rsidR="00D82CE1" w:rsidRPr="001C412B">
          <w:rPr>
            <w:rStyle w:val="Hyperlink"/>
            <w:rFonts w:eastAsia="Times New Roman"/>
            <w:noProof/>
            <w:lang w:eastAsia="pt-BR"/>
          </w:rPr>
          <w:t>Hardware:</w:t>
        </w:r>
        <w:r w:rsidR="00D82CE1">
          <w:rPr>
            <w:noProof/>
            <w:webHidden/>
          </w:rPr>
          <w:tab/>
        </w:r>
        <w:r w:rsidR="00D82CE1">
          <w:rPr>
            <w:noProof/>
            <w:webHidden/>
          </w:rPr>
          <w:fldChar w:fldCharType="begin"/>
        </w:r>
        <w:r w:rsidR="00D82CE1">
          <w:rPr>
            <w:noProof/>
            <w:webHidden/>
          </w:rPr>
          <w:instrText xml:space="preserve"> PAGEREF _Toc167660910 \h </w:instrText>
        </w:r>
        <w:r w:rsidR="00D82CE1">
          <w:rPr>
            <w:noProof/>
            <w:webHidden/>
          </w:rPr>
        </w:r>
        <w:r w:rsidR="00D82CE1">
          <w:rPr>
            <w:noProof/>
            <w:webHidden/>
          </w:rPr>
          <w:fldChar w:fldCharType="separate"/>
        </w:r>
        <w:r w:rsidR="00D82CE1">
          <w:rPr>
            <w:noProof/>
            <w:webHidden/>
          </w:rPr>
          <w:t>19</w:t>
        </w:r>
        <w:r w:rsidR="00D82CE1">
          <w:rPr>
            <w:noProof/>
            <w:webHidden/>
          </w:rPr>
          <w:fldChar w:fldCharType="end"/>
        </w:r>
      </w:hyperlink>
    </w:p>
    <w:p w14:paraId="77367DE4" w14:textId="57CB782C" w:rsidR="00D82CE1" w:rsidRDefault="00000000">
      <w:pPr>
        <w:pStyle w:val="Sumrio3"/>
        <w:tabs>
          <w:tab w:val="left" w:pos="1200"/>
          <w:tab w:val="right" w:leader="dot" w:pos="9061"/>
        </w:tabs>
        <w:rPr>
          <w:rFonts w:eastAsiaTheme="minorEastAsia" w:cstheme="minorBidi"/>
          <w:i w:val="0"/>
          <w:iCs w:val="0"/>
          <w:noProof/>
          <w:kern w:val="2"/>
          <w:sz w:val="24"/>
          <w:szCs w:val="24"/>
          <w:lang w:eastAsia="pt-BR"/>
          <w14:ligatures w14:val="standardContextual"/>
        </w:rPr>
      </w:pPr>
      <w:hyperlink w:anchor="_Toc167660911" w:history="1">
        <w:r w:rsidR="00D82CE1" w:rsidRPr="001C412B">
          <w:rPr>
            <w:rStyle w:val="Hyperlink"/>
            <w:rFonts w:eastAsia="Times New Roman"/>
            <w:noProof/>
            <w:lang w:eastAsia="pt-BR"/>
          </w:rPr>
          <w:t>4.3.2</w:t>
        </w:r>
        <w:r w:rsidR="00D82CE1">
          <w:rPr>
            <w:rFonts w:eastAsiaTheme="minorEastAsia" w:cstheme="minorBidi"/>
            <w:i w:val="0"/>
            <w:iCs w:val="0"/>
            <w:noProof/>
            <w:kern w:val="2"/>
            <w:sz w:val="24"/>
            <w:szCs w:val="24"/>
            <w:lang w:eastAsia="pt-BR"/>
            <w14:ligatures w14:val="standardContextual"/>
          </w:rPr>
          <w:tab/>
        </w:r>
        <w:r w:rsidR="00D82CE1" w:rsidRPr="001C412B">
          <w:rPr>
            <w:rStyle w:val="Hyperlink"/>
            <w:rFonts w:eastAsia="Times New Roman"/>
            <w:noProof/>
            <w:lang w:eastAsia="pt-BR"/>
          </w:rPr>
          <w:t>Software:</w:t>
        </w:r>
        <w:r w:rsidR="00D82CE1">
          <w:rPr>
            <w:noProof/>
            <w:webHidden/>
          </w:rPr>
          <w:tab/>
        </w:r>
        <w:r w:rsidR="00D82CE1">
          <w:rPr>
            <w:noProof/>
            <w:webHidden/>
          </w:rPr>
          <w:fldChar w:fldCharType="begin"/>
        </w:r>
        <w:r w:rsidR="00D82CE1">
          <w:rPr>
            <w:noProof/>
            <w:webHidden/>
          </w:rPr>
          <w:instrText xml:space="preserve"> PAGEREF _Toc167660911 \h </w:instrText>
        </w:r>
        <w:r w:rsidR="00D82CE1">
          <w:rPr>
            <w:noProof/>
            <w:webHidden/>
          </w:rPr>
        </w:r>
        <w:r w:rsidR="00D82CE1">
          <w:rPr>
            <w:noProof/>
            <w:webHidden/>
          </w:rPr>
          <w:fldChar w:fldCharType="separate"/>
        </w:r>
        <w:r w:rsidR="00D82CE1">
          <w:rPr>
            <w:noProof/>
            <w:webHidden/>
          </w:rPr>
          <w:t>19</w:t>
        </w:r>
        <w:r w:rsidR="00D82CE1">
          <w:rPr>
            <w:noProof/>
            <w:webHidden/>
          </w:rPr>
          <w:fldChar w:fldCharType="end"/>
        </w:r>
      </w:hyperlink>
    </w:p>
    <w:p w14:paraId="00888C9E" w14:textId="6FB5C137" w:rsidR="00D82CE1" w:rsidRDefault="00000000">
      <w:pPr>
        <w:pStyle w:val="Sumrio3"/>
        <w:tabs>
          <w:tab w:val="left" w:pos="1200"/>
          <w:tab w:val="right" w:leader="dot" w:pos="9061"/>
        </w:tabs>
        <w:rPr>
          <w:rFonts w:eastAsiaTheme="minorEastAsia" w:cstheme="minorBidi"/>
          <w:i w:val="0"/>
          <w:iCs w:val="0"/>
          <w:noProof/>
          <w:kern w:val="2"/>
          <w:sz w:val="24"/>
          <w:szCs w:val="24"/>
          <w:lang w:eastAsia="pt-BR"/>
          <w14:ligatures w14:val="standardContextual"/>
        </w:rPr>
      </w:pPr>
      <w:hyperlink w:anchor="_Toc167660912" w:history="1">
        <w:r w:rsidR="00D82CE1" w:rsidRPr="001C412B">
          <w:rPr>
            <w:rStyle w:val="Hyperlink"/>
            <w:rFonts w:eastAsia="Times New Roman"/>
            <w:noProof/>
            <w:lang w:eastAsia="pt-BR"/>
          </w:rPr>
          <w:t>4.3.3</w:t>
        </w:r>
        <w:r w:rsidR="00D82CE1">
          <w:rPr>
            <w:rFonts w:eastAsiaTheme="minorEastAsia" w:cstheme="minorBidi"/>
            <w:i w:val="0"/>
            <w:iCs w:val="0"/>
            <w:noProof/>
            <w:kern w:val="2"/>
            <w:sz w:val="24"/>
            <w:szCs w:val="24"/>
            <w:lang w:eastAsia="pt-BR"/>
            <w14:ligatures w14:val="standardContextual"/>
          </w:rPr>
          <w:tab/>
        </w:r>
        <w:r w:rsidR="00D82CE1" w:rsidRPr="001C412B">
          <w:rPr>
            <w:rStyle w:val="Hyperlink"/>
            <w:rFonts w:eastAsia="Times New Roman"/>
            <w:noProof/>
            <w:lang w:eastAsia="pt-BR"/>
          </w:rPr>
          <w:t>Segurança:</w:t>
        </w:r>
        <w:r w:rsidR="00D82CE1">
          <w:rPr>
            <w:noProof/>
            <w:webHidden/>
          </w:rPr>
          <w:tab/>
        </w:r>
        <w:r w:rsidR="00D82CE1">
          <w:rPr>
            <w:noProof/>
            <w:webHidden/>
          </w:rPr>
          <w:fldChar w:fldCharType="begin"/>
        </w:r>
        <w:r w:rsidR="00D82CE1">
          <w:rPr>
            <w:noProof/>
            <w:webHidden/>
          </w:rPr>
          <w:instrText xml:space="preserve"> PAGEREF _Toc167660912 \h </w:instrText>
        </w:r>
        <w:r w:rsidR="00D82CE1">
          <w:rPr>
            <w:noProof/>
            <w:webHidden/>
          </w:rPr>
        </w:r>
        <w:r w:rsidR="00D82CE1">
          <w:rPr>
            <w:noProof/>
            <w:webHidden/>
          </w:rPr>
          <w:fldChar w:fldCharType="separate"/>
        </w:r>
        <w:r w:rsidR="00D82CE1">
          <w:rPr>
            <w:noProof/>
            <w:webHidden/>
          </w:rPr>
          <w:t>19</w:t>
        </w:r>
        <w:r w:rsidR="00D82CE1">
          <w:rPr>
            <w:noProof/>
            <w:webHidden/>
          </w:rPr>
          <w:fldChar w:fldCharType="end"/>
        </w:r>
      </w:hyperlink>
    </w:p>
    <w:p w14:paraId="11873562" w14:textId="58F1FC5F"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913" w:history="1">
        <w:r w:rsidR="00D82CE1" w:rsidRPr="001C412B">
          <w:rPr>
            <w:rStyle w:val="Hyperlink"/>
            <w:rFonts w:eastAsia="Times New Roman"/>
            <w:noProof/>
            <w:lang w:eastAsia="pt-BR"/>
          </w:rPr>
          <w:t>4.4</w:t>
        </w:r>
        <w:r w:rsidR="00D82CE1">
          <w:rPr>
            <w:rFonts w:eastAsiaTheme="minorEastAsia" w:cstheme="minorBidi"/>
            <w:smallCaps w:val="0"/>
            <w:noProof/>
            <w:kern w:val="2"/>
            <w:sz w:val="24"/>
            <w:szCs w:val="24"/>
            <w:lang w:eastAsia="pt-BR"/>
            <w14:ligatures w14:val="standardContextual"/>
          </w:rPr>
          <w:tab/>
        </w:r>
        <w:r w:rsidR="00D82CE1" w:rsidRPr="001C412B">
          <w:rPr>
            <w:rStyle w:val="Hyperlink"/>
            <w:rFonts w:eastAsia="Times New Roman"/>
            <w:noProof/>
            <w:lang w:eastAsia="pt-BR"/>
          </w:rPr>
          <w:t>Requisitos de Desempenho:</w:t>
        </w:r>
        <w:r w:rsidR="00D82CE1">
          <w:rPr>
            <w:noProof/>
            <w:webHidden/>
          </w:rPr>
          <w:tab/>
        </w:r>
        <w:r w:rsidR="00D82CE1">
          <w:rPr>
            <w:noProof/>
            <w:webHidden/>
          </w:rPr>
          <w:fldChar w:fldCharType="begin"/>
        </w:r>
        <w:r w:rsidR="00D82CE1">
          <w:rPr>
            <w:noProof/>
            <w:webHidden/>
          </w:rPr>
          <w:instrText xml:space="preserve"> PAGEREF _Toc167660913 \h </w:instrText>
        </w:r>
        <w:r w:rsidR="00D82CE1">
          <w:rPr>
            <w:noProof/>
            <w:webHidden/>
          </w:rPr>
        </w:r>
        <w:r w:rsidR="00D82CE1">
          <w:rPr>
            <w:noProof/>
            <w:webHidden/>
          </w:rPr>
          <w:fldChar w:fldCharType="separate"/>
        </w:r>
        <w:r w:rsidR="00D82CE1">
          <w:rPr>
            <w:noProof/>
            <w:webHidden/>
          </w:rPr>
          <w:t>20</w:t>
        </w:r>
        <w:r w:rsidR="00D82CE1">
          <w:rPr>
            <w:noProof/>
            <w:webHidden/>
          </w:rPr>
          <w:fldChar w:fldCharType="end"/>
        </w:r>
      </w:hyperlink>
    </w:p>
    <w:p w14:paraId="0B17BBFC" w14:textId="257664DD"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914" w:history="1">
        <w:r w:rsidR="00D82CE1" w:rsidRPr="001C412B">
          <w:rPr>
            <w:rStyle w:val="Hyperlink"/>
            <w:rFonts w:eastAsia="Times New Roman"/>
            <w:noProof/>
            <w:lang w:eastAsia="pt-BR"/>
          </w:rPr>
          <w:t>4.5</w:t>
        </w:r>
        <w:r w:rsidR="00D82CE1">
          <w:rPr>
            <w:rFonts w:eastAsiaTheme="minorEastAsia" w:cstheme="minorBidi"/>
            <w:smallCaps w:val="0"/>
            <w:noProof/>
            <w:kern w:val="2"/>
            <w:sz w:val="24"/>
            <w:szCs w:val="24"/>
            <w:lang w:eastAsia="pt-BR"/>
            <w14:ligatures w14:val="standardContextual"/>
          </w:rPr>
          <w:tab/>
        </w:r>
        <w:r w:rsidR="00D82CE1" w:rsidRPr="001C412B">
          <w:rPr>
            <w:rStyle w:val="Hyperlink"/>
            <w:rFonts w:eastAsia="Times New Roman"/>
            <w:noProof/>
            <w:lang w:eastAsia="pt-BR"/>
          </w:rPr>
          <w:t>Requisitos de Suporte:</w:t>
        </w:r>
        <w:r w:rsidR="00D82CE1">
          <w:rPr>
            <w:noProof/>
            <w:webHidden/>
          </w:rPr>
          <w:tab/>
        </w:r>
        <w:r w:rsidR="00D82CE1">
          <w:rPr>
            <w:noProof/>
            <w:webHidden/>
          </w:rPr>
          <w:fldChar w:fldCharType="begin"/>
        </w:r>
        <w:r w:rsidR="00D82CE1">
          <w:rPr>
            <w:noProof/>
            <w:webHidden/>
          </w:rPr>
          <w:instrText xml:space="preserve"> PAGEREF _Toc167660914 \h </w:instrText>
        </w:r>
        <w:r w:rsidR="00D82CE1">
          <w:rPr>
            <w:noProof/>
            <w:webHidden/>
          </w:rPr>
        </w:r>
        <w:r w:rsidR="00D82CE1">
          <w:rPr>
            <w:noProof/>
            <w:webHidden/>
          </w:rPr>
          <w:fldChar w:fldCharType="separate"/>
        </w:r>
        <w:r w:rsidR="00D82CE1">
          <w:rPr>
            <w:noProof/>
            <w:webHidden/>
          </w:rPr>
          <w:t>20</w:t>
        </w:r>
        <w:r w:rsidR="00D82CE1">
          <w:rPr>
            <w:noProof/>
            <w:webHidden/>
          </w:rPr>
          <w:fldChar w:fldCharType="end"/>
        </w:r>
      </w:hyperlink>
    </w:p>
    <w:p w14:paraId="28936730" w14:textId="0D258964"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915" w:history="1">
        <w:r w:rsidR="00D82CE1" w:rsidRPr="001C412B">
          <w:rPr>
            <w:rStyle w:val="Hyperlink"/>
            <w:rFonts w:eastAsia="Times New Roman"/>
            <w:noProof/>
            <w:lang w:eastAsia="pt-BR"/>
          </w:rPr>
          <w:t>4.6</w:t>
        </w:r>
        <w:r w:rsidR="00D82CE1">
          <w:rPr>
            <w:rFonts w:eastAsiaTheme="minorEastAsia" w:cstheme="minorBidi"/>
            <w:smallCaps w:val="0"/>
            <w:noProof/>
            <w:kern w:val="2"/>
            <w:sz w:val="24"/>
            <w:szCs w:val="24"/>
            <w:lang w:eastAsia="pt-BR"/>
            <w14:ligatures w14:val="standardContextual"/>
          </w:rPr>
          <w:tab/>
        </w:r>
        <w:r w:rsidR="00D82CE1" w:rsidRPr="001C412B">
          <w:rPr>
            <w:rStyle w:val="Hyperlink"/>
            <w:rFonts w:eastAsia="Times New Roman"/>
            <w:noProof/>
            <w:lang w:eastAsia="pt-BR"/>
          </w:rPr>
          <w:t>Reflexões Conclusivas:</w:t>
        </w:r>
        <w:r w:rsidR="00D82CE1">
          <w:rPr>
            <w:noProof/>
            <w:webHidden/>
          </w:rPr>
          <w:tab/>
        </w:r>
        <w:r w:rsidR="00D82CE1">
          <w:rPr>
            <w:noProof/>
            <w:webHidden/>
          </w:rPr>
          <w:fldChar w:fldCharType="begin"/>
        </w:r>
        <w:r w:rsidR="00D82CE1">
          <w:rPr>
            <w:noProof/>
            <w:webHidden/>
          </w:rPr>
          <w:instrText xml:space="preserve"> PAGEREF _Toc167660915 \h </w:instrText>
        </w:r>
        <w:r w:rsidR="00D82CE1">
          <w:rPr>
            <w:noProof/>
            <w:webHidden/>
          </w:rPr>
        </w:r>
        <w:r w:rsidR="00D82CE1">
          <w:rPr>
            <w:noProof/>
            <w:webHidden/>
          </w:rPr>
          <w:fldChar w:fldCharType="separate"/>
        </w:r>
        <w:r w:rsidR="00D82CE1">
          <w:rPr>
            <w:noProof/>
            <w:webHidden/>
          </w:rPr>
          <w:t>20</w:t>
        </w:r>
        <w:r w:rsidR="00D82CE1">
          <w:rPr>
            <w:noProof/>
            <w:webHidden/>
          </w:rPr>
          <w:fldChar w:fldCharType="end"/>
        </w:r>
      </w:hyperlink>
    </w:p>
    <w:p w14:paraId="39EA53D9" w14:textId="70F318AD" w:rsidR="00D82CE1" w:rsidRDefault="00000000">
      <w:pPr>
        <w:pStyle w:val="Sumrio1"/>
        <w:tabs>
          <w:tab w:val="left" w:pos="480"/>
          <w:tab w:val="right" w:leader="dot" w:pos="9061"/>
        </w:tabs>
        <w:rPr>
          <w:rFonts w:eastAsiaTheme="minorEastAsia" w:cstheme="minorBidi"/>
          <w:b w:val="0"/>
          <w:bCs w:val="0"/>
          <w:caps w:val="0"/>
          <w:noProof/>
          <w:kern w:val="2"/>
          <w:sz w:val="24"/>
          <w:szCs w:val="24"/>
          <w:lang w:eastAsia="pt-BR"/>
          <w14:ligatures w14:val="standardContextual"/>
        </w:rPr>
      </w:pPr>
      <w:hyperlink w:anchor="_Toc167660916" w:history="1">
        <w:r w:rsidR="00D82CE1" w:rsidRPr="001C412B">
          <w:rPr>
            <w:rStyle w:val="Hyperlink"/>
            <w:noProof/>
          </w:rPr>
          <w:t>5</w:t>
        </w:r>
        <w:r w:rsidR="00D82CE1">
          <w:rPr>
            <w:rFonts w:eastAsiaTheme="minorEastAsia" w:cstheme="minorBidi"/>
            <w:b w:val="0"/>
            <w:bCs w:val="0"/>
            <w:caps w:val="0"/>
            <w:noProof/>
            <w:kern w:val="2"/>
            <w:sz w:val="24"/>
            <w:szCs w:val="24"/>
            <w:lang w:eastAsia="pt-BR"/>
            <w14:ligatures w14:val="standardContextual"/>
          </w:rPr>
          <w:tab/>
        </w:r>
        <w:r w:rsidR="00D82CE1" w:rsidRPr="001C412B">
          <w:rPr>
            <w:rStyle w:val="Hyperlink"/>
            <w:noProof/>
          </w:rPr>
          <w:t>GESTÃO do PROJETo (ferramenta TRELLO)</w:t>
        </w:r>
        <w:r w:rsidR="00D82CE1">
          <w:rPr>
            <w:noProof/>
            <w:webHidden/>
          </w:rPr>
          <w:tab/>
        </w:r>
        <w:r w:rsidR="00D82CE1">
          <w:rPr>
            <w:noProof/>
            <w:webHidden/>
          </w:rPr>
          <w:fldChar w:fldCharType="begin"/>
        </w:r>
        <w:r w:rsidR="00D82CE1">
          <w:rPr>
            <w:noProof/>
            <w:webHidden/>
          </w:rPr>
          <w:instrText xml:space="preserve"> PAGEREF _Toc167660916 \h </w:instrText>
        </w:r>
        <w:r w:rsidR="00D82CE1">
          <w:rPr>
            <w:noProof/>
            <w:webHidden/>
          </w:rPr>
        </w:r>
        <w:r w:rsidR="00D82CE1">
          <w:rPr>
            <w:noProof/>
            <w:webHidden/>
          </w:rPr>
          <w:fldChar w:fldCharType="separate"/>
        </w:r>
        <w:r w:rsidR="00D82CE1">
          <w:rPr>
            <w:noProof/>
            <w:webHidden/>
          </w:rPr>
          <w:t>21</w:t>
        </w:r>
        <w:r w:rsidR="00D82CE1">
          <w:rPr>
            <w:noProof/>
            <w:webHidden/>
          </w:rPr>
          <w:fldChar w:fldCharType="end"/>
        </w:r>
      </w:hyperlink>
    </w:p>
    <w:p w14:paraId="6D9F7EE3" w14:textId="1D5C0FC6" w:rsidR="00D82CE1" w:rsidRDefault="00000000">
      <w:pPr>
        <w:pStyle w:val="Sumrio1"/>
        <w:tabs>
          <w:tab w:val="left" w:pos="480"/>
          <w:tab w:val="right" w:leader="dot" w:pos="9061"/>
        </w:tabs>
        <w:rPr>
          <w:rFonts w:eastAsiaTheme="minorEastAsia" w:cstheme="minorBidi"/>
          <w:b w:val="0"/>
          <w:bCs w:val="0"/>
          <w:caps w:val="0"/>
          <w:noProof/>
          <w:kern w:val="2"/>
          <w:sz w:val="24"/>
          <w:szCs w:val="24"/>
          <w:lang w:eastAsia="pt-BR"/>
          <w14:ligatures w14:val="standardContextual"/>
        </w:rPr>
      </w:pPr>
      <w:hyperlink w:anchor="_Toc167660917" w:history="1">
        <w:r w:rsidR="00D82CE1" w:rsidRPr="001C412B">
          <w:rPr>
            <w:rStyle w:val="Hyperlink"/>
            <w:noProof/>
          </w:rPr>
          <w:t>6</w:t>
        </w:r>
        <w:r w:rsidR="00D82CE1">
          <w:rPr>
            <w:rFonts w:eastAsiaTheme="minorEastAsia" w:cstheme="minorBidi"/>
            <w:b w:val="0"/>
            <w:bCs w:val="0"/>
            <w:caps w:val="0"/>
            <w:noProof/>
            <w:kern w:val="2"/>
            <w:sz w:val="24"/>
            <w:szCs w:val="24"/>
            <w:lang w:eastAsia="pt-BR"/>
            <w14:ligatures w14:val="standardContextual"/>
          </w:rPr>
          <w:tab/>
        </w:r>
        <w:r w:rsidR="00D82CE1" w:rsidRPr="001C412B">
          <w:rPr>
            <w:rStyle w:val="Hyperlink"/>
            <w:noProof/>
          </w:rPr>
          <w:t>tempo e valor</w:t>
        </w:r>
        <w:r w:rsidR="00D82CE1">
          <w:rPr>
            <w:noProof/>
            <w:webHidden/>
          </w:rPr>
          <w:tab/>
        </w:r>
        <w:r w:rsidR="00D82CE1">
          <w:rPr>
            <w:noProof/>
            <w:webHidden/>
          </w:rPr>
          <w:fldChar w:fldCharType="begin"/>
        </w:r>
        <w:r w:rsidR="00D82CE1">
          <w:rPr>
            <w:noProof/>
            <w:webHidden/>
          </w:rPr>
          <w:instrText xml:space="preserve"> PAGEREF _Toc167660917 \h </w:instrText>
        </w:r>
        <w:r w:rsidR="00D82CE1">
          <w:rPr>
            <w:noProof/>
            <w:webHidden/>
          </w:rPr>
        </w:r>
        <w:r w:rsidR="00D82CE1">
          <w:rPr>
            <w:noProof/>
            <w:webHidden/>
          </w:rPr>
          <w:fldChar w:fldCharType="separate"/>
        </w:r>
        <w:r w:rsidR="00D82CE1">
          <w:rPr>
            <w:noProof/>
            <w:webHidden/>
          </w:rPr>
          <w:t>22</w:t>
        </w:r>
        <w:r w:rsidR="00D82CE1">
          <w:rPr>
            <w:noProof/>
            <w:webHidden/>
          </w:rPr>
          <w:fldChar w:fldCharType="end"/>
        </w:r>
      </w:hyperlink>
    </w:p>
    <w:p w14:paraId="1AD3C4E6" w14:textId="761E2903"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918" w:history="1">
        <w:r w:rsidR="00D82CE1" w:rsidRPr="001C412B">
          <w:rPr>
            <w:rStyle w:val="Hyperlink"/>
            <w:noProof/>
          </w:rPr>
          <w:t>6.1</w:t>
        </w:r>
        <w:r w:rsidR="00D82CE1">
          <w:rPr>
            <w:rFonts w:eastAsiaTheme="minorEastAsia" w:cstheme="minorBidi"/>
            <w:smallCaps w:val="0"/>
            <w:noProof/>
            <w:kern w:val="2"/>
            <w:sz w:val="24"/>
            <w:szCs w:val="24"/>
            <w:lang w:eastAsia="pt-BR"/>
            <w14:ligatures w14:val="standardContextual"/>
          </w:rPr>
          <w:tab/>
        </w:r>
        <w:r w:rsidR="00D82CE1" w:rsidRPr="001C412B">
          <w:rPr>
            <w:rStyle w:val="Hyperlink"/>
            <w:noProof/>
          </w:rPr>
          <w:t>Tempo para Conclusão do Projeto:</w:t>
        </w:r>
        <w:r w:rsidR="00D82CE1">
          <w:rPr>
            <w:noProof/>
            <w:webHidden/>
          </w:rPr>
          <w:tab/>
        </w:r>
        <w:r w:rsidR="00D82CE1">
          <w:rPr>
            <w:noProof/>
            <w:webHidden/>
          </w:rPr>
          <w:fldChar w:fldCharType="begin"/>
        </w:r>
        <w:r w:rsidR="00D82CE1">
          <w:rPr>
            <w:noProof/>
            <w:webHidden/>
          </w:rPr>
          <w:instrText xml:space="preserve"> PAGEREF _Toc167660918 \h </w:instrText>
        </w:r>
        <w:r w:rsidR="00D82CE1">
          <w:rPr>
            <w:noProof/>
            <w:webHidden/>
          </w:rPr>
        </w:r>
        <w:r w:rsidR="00D82CE1">
          <w:rPr>
            <w:noProof/>
            <w:webHidden/>
          </w:rPr>
          <w:fldChar w:fldCharType="separate"/>
        </w:r>
        <w:r w:rsidR="00D82CE1">
          <w:rPr>
            <w:noProof/>
            <w:webHidden/>
          </w:rPr>
          <w:t>22</w:t>
        </w:r>
        <w:r w:rsidR="00D82CE1">
          <w:rPr>
            <w:noProof/>
            <w:webHidden/>
          </w:rPr>
          <w:fldChar w:fldCharType="end"/>
        </w:r>
      </w:hyperlink>
    </w:p>
    <w:p w14:paraId="49357DE7" w14:textId="54C96DE2"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919" w:history="1">
        <w:r w:rsidR="00D82CE1" w:rsidRPr="001C412B">
          <w:rPr>
            <w:rStyle w:val="Hyperlink"/>
            <w:noProof/>
          </w:rPr>
          <w:t>6.2</w:t>
        </w:r>
        <w:r w:rsidR="00D82CE1">
          <w:rPr>
            <w:rFonts w:eastAsiaTheme="minorEastAsia" w:cstheme="minorBidi"/>
            <w:smallCaps w:val="0"/>
            <w:noProof/>
            <w:kern w:val="2"/>
            <w:sz w:val="24"/>
            <w:szCs w:val="24"/>
            <w:lang w:eastAsia="pt-BR"/>
            <w14:ligatures w14:val="standardContextual"/>
          </w:rPr>
          <w:tab/>
        </w:r>
        <w:r w:rsidR="00D82CE1" w:rsidRPr="001C412B">
          <w:rPr>
            <w:rStyle w:val="Hyperlink"/>
            <w:noProof/>
          </w:rPr>
          <w:t>Custo Total do Projeto:</w:t>
        </w:r>
        <w:r w:rsidR="00D82CE1">
          <w:rPr>
            <w:noProof/>
            <w:webHidden/>
          </w:rPr>
          <w:tab/>
        </w:r>
        <w:r w:rsidR="00D82CE1">
          <w:rPr>
            <w:noProof/>
            <w:webHidden/>
          </w:rPr>
          <w:fldChar w:fldCharType="begin"/>
        </w:r>
        <w:r w:rsidR="00D82CE1">
          <w:rPr>
            <w:noProof/>
            <w:webHidden/>
          </w:rPr>
          <w:instrText xml:space="preserve"> PAGEREF _Toc167660919 \h </w:instrText>
        </w:r>
        <w:r w:rsidR="00D82CE1">
          <w:rPr>
            <w:noProof/>
            <w:webHidden/>
          </w:rPr>
        </w:r>
        <w:r w:rsidR="00D82CE1">
          <w:rPr>
            <w:noProof/>
            <w:webHidden/>
          </w:rPr>
          <w:fldChar w:fldCharType="separate"/>
        </w:r>
        <w:r w:rsidR="00D82CE1">
          <w:rPr>
            <w:noProof/>
            <w:webHidden/>
          </w:rPr>
          <w:t>22</w:t>
        </w:r>
        <w:r w:rsidR="00D82CE1">
          <w:rPr>
            <w:noProof/>
            <w:webHidden/>
          </w:rPr>
          <w:fldChar w:fldCharType="end"/>
        </w:r>
      </w:hyperlink>
    </w:p>
    <w:p w14:paraId="242BD24C" w14:textId="1DF485D9"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920" w:history="1">
        <w:r w:rsidR="00D82CE1" w:rsidRPr="001C412B">
          <w:rPr>
            <w:rStyle w:val="Hyperlink"/>
            <w:noProof/>
          </w:rPr>
          <w:t>6.3</w:t>
        </w:r>
        <w:r w:rsidR="00D82CE1">
          <w:rPr>
            <w:rFonts w:eastAsiaTheme="minorEastAsia" w:cstheme="minorBidi"/>
            <w:smallCaps w:val="0"/>
            <w:noProof/>
            <w:kern w:val="2"/>
            <w:sz w:val="24"/>
            <w:szCs w:val="24"/>
            <w:lang w:eastAsia="pt-BR"/>
            <w14:ligatures w14:val="standardContextual"/>
          </w:rPr>
          <w:tab/>
        </w:r>
        <w:r w:rsidR="00D82CE1" w:rsidRPr="001C412B">
          <w:rPr>
            <w:rStyle w:val="Hyperlink"/>
            <w:noProof/>
          </w:rPr>
          <w:t>Multas</w:t>
        </w:r>
        <w:r w:rsidR="00D82CE1">
          <w:rPr>
            <w:noProof/>
            <w:webHidden/>
          </w:rPr>
          <w:tab/>
        </w:r>
        <w:r w:rsidR="00D82CE1">
          <w:rPr>
            <w:noProof/>
            <w:webHidden/>
          </w:rPr>
          <w:fldChar w:fldCharType="begin"/>
        </w:r>
        <w:r w:rsidR="00D82CE1">
          <w:rPr>
            <w:noProof/>
            <w:webHidden/>
          </w:rPr>
          <w:instrText xml:space="preserve"> PAGEREF _Toc167660920 \h </w:instrText>
        </w:r>
        <w:r w:rsidR="00D82CE1">
          <w:rPr>
            <w:noProof/>
            <w:webHidden/>
          </w:rPr>
        </w:r>
        <w:r w:rsidR="00D82CE1">
          <w:rPr>
            <w:noProof/>
            <w:webHidden/>
          </w:rPr>
          <w:fldChar w:fldCharType="separate"/>
        </w:r>
        <w:r w:rsidR="00D82CE1">
          <w:rPr>
            <w:noProof/>
            <w:webHidden/>
          </w:rPr>
          <w:t>23</w:t>
        </w:r>
        <w:r w:rsidR="00D82CE1">
          <w:rPr>
            <w:noProof/>
            <w:webHidden/>
          </w:rPr>
          <w:fldChar w:fldCharType="end"/>
        </w:r>
      </w:hyperlink>
    </w:p>
    <w:p w14:paraId="402F7D1C" w14:textId="2622B388" w:rsidR="00D82CE1" w:rsidRDefault="00000000">
      <w:pPr>
        <w:pStyle w:val="Sumrio1"/>
        <w:tabs>
          <w:tab w:val="left" w:pos="480"/>
          <w:tab w:val="right" w:leader="dot" w:pos="9061"/>
        </w:tabs>
        <w:rPr>
          <w:rFonts w:eastAsiaTheme="minorEastAsia" w:cstheme="minorBidi"/>
          <w:b w:val="0"/>
          <w:bCs w:val="0"/>
          <w:caps w:val="0"/>
          <w:noProof/>
          <w:kern w:val="2"/>
          <w:sz w:val="24"/>
          <w:szCs w:val="24"/>
          <w:lang w:eastAsia="pt-BR"/>
          <w14:ligatures w14:val="standardContextual"/>
        </w:rPr>
      </w:pPr>
      <w:hyperlink w:anchor="_Toc167660921" w:history="1">
        <w:r w:rsidR="00D82CE1" w:rsidRPr="001C412B">
          <w:rPr>
            <w:rStyle w:val="Hyperlink"/>
            <w:noProof/>
          </w:rPr>
          <w:t>7</w:t>
        </w:r>
        <w:r w:rsidR="00D82CE1">
          <w:rPr>
            <w:rFonts w:eastAsiaTheme="minorEastAsia" w:cstheme="minorBidi"/>
            <w:b w:val="0"/>
            <w:bCs w:val="0"/>
            <w:caps w:val="0"/>
            <w:noProof/>
            <w:kern w:val="2"/>
            <w:sz w:val="24"/>
            <w:szCs w:val="24"/>
            <w:lang w:eastAsia="pt-BR"/>
            <w14:ligatures w14:val="standardContextual"/>
          </w:rPr>
          <w:tab/>
        </w:r>
        <w:r w:rsidR="00D82CE1" w:rsidRPr="001C412B">
          <w:rPr>
            <w:rStyle w:val="Hyperlink"/>
            <w:noProof/>
          </w:rPr>
          <w:t>FLUXOGRAMA</w:t>
        </w:r>
        <w:r w:rsidR="00D82CE1">
          <w:rPr>
            <w:noProof/>
            <w:webHidden/>
          </w:rPr>
          <w:tab/>
        </w:r>
        <w:r w:rsidR="00D82CE1">
          <w:rPr>
            <w:noProof/>
            <w:webHidden/>
          </w:rPr>
          <w:fldChar w:fldCharType="begin"/>
        </w:r>
        <w:r w:rsidR="00D82CE1">
          <w:rPr>
            <w:noProof/>
            <w:webHidden/>
          </w:rPr>
          <w:instrText xml:space="preserve"> PAGEREF _Toc167660921 \h </w:instrText>
        </w:r>
        <w:r w:rsidR="00D82CE1">
          <w:rPr>
            <w:noProof/>
            <w:webHidden/>
          </w:rPr>
        </w:r>
        <w:r w:rsidR="00D82CE1">
          <w:rPr>
            <w:noProof/>
            <w:webHidden/>
          </w:rPr>
          <w:fldChar w:fldCharType="separate"/>
        </w:r>
        <w:r w:rsidR="00D82CE1">
          <w:rPr>
            <w:noProof/>
            <w:webHidden/>
          </w:rPr>
          <w:t>25</w:t>
        </w:r>
        <w:r w:rsidR="00D82CE1">
          <w:rPr>
            <w:noProof/>
            <w:webHidden/>
          </w:rPr>
          <w:fldChar w:fldCharType="end"/>
        </w:r>
      </w:hyperlink>
    </w:p>
    <w:p w14:paraId="78DF6A4B" w14:textId="1A07AF4E"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922" w:history="1">
        <w:r w:rsidR="00D82CE1" w:rsidRPr="001C412B">
          <w:rPr>
            <w:rStyle w:val="Hyperlink"/>
            <w:noProof/>
          </w:rPr>
          <w:t>7.1</w:t>
        </w:r>
        <w:r w:rsidR="00D82CE1">
          <w:rPr>
            <w:rFonts w:eastAsiaTheme="minorEastAsia" w:cstheme="minorBidi"/>
            <w:smallCaps w:val="0"/>
            <w:noProof/>
            <w:kern w:val="2"/>
            <w:sz w:val="24"/>
            <w:szCs w:val="24"/>
            <w:lang w:eastAsia="pt-BR"/>
            <w14:ligatures w14:val="standardContextual"/>
          </w:rPr>
          <w:tab/>
        </w:r>
        <w:r w:rsidR="00D82CE1" w:rsidRPr="001C412B">
          <w:rPr>
            <w:rStyle w:val="Hyperlink"/>
            <w:noProof/>
          </w:rPr>
          <w:t>Processo de Compra e Chegada de Produto</w:t>
        </w:r>
        <w:r w:rsidR="00D82CE1">
          <w:rPr>
            <w:noProof/>
            <w:webHidden/>
          </w:rPr>
          <w:tab/>
        </w:r>
        <w:r w:rsidR="00D82CE1">
          <w:rPr>
            <w:noProof/>
            <w:webHidden/>
          </w:rPr>
          <w:fldChar w:fldCharType="begin"/>
        </w:r>
        <w:r w:rsidR="00D82CE1">
          <w:rPr>
            <w:noProof/>
            <w:webHidden/>
          </w:rPr>
          <w:instrText xml:space="preserve"> PAGEREF _Toc167660922 \h </w:instrText>
        </w:r>
        <w:r w:rsidR="00D82CE1">
          <w:rPr>
            <w:noProof/>
            <w:webHidden/>
          </w:rPr>
        </w:r>
        <w:r w:rsidR="00D82CE1">
          <w:rPr>
            <w:noProof/>
            <w:webHidden/>
          </w:rPr>
          <w:fldChar w:fldCharType="separate"/>
        </w:r>
        <w:r w:rsidR="00D82CE1">
          <w:rPr>
            <w:noProof/>
            <w:webHidden/>
          </w:rPr>
          <w:t>25</w:t>
        </w:r>
        <w:r w:rsidR="00D82CE1">
          <w:rPr>
            <w:noProof/>
            <w:webHidden/>
          </w:rPr>
          <w:fldChar w:fldCharType="end"/>
        </w:r>
      </w:hyperlink>
    </w:p>
    <w:p w14:paraId="2DFDB842" w14:textId="343BCEE1"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923" w:history="1">
        <w:r w:rsidR="00D82CE1" w:rsidRPr="001C412B">
          <w:rPr>
            <w:rStyle w:val="Hyperlink"/>
            <w:noProof/>
          </w:rPr>
          <w:t>7.2</w:t>
        </w:r>
        <w:r w:rsidR="00D82CE1">
          <w:rPr>
            <w:rFonts w:eastAsiaTheme="minorEastAsia" w:cstheme="minorBidi"/>
            <w:smallCaps w:val="0"/>
            <w:noProof/>
            <w:kern w:val="2"/>
            <w:sz w:val="24"/>
            <w:szCs w:val="24"/>
            <w:lang w:eastAsia="pt-BR"/>
            <w14:ligatures w14:val="standardContextual"/>
          </w:rPr>
          <w:tab/>
        </w:r>
        <w:r w:rsidR="00D82CE1" w:rsidRPr="001C412B">
          <w:rPr>
            <w:rStyle w:val="Hyperlink"/>
            <w:noProof/>
          </w:rPr>
          <w:t>Processo de Venda e Saída de Produto</w:t>
        </w:r>
        <w:r w:rsidR="00D82CE1">
          <w:rPr>
            <w:noProof/>
            <w:webHidden/>
          </w:rPr>
          <w:tab/>
        </w:r>
        <w:r w:rsidR="00D82CE1">
          <w:rPr>
            <w:noProof/>
            <w:webHidden/>
          </w:rPr>
          <w:fldChar w:fldCharType="begin"/>
        </w:r>
        <w:r w:rsidR="00D82CE1">
          <w:rPr>
            <w:noProof/>
            <w:webHidden/>
          </w:rPr>
          <w:instrText xml:space="preserve"> PAGEREF _Toc167660923 \h </w:instrText>
        </w:r>
        <w:r w:rsidR="00D82CE1">
          <w:rPr>
            <w:noProof/>
            <w:webHidden/>
          </w:rPr>
        </w:r>
        <w:r w:rsidR="00D82CE1">
          <w:rPr>
            <w:noProof/>
            <w:webHidden/>
          </w:rPr>
          <w:fldChar w:fldCharType="separate"/>
        </w:r>
        <w:r w:rsidR="00D82CE1">
          <w:rPr>
            <w:noProof/>
            <w:webHidden/>
          </w:rPr>
          <w:t>25</w:t>
        </w:r>
        <w:r w:rsidR="00D82CE1">
          <w:rPr>
            <w:noProof/>
            <w:webHidden/>
          </w:rPr>
          <w:fldChar w:fldCharType="end"/>
        </w:r>
      </w:hyperlink>
    </w:p>
    <w:p w14:paraId="79927CF0" w14:textId="4F79CA8B" w:rsidR="00D82CE1" w:rsidRDefault="00000000">
      <w:pPr>
        <w:pStyle w:val="Sumrio1"/>
        <w:tabs>
          <w:tab w:val="left" w:pos="480"/>
          <w:tab w:val="right" w:leader="dot" w:pos="9061"/>
        </w:tabs>
        <w:rPr>
          <w:rFonts w:eastAsiaTheme="minorEastAsia" w:cstheme="minorBidi"/>
          <w:b w:val="0"/>
          <w:bCs w:val="0"/>
          <w:caps w:val="0"/>
          <w:noProof/>
          <w:kern w:val="2"/>
          <w:sz w:val="24"/>
          <w:szCs w:val="24"/>
          <w:lang w:eastAsia="pt-BR"/>
          <w14:ligatures w14:val="standardContextual"/>
        </w:rPr>
      </w:pPr>
      <w:hyperlink w:anchor="_Toc167660924" w:history="1">
        <w:r w:rsidR="00D82CE1" w:rsidRPr="001C412B">
          <w:rPr>
            <w:rStyle w:val="Hyperlink"/>
            <w:noProof/>
          </w:rPr>
          <w:t>8</w:t>
        </w:r>
        <w:r w:rsidR="00D82CE1">
          <w:rPr>
            <w:rFonts w:eastAsiaTheme="minorEastAsia" w:cstheme="minorBidi"/>
            <w:b w:val="0"/>
            <w:bCs w:val="0"/>
            <w:caps w:val="0"/>
            <w:noProof/>
            <w:kern w:val="2"/>
            <w:sz w:val="24"/>
            <w:szCs w:val="24"/>
            <w:lang w:eastAsia="pt-BR"/>
            <w14:ligatures w14:val="standardContextual"/>
          </w:rPr>
          <w:tab/>
        </w:r>
        <w:r w:rsidR="00D82CE1" w:rsidRPr="001C412B">
          <w:rPr>
            <w:rStyle w:val="Hyperlink"/>
            <w:noProof/>
          </w:rPr>
          <w:t>modelo de entidade e relacionamento (mer)</w:t>
        </w:r>
        <w:r w:rsidR="00D82CE1">
          <w:rPr>
            <w:noProof/>
            <w:webHidden/>
          </w:rPr>
          <w:tab/>
        </w:r>
        <w:r w:rsidR="00D82CE1">
          <w:rPr>
            <w:noProof/>
            <w:webHidden/>
          </w:rPr>
          <w:fldChar w:fldCharType="begin"/>
        </w:r>
        <w:r w:rsidR="00D82CE1">
          <w:rPr>
            <w:noProof/>
            <w:webHidden/>
          </w:rPr>
          <w:instrText xml:space="preserve"> PAGEREF _Toc167660924 \h </w:instrText>
        </w:r>
        <w:r w:rsidR="00D82CE1">
          <w:rPr>
            <w:noProof/>
            <w:webHidden/>
          </w:rPr>
        </w:r>
        <w:r w:rsidR="00D82CE1">
          <w:rPr>
            <w:noProof/>
            <w:webHidden/>
          </w:rPr>
          <w:fldChar w:fldCharType="separate"/>
        </w:r>
        <w:r w:rsidR="00D82CE1">
          <w:rPr>
            <w:noProof/>
            <w:webHidden/>
          </w:rPr>
          <w:t>26</w:t>
        </w:r>
        <w:r w:rsidR="00D82CE1">
          <w:rPr>
            <w:noProof/>
            <w:webHidden/>
          </w:rPr>
          <w:fldChar w:fldCharType="end"/>
        </w:r>
      </w:hyperlink>
    </w:p>
    <w:p w14:paraId="03CFEF8A" w14:textId="50AB7923" w:rsidR="00D82CE1" w:rsidRDefault="00000000">
      <w:pPr>
        <w:pStyle w:val="Sumrio1"/>
        <w:tabs>
          <w:tab w:val="left" w:pos="480"/>
          <w:tab w:val="right" w:leader="dot" w:pos="9061"/>
        </w:tabs>
        <w:rPr>
          <w:rFonts w:eastAsiaTheme="minorEastAsia" w:cstheme="minorBidi"/>
          <w:b w:val="0"/>
          <w:bCs w:val="0"/>
          <w:caps w:val="0"/>
          <w:noProof/>
          <w:kern w:val="2"/>
          <w:sz w:val="24"/>
          <w:szCs w:val="24"/>
          <w:lang w:eastAsia="pt-BR"/>
          <w14:ligatures w14:val="standardContextual"/>
        </w:rPr>
      </w:pPr>
      <w:hyperlink w:anchor="_Toc167660925" w:history="1">
        <w:r w:rsidR="00D82CE1" w:rsidRPr="001C412B">
          <w:rPr>
            <w:rStyle w:val="Hyperlink"/>
            <w:noProof/>
          </w:rPr>
          <w:t>9</w:t>
        </w:r>
        <w:r w:rsidR="00D82CE1">
          <w:rPr>
            <w:rFonts w:eastAsiaTheme="minorEastAsia" w:cstheme="minorBidi"/>
            <w:b w:val="0"/>
            <w:bCs w:val="0"/>
            <w:caps w:val="0"/>
            <w:noProof/>
            <w:kern w:val="2"/>
            <w:sz w:val="24"/>
            <w:szCs w:val="24"/>
            <w:lang w:eastAsia="pt-BR"/>
            <w14:ligatures w14:val="standardContextual"/>
          </w:rPr>
          <w:tab/>
        </w:r>
        <w:r w:rsidR="00D82CE1" w:rsidRPr="001C412B">
          <w:rPr>
            <w:rStyle w:val="Hyperlink"/>
            <w:noProof/>
          </w:rPr>
          <w:t>Diagrama de Caso de Uso</w:t>
        </w:r>
        <w:r w:rsidR="00D82CE1">
          <w:rPr>
            <w:noProof/>
            <w:webHidden/>
          </w:rPr>
          <w:tab/>
        </w:r>
        <w:r w:rsidR="00D82CE1">
          <w:rPr>
            <w:noProof/>
            <w:webHidden/>
          </w:rPr>
          <w:fldChar w:fldCharType="begin"/>
        </w:r>
        <w:r w:rsidR="00D82CE1">
          <w:rPr>
            <w:noProof/>
            <w:webHidden/>
          </w:rPr>
          <w:instrText xml:space="preserve"> PAGEREF _Toc167660925 \h </w:instrText>
        </w:r>
        <w:r w:rsidR="00D82CE1">
          <w:rPr>
            <w:noProof/>
            <w:webHidden/>
          </w:rPr>
        </w:r>
        <w:r w:rsidR="00D82CE1">
          <w:rPr>
            <w:noProof/>
            <w:webHidden/>
          </w:rPr>
          <w:fldChar w:fldCharType="separate"/>
        </w:r>
        <w:r w:rsidR="00D82CE1">
          <w:rPr>
            <w:noProof/>
            <w:webHidden/>
          </w:rPr>
          <w:t>29</w:t>
        </w:r>
        <w:r w:rsidR="00D82CE1">
          <w:rPr>
            <w:noProof/>
            <w:webHidden/>
          </w:rPr>
          <w:fldChar w:fldCharType="end"/>
        </w:r>
      </w:hyperlink>
    </w:p>
    <w:p w14:paraId="5B25276B" w14:textId="562F27FC" w:rsidR="00D82CE1" w:rsidRDefault="00000000">
      <w:pPr>
        <w:pStyle w:val="Sumrio1"/>
        <w:tabs>
          <w:tab w:val="left" w:pos="480"/>
          <w:tab w:val="right" w:leader="dot" w:pos="9061"/>
        </w:tabs>
        <w:rPr>
          <w:rFonts w:eastAsiaTheme="minorEastAsia" w:cstheme="minorBidi"/>
          <w:b w:val="0"/>
          <w:bCs w:val="0"/>
          <w:caps w:val="0"/>
          <w:noProof/>
          <w:kern w:val="2"/>
          <w:sz w:val="24"/>
          <w:szCs w:val="24"/>
          <w:lang w:eastAsia="pt-BR"/>
          <w14:ligatures w14:val="standardContextual"/>
        </w:rPr>
      </w:pPr>
      <w:hyperlink w:anchor="_Toc167660926" w:history="1">
        <w:r w:rsidR="00D82CE1" w:rsidRPr="001C412B">
          <w:rPr>
            <w:rStyle w:val="Hyperlink"/>
            <w:noProof/>
          </w:rPr>
          <w:t>10</w:t>
        </w:r>
        <w:r w:rsidR="00D82CE1">
          <w:rPr>
            <w:rFonts w:eastAsiaTheme="minorEastAsia" w:cstheme="minorBidi"/>
            <w:b w:val="0"/>
            <w:bCs w:val="0"/>
            <w:caps w:val="0"/>
            <w:noProof/>
            <w:kern w:val="2"/>
            <w:sz w:val="24"/>
            <w:szCs w:val="24"/>
            <w:lang w:eastAsia="pt-BR"/>
            <w14:ligatures w14:val="standardContextual"/>
          </w:rPr>
          <w:tab/>
        </w:r>
        <w:r w:rsidR="00D82CE1" w:rsidRPr="001C412B">
          <w:rPr>
            <w:rStyle w:val="Hyperlink"/>
            <w:noProof/>
          </w:rPr>
          <w:t>Diagrama de Classe</w:t>
        </w:r>
        <w:r w:rsidR="00D82CE1">
          <w:rPr>
            <w:noProof/>
            <w:webHidden/>
          </w:rPr>
          <w:tab/>
        </w:r>
        <w:r w:rsidR="00D82CE1">
          <w:rPr>
            <w:noProof/>
            <w:webHidden/>
          </w:rPr>
          <w:fldChar w:fldCharType="begin"/>
        </w:r>
        <w:r w:rsidR="00D82CE1">
          <w:rPr>
            <w:noProof/>
            <w:webHidden/>
          </w:rPr>
          <w:instrText xml:space="preserve"> PAGEREF _Toc167660926 \h </w:instrText>
        </w:r>
        <w:r w:rsidR="00D82CE1">
          <w:rPr>
            <w:noProof/>
            <w:webHidden/>
          </w:rPr>
        </w:r>
        <w:r w:rsidR="00D82CE1">
          <w:rPr>
            <w:noProof/>
            <w:webHidden/>
          </w:rPr>
          <w:fldChar w:fldCharType="separate"/>
        </w:r>
        <w:r w:rsidR="00D82CE1">
          <w:rPr>
            <w:noProof/>
            <w:webHidden/>
          </w:rPr>
          <w:t>30</w:t>
        </w:r>
        <w:r w:rsidR="00D82CE1">
          <w:rPr>
            <w:noProof/>
            <w:webHidden/>
          </w:rPr>
          <w:fldChar w:fldCharType="end"/>
        </w:r>
      </w:hyperlink>
    </w:p>
    <w:p w14:paraId="3B662D1B" w14:textId="09000FB1" w:rsidR="00D82CE1" w:rsidRDefault="00000000">
      <w:pPr>
        <w:pStyle w:val="Sumrio1"/>
        <w:tabs>
          <w:tab w:val="left" w:pos="480"/>
          <w:tab w:val="right" w:leader="dot" w:pos="9061"/>
        </w:tabs>
        <w:rPr>
          <w:rFonts w:eastAsiaTheme="minorEastAsia" w:cstheme="minorBidi"/>
          <w:b w:val="0"/>
          <w:bCs w:val="0"/>
          <w:caps w:val="0"/>
          <w:noProof/>
          <w:kern w:val="2"/>
          <w:sz w:val="24"/>
          <w:szCs w:val="24"/>
          <w:lang w:eastAsia="pt-BR"/>
          <w14:ligatures w14:val="standardContextual"/>
        </w:rPr>
      </w:pPr>
      <w:hyperlink w:anchor="_Toc167660927" w:history="1">
        <w:r w:rsidR="00D82CE1" w:rsidRPr="001C412B">
          <w:rPr>
            <w:rStyle w:val="Hyperlink"/>
            <w:noProof/>
          </w:rPr>
          <w:t>11</w:t>
        </w:r>
        <w:r w:rsidR="00D82CE1">
          <w:rPr>
            <w:rFonts w:eastAsiaTheme="minorEastAsia" w:cstheme="minorBidi"/>
            <w:b w:val="0"/>
            <w:bCs w:val="0"/>
            <w:caps w:val="0"/>
            <w:noProof/>
            <w:kern w:val="2"/>
            <w:sz w:val="24"/>
            <w:szCs w:val="24"/>
            <w:lang w:eastAsia="pt-BR"/>
            <w14:ligatures w14:val="standardContextual"/>
          </w:rPr>
          <w:tab/>
        </w:r>
        <w:r w:rsidR="00D82CE1" w:rsidRPr="001C412B">
          <w:rPr>
            <w:rStyle w:val="Hyperlink"/>
            <w:noProof/>
          </w:rPr>
          <w:t>telas</w:t>
        </w:r>
        <w:r w:rsidR="00D82CE1">
          <w:rPr>
            <w:noProof/>
            <w:webHidden/>
          </w:rPr>
          <w:tab/>
        </w:r>
        <w:r w:rsidR="00D82CE1">
          <w:rPr>
            <w:noProof/>
            <w:webHidden/>
          </w:rPr>
          <w:fldChar w:fldCharType="begin"/>
        </w:r>
        <w:r w:rsidR="00D82CE1">
          <w:rPr>
            <w:noProof/>
            <w:webHidden/>
          </w:rPr>
          <w:instrText xml:space="preserve"> PAGEREF _Toc167660927 \h </w:instrText>
        </w:r>
        <w:r w:rsidR="00D82CE1">
          <w:rPr>
            <w:noProof/>
            <w:webHidden/>
          </w:rPr>
        </w:r>
        <w:r w:rsidR="00D82CE1">
          <w:rPr>
            <w:noProof/>
            <w:webHidden/>
          </w:rPr>
          <w:fldChar w:fldCharType="separate"/>
        </w:r>
        <w:r w:rsidR="00D82CE1">
          <w:rPr>
            <w:noProof/>
            <w:webHidden/>
          </w:rPr>
          <w:t>31</w:t>
        </w:r>
        <w:r w:rsidR="00D82CE1">
          <w:rPr>
            <w:noProof/>
            <w:webHidden/>
          </w:rPr>
          <w:fldChar w:fldCharType="end"/>
        </w:r>
      </w:hyperlink>
    </w:p>
    <w:p w14:paraId="59DD3A9A" w14:textId="23EBA976"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928" w:history="1">
        <w:r w:rsidR="00D82CE1" w:rsidRPr="001C412B">
          <w:rPr>
            <w:rStyle w:val="Hyperlink"/>
            <w:noProof/>
          </w:rPr>
          <w:t>11.1</w:t>
        </w:r>
        <w:r w:rsidR="00D82CE1">
          <w:rPr>
            <w:rFonts w:eastAsiaTheme="minorEastAsia" w:cstheme="minorBidi"/>
            <w:smallCaps w:val="0"/>
            <w:noProof/>
            <w:kern w:val="2"/>
            <w:sz w:val="24"/>
            <w:szCs w:val="24"/>
            <w:lang w:eastAsia="pt-BR"/>
            <w14:ligatures w14:val="standardContextual"/>
          </w:rPr>
          <w:tab/>
        </w:r>
        <w:r w:rsidR="00D82CE1" w:rsidRPr="001C412B">
          <w:rPr>
            <w:rStyle w:val="Hyperlink"/>
            <w:noProof/>
          </w:rPr>
          <w:t>Tela Inicial</w:t>
        </w:r>
        <w:r w:rsidR="00D82CE1">
          <w:rPr>
            <w:noProof/>
            <w:webHidden/>
          </w:rPr>
          <w:tab/>
        </w:r>
        <w:r w:rsidR="00D82CE1">
          <w:rPr>
            <w:noProof/>
            <w:webHidden/>
          </w:rPr>
          <w:fldChar w:fldCharType="begin"/>
        </w:r>
        <w:r w:rsidR="00D82CE1">
          <w:rPr>
            <w:noProof/>
            <w:webHidden/>
          </w:rPr>
          <w:instrText xml:space="preserve"> PAGEREF _Toc167660928 \h </w:instrText>
        </w:r>
        <w:r w:rsidR="00D82CE1">
          <w:rPr>
            <w:noProof/>
            <w:webHidden/>
          </w:rPr>
        </w:r>
        <w:r w:rsidR="00D82CE1">
          <w:rPr>
            <w:noProof/>
            <w:webHidden/>
          </w:rPr>
          <w:fldChar w:fldCharType="separate"/>
        </w:r>
        <w:r w:rsidR="00D82CE1">
          <w:rPr>
            <w:noProof/>
            <w:webHidden/>
          </w:rPr>
          <w:t>31</w:t>
        </w:r>
        <w:r w:rsidR="00D82CE1">
          <w:rPr>
            <w:noProof/>
            <w:webHidden/>
          </w:rPr>
          <w:fldChar w:fldCharType="end"/>
        </w:r>
      </w:hyperlink>
    </w:p>
    <w:p w14:paraId="171DFEF7" w14:textId="52D22AA6" w:rsidR="00D82CE1" w:rsidRDefault="00000000">
      <w:pPr>
        <w:pStyle w:val="Sumrio3"/>
        <w:tabs>
          <w:tab w:val="left" w:pos="1440"/>
          <w:tab w:val="right" w:leader="dot" w:pos="9061"/>
        </w:tabs>
        <w:rPr>
          <w:rFonts w:eastAsiaTheme="minorEastAsia" w:cstheme="minorBidi"/>
          <w:i w:val="0"/>
          <w:iCs w:val="0"/>
          <w:noProof/>
          <w:kern w:val="2"/>
          <w:sz w:val="24"/>
          <w:szCs w:val="24"/>
          <w:lang w:eastAsia="pt-BR"/>
          <w14:ligatures w14:val="standardContextual"/>
        </w:rPr>
      </w:pPr>
      <w:hyperlink w:anchor="_Toc167660929" w:history="1">
        <w:r w:rsidR="00D82CE1" w:rsidRPr="001C412B">
          <w:rPr>
            <w:rStyle w:val="Hyperlink"/>
            <w:noProof/>
          </w:rPr>
          <w:t>11.1.1</w:t>
        </w:r>
        <w:r w:rsidR="00D82CE1">
          <w:rPr>
            <w:rFonts w:eastAsiaTheme="minorEastAsia" w:cstheme="minorBidi"/>
            <w:i w:val="0"/>
            <w:iCs w:val="0"/>
            <w:noProof/>
            <w:kern w:val="2"/>
            <w:sz w:val="24"/>
            <w:szCs w:val="24"/>
            <w:lang w:eastAsia="pt-BR"/>
            <w14:ligatures w14:val="standardContextual"/>
          </w:rPr>
          <w:tab/>
        </w:r>
        <w:r w:rsidR="00D82CE1" w:rsidRPr="001C412B">
          <w:rPr>
            <w:rStyle w:val="Hyperlink"/>
            <w:noProof/>
          </w:rPr>
          <w:t>Tela Inicial: Primeira Parte</w:t>
        </w:r>
        <w:r w:rsidR="00D82CE1">
          <w:rPr>
            <w:noProof/>
            <w:webHidden/>
          </w:rPr>
          <w:tab/>
        </w:r>
        <w:r w:rsidR="00D82CE1">
          <w:rPr>
            <w:noProof/>
            <w:webHidden/>
          </w:rPr>
          <w:fldChar w:fldCharType="begin"/>
        </w:r>
        <w:r w:rsidR="00D82CE1">
          <w:rPr>
            <w:noProof/>
            <w:webHidden/>
          </w:rPr>
          <w:instrText xml:space="preserve"> PAGEREF _Toc167660929 \h </w:instrText>
        </w:r>
        <w:r w:rsidR="00D82CE1">
          <w:rPr>
            <w:noProof/>
            <w:webHidden/>
          </w:rPr>
        </w:r>
        <w:r w:rsidR="00D82CE1">
          <w:rPr>
            <w:noProof/>
            <w:webHidden/>
          </w:rPr>
          <w:fldChar w:fldCharType="separate"/>
        </w:r>
        <w:r w:rsidR="00D82CE1">
          <w:rPr>
            <w:noProof/>
            <w:webHidden/>
          </w:rPr>
          <w:t>31</w:t>
        </w:r>
        <w:r w:rsidR="00D82CE1">
          <w:rPr>
            <w:noProof/>
            <w:webHidden/>
          </w:rPr>
          <w:fldChar w:fldCharType="end"/>
        </w:r>
      </w:hyperlink>
    </w:p>
    <w:p w14:paraId="74CAF51C" w14:textId="004ED23F" w:rsidR="00D82CE1" w:rsidRDefault="00000000">
      <w:pPr>
        <w:pStyle w:val="Sumrio3"/>
        <w:tabs>
          <w:tab w:val="left" w:pos="1440"/>
          <w:tab w:val="right" w:leader="dot" w:pos="9061"/>
        </w:tabs>
        <w:rPr>
          <w:rFonts w:eastAsiaTheme="minorEastAsia" w:cstheme="minorBidi"/>
          <w:i w:val="0"/>
          <w:iCs w:val="0"/>
          <w:noProof/>
          <w:kern w:val="2"/>
          <w:sz w:val="24"/>
          <w:szCs w:val="24"/>
          <w:lang w:eastAsia="pt-BR"/>
          <w14:ligatures w14:val="standardContextual"/>
        </w:rPr>
      </w:pPr>
      <w:hyperlink w:anchor="_Toc167660930" w:history="1">
        <w:r w:rsidR="00D82CE1" w:rsidRPr="001C412B">
          <w:rPr>
            <w:rStyle w:val="Hyperlink"/>
            <w:noProof/>
          </w:rPr>
          <w:t>11.1.2</w:t>
        </w:r>
        <w:r w:rsidR="00D82CE1">
          <w:rPr>
            <w:rFonts w:eastAsiaTheme="minorEastAsia" w:cstheme="minorBidi"/>
            <w:i w:val="0"/>
            <w:iCs w:val="0"/>
            <w:noProof/>
            <w:kern w:val="2"/>
            <w:sz w:val="24"/>
            <w:szCs w:val="24"/>
            <w:lang w:eastAsia="pt-BR"/>
            <w14:ligatures w14:val="standardContextual"/>
          </w:rPr>
          <w:tab/>
        </w:r>
        <w:r w:rsidR="00D82CE1" w:rsidRPr="001C412B">
          <w:rPr>
            <w:rStyle w:val="Hyperlink"/>
            <w:noProof/>
          </w:rPr>
          <w:t>Tela Inicial: Segunda Parte</w:t>
        </w:r>
        <w:r w:rsidR="00D82CE1">
          <w:rPr>
            <w:noProof/>
            <w:webHidden/>
          </w:rPr>
          <w:tab/>
        </w:r>
        <w:r w:rsidR="00D82CE1">
          <w:rPr>
            <w:noProof/>
            <w:webHidden/>
          </w:rPr>
          <w:fldChar w:fldCharType="begin"/>
        </w:r>
        <w:r w:rsidR="00D82CE1">
          <w:rPr>
            <w:noProof/>
            <w:webHidden/>
          </w:rPr>
          <w:instrText xml:space="preserve"> PAGEREF _Toc167660930 \h </w:instrText>
        </w:r>
        <w:r w:rsidR="00D82CE1">
          <w:rPr>
            <w:noProof/>
            <w:webHidden/>
          </w:rPr>
        </w:r>
        <w:r w:rsidR="00D82CE1">
          <w:rPr>
            <w:noProof/>
            <w:webHidden/>
          </w:rPr>
          <w:fldChar w:fldCharType="separate"/>
        </w:r>
        <w:r w:rsidR="00D82CE1">
          <w:rPr>
            <w:noProof/>
            <w:webHidden/>
          </w:rPr>
          <w:t>32</w:t>
        </w:r>
        <w:r w:rsidR="00D82CE1">
          <w:rPr>
            <w:noProof/>
            <w:webHidden/>
          </w:rPr>
          <w:fldChar w:fldCharType="end"/>
        </w:r>
      </w:hyperlink>
    </w:p>
    <w:p w14:paraId="292A39E5" w14:textId="171EEEDF" w:rsidR="00D82CE1" w:rsidRDefault="00000000">
      <w:pPr>
        <w:pStyle w:val="Sumrio3"/>
        <w:tabs>
          <w:tab w:val="left" w:pos="1440"/>
          <w:tab w:val="right" w:leader="dot" w:pos="9061"/>
        </w:tabs>
        <w:rPr>
          <w:rFonts w:eastAsiaTheme="minorEastAsia" w:cstheme="minorBidi"/>
          <w:i w:val="0"/>
          <w:iCs w:val="0"/>
          <w:noProof/>
          <w:kern w:val="2"/>
          <w:sz w:val="24"/>
          <w:szCs w:val="24"/>
          <w:lang w:eastAsia="pt-BR"/>
          <w14:ligatures w14:val="standardContextual"/>
        </w:rPr>
      </w:pPr>
      <w:hyperlink w:anchor="_Toc167660931" w:history="1">
        <w:r w:rsidR="00D82CE1" w:rsidRPr="001C412B">
          <w:rPr>
            <w:rStyle w:val="Hyperlink"/>
            <w:noProof/>
          </w:rPr>
          <w:t>11.1.3</w:t>
        </w:r>
        <w:r w:rsidR="00D82CE1">
          <w:rPr>
            <w:rFonts w:eastAsiaTheme="minorEastAsia" w:cstheme="minorBidi"/>
            <w:i w:val="0"/>
            <w:iCs w:val="0"/>
            <w:noProof/>
            <w:kern w:val="2"/>
            <w:sz w:val="24"/>
            <w:szCs w:val="24"/>
            <w:lang w:eastAsia="pt-BR"/>
            <w14:ligatures w14:val="standardContextual"/>
          </w:rPr>
          <w:tab/>
        </w:r>
        <w:r w:rsidR="00D82CE1" w:rsidRPr="001C412B">
          <w:rPr>
            <w:rStyle w:val="Hyperlink"/>
            <w:noProof/>
          </w:rPr>
          <w:t>Tela Inicial: Terceira Parte</w:t>
        </w:r>
        <w:r w:rsidR="00D82CE1">
          <w:rPr>
            <w:noProof/>
            <w:webHidden/>
          </w:rPr>
          <w:tab/>
        </w:r>
        <w:r w:rsidR="00D82CE1">
          <w:rPr>
            <w:noProof/>
            <w:webHidden/>
          </w:rPr>
          <w:fldChar w:fldCharType="begin"/>
        </w:r>
        <w:r w:rsidR="00D82CE1">
          <w:rPr>
            <w:noProof/>
            <w:webHidden/>
          </w:rPr>
          <w:instrText xml:space="preserve"> PAGEREF _Toc167660931 \h </w:instrText>
        </w:r>
        <w:r w:rsidR="00D82CE1">
          <w:rPr>
            <w:noProof/>
            <w:webHidden/>
          </w:rPr>
        </w:r>
        <w:r w:rsidR="00D82CE1">
          <w:rPr>
            <w:noProof/>
            <w:webHidden/>
          </w:rPr>
          <w:fldChar w:fldCharType="separate"/>
        </w:r>
        <w:r w:rsidR="00D82CE1">
          <w:rPr>
            <w:noProof/>
            <w:webHidden/>
          </w:rPr>
          <w:t>32</w:t>
        </w:r>
        <w:r w:rsidR="00D82CE1">
          <w:rPr>
            <w:noProof/>
            <w:webHidden/>
          </w:rPr>
          <w:fldChar w:fldCharType="end"/>
        </w:r>
      </w:hyperlink>
    </w:p>
    <w:p w14:paraId="53FBD072" w14:textId="15E02761"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932" w:history="1">
        <w:r w:rsidR="00D82CE1" w:rsidRPr="001C412B">
          <w:rPr>
            <w:rStyle w:val="Hyperlink"/>
            <w:noProof/>
          </w:rPr>
          <w:t>11.2</w:t>
        </w:r>
        <w:r w:rsidR="00D82CE1">
          <w:rPr>
            <w:rFonts w:eastAsiaTheme="minorEastAsia" w:cstheme="minorBidi"/>
            <w:smallCaps w:val="0"/>
            <w:noProof/>
            <w:kern w:val="2"/>
            <w:sz w:val="24"/>
            <w:szCs w:val="24"/>
            <w:lang w:eastAsia="pt-BR"/>
            <w14:ligatures w14:val="standardContextual"/>
          </w:rPr>
          <w:tab/>
        </w:r>
        <w:r w:rsidR="00D82CE1" w:rsidRPr="001C412B">
          <w:rPr>
            <w:rStyle w:val="Hyperlink"/>
            <w:noProof/>
          </w:rPr>
          <w:t>Tela de criação de conta</w:t>
        </w:r>
        <w:r w:rsidR="00D82CE1">
          <w:rPr>
            <w:noProof/>
            <w:webHidden/>
          </w:rPr>
          <w:tab/>
        </w:r>
        <w:r w:rsidR="00D82CE1">
          <w:rPr>
            <w:noProof/>
            <w:webHidden/>
          </w:rPr>
          <w:fldChar w:fldCharType="begin"/>
        </w:r>
        <w:r w:rsidR="00D82CE1">
          <w:rPr>
            <w:noProof/>
            <w:webHidden/>
          </w:rPr>
          <w:instrText xml:space="preserve"> PAGEREF _Toc167660932 \h </w:instrText>
        </w:r>
        <w:r w:rsidR="00D82CE1">
          <w:rPr>
            <w:noProof/>
            <w:webHidden/>
          </w:rPr>
        </w:r>
        <w:r w:rsidR="00D82CE1">
          <w:rPr>
            <w:noProof/>
            <w:webHidden/>
          </w:rPr>
          <w:fldChar w:fldCharType="separate"/>
        </w:r>
        <w:r w:rsidR="00D82CE1">
          <w:rPr>
            <w:noProof/>
            <w:webHidden/>
          </w:rPr>
          <w:t>33</w:t>
        </w:r>
        <w:r w:rsidR="00D82CE1">
          <w:rPr>
            <w:noProof/>
            <w:webHidden/>
          </w:rPr>
          <w:fldChar w:fldCharType="end"/>
        </w:r>
      </w:hyperlink>
    </w:p>
    <w:p w14:paraId="7E787F79" w14:textId="093A6A51"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933" w:history="1">
        <w:r w:rsidR="00D82CE1" w:rsidRPr="001C412B">
          <w:rPr>
            <w:rStyle w:val="Hyperlink"/>
            <w:noProof/>
          </w:rPr>
          <w:t>11.3</w:t>
        </w:r>
        <w:r w:rsidR="00D82CE1">
          <w:rPr>
            <w:rFonts w:eastAsiaTheme="minorEastAsia" w:cstheme="minorBidi"/>
            <w:smallCaps w:val="0"/>
            <w:noProof/>
            <w:kern w:val="2"/>
            <w:sz w:val="24"/>
            <w:szCs w:val="24"/>
            <w:lang w:eastAsia="pt-BR"/>
            <w14:ligatures w14:val="standardContextual"/>
          </w:rPr>
          <w:tab/>
        </w:r>
        <w:r w:rsidR="00D82CE1" w:rsidRPr="001C412B">
          <w:rPr>
            <w:rStyle w:val="Hyperlink"/>
            <w:noProof/>
          </w:rPr>
          <w:t>Login</w:t>
        </w:r>
        <w:r w:rsidR="00D82CE1">
          <w:rPr>
            <w:noProof/>
            <w:webHidden/>
          </w:rPr>
          <w:tab/>
        </w:r>
        <w:r w:rsidR="00D82CE1">
          <w:rPr>
            <w:noProof/>
            <w:webHidden/>
          </w:rPr>
          <w:fldChar w:fldCharType="begin"/>
        </w:r>
        <w:r w:rsidR="00D82CE1">
          <w:rPr>
            <w:noProof/>
            <w:webHidden/>
          </w:rPr>
          <w:instrText xml:space="preserve"> PAGEREF _Toc167660933 \h </w:instrText>
        </w:r>
        <w:r w:rsidR="00D82CE1">
          <w:rPr>
            <w:noProof/>
            <w:webHidden/>
          </w:rPr>
        </w:r>
        <w:r w:rsidR="00D82CE1">
          <w:rPr>
            <w:noProof/>
            <w:webHidden/>
          </w:rPr>
          <w:fldChar w:fldCharType="separate"/>
        </w:r>
        <w:r w:rsidR="00D82CE1">
          <w:rPr>
            <w:noProof/>
            <w:webHidden/>
          </w:rPr>
          <w:t>34</w:t>
        </w:r>
        <w:r w:rsidR="00D82CE1">
          <w:rPr>
            <w:noProof/>
            <w:webHidden/>
          </w:rPr>
          <w:fldChar w:fldCharType="end"/>
        </w:r>
      </w:hyperlink>
    </w:p>
    <w:p w14:paraId="6FBF51E5" w14:textId="63DCA2F1"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934" w:history="1">
        <w:r w:rsidR="00D82CE1" w:rsidRPr="001C412B">
          <w:rPr>
            <w:rStyle w:val="Hyperlink"/>
            <w:noProof/>
          </w:rPr>
          <w:t>11.4</w:t>
        </w:r>
        <w:r w:rsidR="00D82CE1">
          <w:rPr>
            <w:rFonts w:eastAsiaTheme="minorEastAsia" w:cstheme="minorBidi"/>
            <w:smallCaps w:val="0"/>
            <w:noProof/>
            <w:kern w:val="2"/>
            <w:sz w:val="24"/>
            <w:szCs w:val="24"/>
            <w:lang w:eastAsia="pt-BR"/>
            <w14:ligatures w14:val="standardContextual"/>
          </w:rPr>
          <w:tab/>
        </w:r>
        <w:r w:rsidR="00D82CE1" w:rsidRPr="001C412B">
          <w:rPr>
            <w:rStyle w:val="Hyperlink"/>
            <w:noProof/>
          </w:rPr>
          <w:t>Perfil</w:t>
        </w:r>
        <w:r w:rsidR="00D82CE1">
          <w:rPr>
            <w:noProof/>
            <w:webHidden/>
          </w:rPr>
          <w:tab/>
        </w:r>
        <w:r w:rsidR="00D82CE1">
          <w:rPr>
            <w:noProof/>
            <w:webHidden/>
          </w:rPr>
          <w:fldChar w:fldCharType="begin"/>
        </w:r>
        <w:r w:rsidR="00D82CE1">
          <w:rPr>
            <w:noProof/>
            <w:webHidden/>
          </w:rPr>
          <w:instrText xml:space="preserve"> PAGEREF _Toc167660934 \h </w:instrText>
        </w:r>
        <w:r w:rsidR="00D82CE1">
          <w:rPr>
            <w:noProof/>
            <w:webHidden/>
          </w:rPr>
        </w:r>
        <w:r w:rsidR="00D82CE1">
          <w:rPr>
            <w:noProof/>
            <w:webHidden/>
          </w:rPr>
          <w:fldChar w:fldCharType="separate"/>
        </w:r>
        <w:r w:rsidR="00D82CE1">
          <w:rPr>
            <w:noProof/>
            <w:webHidden/>
          </w:rPr>
          <w:t>35</w:t>
        </w:r>
        <w:r w:rsidR="00D82CE1">
          <w:rPr>
            <w:noProof/>
            <w:webHidden/>
          </w:rPr>
          <w:fldChar w:fldCharType="end"/>
        </w:r>
      </w:hyperlink>
    </w:p>
    <w:p w14:paraId="19B5B1A9" w14:textId="1544EFE0"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935" w:history="1">
        <w:r w:rsidR="00D82CE1" w:rsidRPr="001C412B">
          <w:rPr>
            <w:rStyle w:val="Hyperlink"/>
            <w:noProof/>
          </w:rPr>
          <w:t>11.5</w:t>
        </w:r>
        <w:r w:rsidR="00D82CE1">
          <w:rPr>
            <w:rFonts w:eastAsiaTheme="minorEastAsia" w:cstheme="minorBidi"/>
            <w:smallCaps w:val="0"/>
            <w:noProof/>
            <w:kern w:val="2"/>
            <w:sz w:val="24"/>
            <w:szCs w:val="24"/>
            <w:lang w:eastAsia="pt-BR"/>
            <w14:ligatures w14:val="standardContextual"/>
          </w:rPr>
          <w:tab/>
        </w:r>
        <w:r w:rsidR="00D82CE1" w:rsidRPr="001C412B">
          <w:rPr>
            <w:rStyle w:val="Hyperlink"/>
            <w:noProof/>
          </w:rPr>
          <w:t>Criação de Pedido de Compra</w:t>
        </w:r>
        <w:r w:rsidR="00D82CE1">
          <w:rPr>
            <w:noProof/>
            <w:webHidden/>
          </w:rPr>
          <w:tab/>
        </w:r>
        <w:r w:rsidR="00D82CE1">
          <w:rPr>
            <w:noProof/>
            <w:webHidden/>
          </w:rPr>
          <w:fldChar w:fldCharType="begin"/>
        </w:r>
        <w:r w:rsidR="00D82CE1">
          <w:rPr>
            <w:noProof/>
            <w:webHidden/>
          </w:rPr>
          <w:instrText xml:space="preserve"> PAGEREF _Toc167660935 \h </w:instrText>
        </w:r>
        <w:r w:rsidR="00D82CE1">
          <w:rPr>
            <w:noProof/>
            <w:webHidden/>
          </w:rPr>
        </w:r>
        <w:r w:rsidR="00D82CE1">
          <w:rPr>
            <w:noProof/>
            <w:webHidden/>
          </w:rPr>
          <w:fldChar w:fldCharType="separate"/>
        </w:r>
        <w:r w:rsidR="00D82CE1">
          <w:rPr>
            <w:noProof/>
            <w:webHidden/>
          </w:rPr>
          <w:t>36</w:t>
        </w:r>
        <w:r w:rsidR="00D82CE1">
          <w:rPr>
            <w:noProof/>
            <w:webHidden/>
          </w:rPr>
          <w:fldChar w:fldCharType="end"/>
        </w:r>
      </w:hyperlink>
    </w:p>
    <w:p w14:paraId="6A6D506C" w14:textId="1B33F33A"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936" w:history="1">
        <w:r w:rsidR="00D82CE1" w:rsidRPr="001C412B">
          <w:rPr>
            <w:rStyle w:val="Hyperlink"/>
            <w:noProof/>
          </w:rPr>
          <w:t>11.6</w:t>
        </w:r>
        <w:r w:rsidR="00D82CE1">
          <w:rPr>
            <w:rFonts w:eastAsiaTheme="minorEastAsia" w:cstheme="minorBidi"/>
            <w:smallCaps w:val="0"/>
            <w:noProof/>
            <w:kern w:val="2"/>
            <w:sz w:val="24"/>
            <w:szCs w:val="24"/>
            <w:lang w:eastAsia="pt-BR"/>
            <w14:ligatures w14:val="standardContextual"/>
          </w:rPr>
          <w:tab/>
        </w:r>
        <w:r w:rsidR="00D82CE1" w:rsidRPr="001C412B">
          <w:rPr>
            <w:rStyle w:val="Hyperlink"/>
            <w:noProof/>
          </w:rPr>
          <w:t>Pedido de Compra</w:t>
        </w:r>
        <w:r w:rsidR="00D82CE1">
          <w:rPr>
            <w:noProof/>
            <w:webHidden/>
          </w:rPr>
          <w:tab/>
        </w:r>
        <w:r w:rsidR="00D82CE1">
          <w:rPr>
            <w:noProof/>
            <w:webHidden/>
          </w:rPr>
          <w:fldChar w:fldCharType="begin"/>
        </w:r>
        <w:r w:rsidR="00D82CE1">
          <w:rPr>
            <w:noProof/>
            <w:webHidden/>
          </w:rPr>
          <w:instrText xml:space="preserve"> PAGEREF _Toc167660936 \h </w:instrText>
        </w:r>
        <w:r w:rsidR="00D82CE1">
          <w:rPr>
            <w:noProof/>
            <w:webHidden/>
          </w:rPr>
        </w:r>
        <w:r w:rsidR="00D82CE1">
          <w:rPr>
            <w:noProof/>
            <w:webHidden/>
          </w:rPr>
          <w:fldChar w:fldCharType="separate"/>
        </w:r>
        <w:r w:rsidR="00D82CE1">
          <w:rPr>
            <w:noProof/>
            <w:webHidden/>
          </w:rPr>
          <w:t>38</w:t>
        </w:r>
        <w:r w:rsidR="00D82CE1">
          <w:rPr>
            <w:noProof/>
            <w:webHidden/>
          </w:rPr>
          <w:fldChar w:fldCharType="end"/>
        </w:r>
      </w:hyperlink>
    </w:p>
    <w:p w14:paraId="7EB329A1" w14:textId="40DBE7B2"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937" w:history="1">
        <w:r w:rsidR="00D82CE1" w:rsidRPr="001C412B">
          <w:rPr>
            <w:rStyle w:val="Hyperlink"/>
            <w:noProof/>
          </w:rPr>
          <w:t>11.7</w:t>
        </w:r>
        <w:r w:rsidR="00D82CE1">
          <w:rPr>
            <w:rFonts w:eastAsiaTheme="minorEastAsia" w:cstheme="minorBidi"/>
            <w:smallCaps w:val="0"/>
            <w:noProof/>
            <w:kern w:val="2"/>
            <w:sz w:val="24"/>
            <w:szCs w:val="24"/>
            <w:lang w:eastAsia="pt-BR"/>
            <w14:ligatures w14:val="standardContextual"/>
          </w:rPr>
          <w:tab/>
        </w:r>
        <w:r w:rsidR="00D82CE1" w:rsidRPr="001C412B">
          <w:rPr>
            <w:rStyle w:val="Hyperlink"/>
            <w:noProof/>
          </w:rPr>
          <w:t>Pedido de Venda</w:t>
        </w:r>
        <w:r w:rsidR="00D82CE1">
          <w:rPr>
            <w:noProof/>
            <w:webHidden/>
          </w:rPr>
          <w:tab/>
        </w:r>
        <w:r w:rsidR="00D82CE1">
          <w:rPr>
            <w:noProof/>
            <w:webHidden/>
          </w:rPr>
          <w:fldChar w:fldCharType="begin"/>
        </w:r>
        <w:r w:rsidR="00D82CE1">
          <w:rPr>
            <w:noProof/>
            <w:webHidden/>
          </w:rPr>
          <w:instrText xml:space="preserve"> PAGEREF _Toc167660937 \h </w:instrText>
        </w:r>
        <w:r w:rsidR="00D82CE1">
          <w:rPr>
            <w:noProof/>
            <w:webHidden/>
          </w:rPr>
        </w:r>
        <w:r w:rsidR="00D82CE1">
          <w:rPr>
            <w:noProof/>
            <w:webHidden/>
          </w:rPr>
          <w:fldChar w:fldCharType="separate"/>
        </w:r>
        <w:r w:rsidR="00D82CE1">
          <w:rPr>
            <w:noProof/>
            <w:webHidden/>
          </w:rPr>
          <w:t>40</w:t>
        </w:r>
        <w:r w:rsidR="00D82CE1">
          <w:rPr>
            <w:noProof/>
            <w:webHidden/>
          </w:rPr>
          <w:fldChar w:fldCharType="end"/>
        </w:r>
      </w:hyperlink>
    </w:p>
    <w:p w14:paraId="3A5102FE" w14:textId="5454C092"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938" w:history="1">
        <w:r w:rsidR="00D82CE1" w:rsidRPr="001C412B">
          <w:rPr>
            <w:rStyle w:val="Hyperlink"/>
            <w:noProof/>
          </w:rPr>
          <w:t>11.8</w:t>
        </w:r>
        <w:r w:rsidR="00D82CE1">
          <w:rPr>
            <w:rFonts w:eastAsiaTheme="minorEastAsia" w:cstheme="minorBidi"/>
            <w:smallCaps w:val="0"/>
            <w:noProof/>
            <w:kern w:val="2"/>
            <w:sz w:val="24"/>
            <w:szCs w:val="24"/>
            <w:lang w:eastAsia="pt-BR"/>
            <w14:ligatures w14:val="standardContextual"/>
          </w:rPr>
          <w:tab/>
        </w:r>
        <w:r w:rsidR="00D82CE1" w:rsidRPr="001C412B">
          <w:rPr>
            <w:rStyle w:val="Hyperlink"/>
            <w:noProof/>
          </w:rPr>
          <w:t>Pedido de Venda</w:t>
        </w:r>
        <w:r w:rsidR="00D82CE1">
          <w:rPr>
            <w:noProof/>
            <w:webHidden/>
          </w:rPr>
          <w:tab/>
        </w:r>
        <w:r w:rsidR="00D82CE1">
          <w:rPr>
            <w:noProof/>
            <w:webHidden/>
          </w:rPr>
          <w:fldChar w:fldCharType="begin"/>
        </w:r>
        <w:r w:rsidR="00D82CE1">
          <w:rPr>
            <w:noProof/>
            <w:webHidden/>
          </w:rPr>
          <w:instrText xml:space="preserve"> PAGEREF _Toc167660938 \h </w:instrText>
        </w:r>
        <w:r w:rsidR="00D82CE1">
          <w:rPr>
            <w:noProof/>
            <w:webHidden/>
          </w:rPr>
        </w:r>
        <w:r w:rsidR="00D82CE1">
          <w:rPr>
            <w:noProof/>
            <w:webHidden/>
          </w:rPr>
          <w:fldChar w:fldCharType="separate"/>
        </w:r>
        <w:r w:rsidR="00D82CE1">
          <w:rPr>
            <w:noProof/>
            <w:webHidden/>
          </w:rPr>
          <w:t>42</w:t>
        </w:r>
        <w:r w:rsidR="00D82CE1">
          <w:rPr>
            <w:noProof/>
            <w:webHidden/>
          </w:rPr>
          <w:fldChar w:fldCharType="end"/>
        </w:r>
      </w:hyperlink>
    </w:p>
    <w:p w14:paraId="50ECADB4" w14:textId="212FE368"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939" w:history="1">
        <w:r w:rsidR="00D82CE1" w:rsidRPr="001C412B">
          <w:rPr>
            <w:rStyle w:val="Hyperlink"/>
            <w:noProof/>
          </w:rPr>
          <w:t>11.9</w:t>
        </w:r>
        <w:r w:rsidR="00D82CE1">
          <w:rPr>
            <w:rFonts w:eastAsiaTheme="minorEastAsia" w:cstheme="minorBidi"/>
            <w:smallCaps w:val="0"/>
            <w:noProof/>
            <w:kern w:val="2"/>
            <w:sz w:val="24"/>
            <w:szCs w:val="24"/>
            <w:lang w:eastAsia="pt-BR"/>
            <w14:ligatures w14:val="standardContextual"/>
          </w:rPr>
          <w:tab/>
        </w:r>
        <w:r w:rsidR="00D82CE1" w:rsidRPr="001C412B">
          <w:rPr>
            <w:rStyle w:val="Hyperlink"/>
            <w:noProof/>
          </w:rPr>
          <w:t>Cliente ou Fornecedor</w:t>
        </w:r>
        <w:r w:rsidR="00D82CE1">
          <w:rPr>
            <w:noProof/>
            <w:webHidden/>
          </w:rPr>
          <w:tab/>
        </w:r>
        <w:r w:rsidR="00D82CE1">
          <w:rPr>
            <w:noProof/>
            <w:webHidden/>
          </w:rPr>
          <w:fldChar w:fldCharType="begin"/>
        </w:r>
        <w:r w:rsidR="00D82CE1">
          <w:rPr>
            <w:noProof/>
            <w:webHidden/>
          </w:rPr>
          <w:instrText xml:space="preserve"> PAGEREF _Toc167660939 \h </w:instrText>
        </w:r>
        <w:r w:rsidR="00D82CE1">
          <w:rPr>
            <w:noProof/>
            <w:webHidden/>
          </w:rPr>
        </w:r>
        <w:r w:rsidR="00D82CE1">
          <w:rPr>
            <w:noProof/>
            <w:webHidden/>
          </w:rPr>
          <w:fldChar w:fldCharType="separate"/>
        </w:r>
        <w:r w:rsidR="00D82CE1">
          <w:rPr>
            <w:noProof/>
            <w:webHidden/>
          </w:rPr>
          <w:t>43</w:t>
        </w:r>
        <w:r w:rsidR="00D82CE1">
          <w:rPr>
            <w:noProof/>
            <w:webHidden/>
          </w:rPr>
          <w:fldChar w:fldCharType="end"/>
        </w:r>
      </w:hyperlink>
    </w:p>
    <w:p w14:paraId="22D0ADA8" w14:textId="05A16809" w:rsidR="00D82CE1" w:rsidRDefault="00000000">
      <w:pPr>
        <w:pStyle w:val="Sumrio2"/>
        <w:tabs>
          <w:tab w:val="left" w:pos="1200"/>
          <w:tab w:val="right" w:leader="dot" w:pos="9061"/>
        </w:tabs>
        <w:rPr>
          <w:rFonts w:eastAsiaTheme="minorEastAsia" w:cstheme="minorBidi"/>
          <w:smallCaps w:val="0"/>
          <w:noProof/>
          <w:kern w:val="2"/>
          <w:sz w:val="24"/>
          <w:szCs w:val="24"/>
          <w:lang w:eastAsia="pt-BR"/>
          <w14:ligatures w14:val="standardContextual"/>
        </w:rPr>
      </w:pPr>
      <w:hyperlink w:anchor="_Toc167660940" w:history="1">
        <w:r w:rsidR="00D82CE1" w:rsidRPr="001C412B">
          <w:rPr>
            <w:rStyle w:val="Hyperlink"/>
            <w:noProof/>
          </w:rPr>
          <w:t>11.10</w:t>
        </w:r>
        <w:r w:rsidR="00D82CE1">
          <w:rPr>
            <w:rFonts w:eastAsiaTheme="minorEastAsia" w:cstheme="minorBidi"/>
            <w:smallCaps w:val="0"/>
            <w:noProof/>
            <w:kern w:val="2"/>
            <w:sz w:val="24"/>
            <w:szCs w:val="24"/>
            <w:lang w:eastAsia="pt-BR"/>
            <w14:ligatures w14:val="standardContextual"/>
          </w:rPr>
          <w:tab/>
        </w:r>
        <w:r w:rsidR="00D82CE1" w:rsidRPr="001C412B">
          <w:rPr>
            <w:rStyle w:val="Hyperlink"/>
            <w:noProof/>
          </w:rPr>
          <w:t>Cliente e Fornecedor</w:t>
        </w:r>
        <w:r w:rsidR="00D82CE1">
          <w:rPr>
            <w:noProof/>
            <w:webHidden/>
          </w:rPr>
          <w:tab/>
        </w:r>
        <w:r w:rsidR="00D82CE1">
          <w:rPr>
            <w:noProof/>
            <w:webHidden/>
          </w:rPr>
          <w:fldChar w:fldCharType="begin"/>
        </w:r>
        <w:r w:rsidR="00D82CE1">
          <w:rPr>
            <w:noProof/>
            <w:webHidden/>
          </w:rPr>
          <w:instrText xml:space="preserve"> PAGEREF _Toc167660940 \h </w:instrText>
        </w:r>
        <w:r w:rsidR="00D82CE1">
          <w:rPr>
            <w:noProof/>
            <w:webHidden/>
          </w:rPr>
        </w:r>
        <w:r w:rsidR="00D82CE1">
          <w:rPr>
            <w:noProof/>
            <w:webHidden/>
          </w:rPr>
          <w:fldChar w:fldCharType="separate"/>
        </w:r>
        <w:r w:rsidR="00D82CE1">
          <w:rPr>
            <w:noProof/>
            <w:webHidden/>
          </w:rPr>
          <w:t>46</w:t>
        </w:r>
        <w:r w:rsidR="00D82CE1">
          <w:rPr>
            <w:noProof/>
            <w:webHidden/>
          </w:rPr>
          <w:fldChar w:fldCharType="end"/>
        </w:r>
      </w:hyperlink>
    </w:p>
    <w:p w14:paraId="3AA2C2A6" w14:textId="2E5DA335" w:rsidR="00D82CE1" w:rsidRDefault="00000000">
      <w:pPr>
        <w:pStyle w:val="Sumrio2"/>
        <w:tabs>
          <w:tab w:val="left" w:pos="1200"/>
          <w:tab w:val="right" w:leader="dot" w:pos="9061"/>
        </w:tabs>
        <w:rPr>
          <w:rFonts w:eastAsiaTheme="minorEastAsia" w:cstheme="minorBidi"/>
          <w:smallCaps w:val="0"/>
          <w:noProof/>
          <w:kern w:val="2"/>
          <w:sz w:val="24"/>
          <w:szCs w:val="24"/>
          <w:lang w:eastAsia="pt-BR"/>
          <w14:ligatures w14:val="standardContextual"/>
        </w:rPr>
      </w:pPr>
      <w:hyperlink w:anchor="_Toc167660941" w:history="1">
        <w:r w:rsidR="00D82CE1" w:rsidRPr="001C412B">
          <w:rPr>
            <w:rStyle w:val="Hyperlink"/>
            <w:noProof/>
          </w:rPr>
          <w:t>11.11</w:t>
        </w:r>
        <w:r w:rsidR="00D82CE1">
          <w:rPr>
            <w:rFonts w:eastAsiaTheme="minorEastAsia" w:cstheme="minorBidi"/>
            <w:smallCaps w:val="0"/>
            <w:noProof/>
            <w:kern w:val="2"/>
            <w:sz w:val="24"/>
            <w:szCs w:val="24"/>
            <w:lang w:eastAsia="pt-BR"/>
            <w14:ligatures w14:val="standardContextual"/>
          </w:rPr>
          <w:tab/>
        </w:r>
        <w:r w:rsidR="00D82CE1" w:rsidRPr="001C412B">
          <w:rPr>
            <w:rStyle w:val="Hyperlink"/>
            <w:noProof/>
          </w:rPr>
          <w:t>Cadastro do Produto</w:t>
        </w:r>
        <w:r w:rsidR="00D82CE1">
          <w:rPr>
            <w:noProof/>
            <w:webHidden/>
          </w:rPr>
          <w:tab/>
        </w:r>
        <w:r w:rsidR="00D82CE1">
          <w:rPr>
            <w:noProof/>
            <w:webHidden/>
          </w:rPr>
          <w:fldChar w:fldCharType="begin"/>
        </w:r>
        <w:r w:rsidR="00D82CE1">
          <w:rPr>
            <w:noProof/>
            <w:webHidden/>
          </w:rPr>
          <w:instrText xml:space="preserve"> PAGEREF _Toc167660941 \h </w:instrText>
        </w:r>
        <w:r w:rsidR="00D82CE1">
          <w:rPr>
            <w:noProof/>
            <w:webHidden/>
          </w:rPr>
        </w:r>
        <w:r w:rsidR="00D82CE1">
          <w:rPr>
            <w:noProof/>
            <w:webHidden/>
          </w:rPr>
          <w:fldChar w:fldCharType="separate"/>
        </w:r>
        <w:r w:rsidR="00D82CE1">
          <w:rPr>
            <w:noProof/>
            <w:webHidden/>
          </w:rPr>
          <w:t>47</w:t>
        </w:r>
        <w:r w:rsidR="00D82CE1">
          <w:rPr>
            <w:noProof/>
            <w:webHidden/>
          </w:rPr>
          <w:fldChar w:fldCharType="end"/>
        </w:r>
      </w:hyperlink>
    </w:p>
    <w:p w14:paraId="11123220" w14:textId="00228B8A" w:rsidR="00D82CE1" w:rsidRDefault="00000000">
      <w:pPr>
        <w:pStyle w:val="Sumrio2"/>
        <w:tabs>
          <w:tab w:val="left" w:pos="1200"/>
          <w:tab w:val="right" w:leader="dot" w:pos="9061"/>
        </w:tabs>
        <w:rPr>
          <w:rFonts w:eastAsiaTheme="minorEastAsia" w:cstheme="minorBidi"/>
          <w:smallCaps w:val="0"/>
          <w:noProof/>
          <w:kern w:val="2"/>
          <w:sz w:val="24"/>
          <w:szCs w:val="24"/>
          <w:lang w:eastAsia="pt-BR"/>
          <w14:ligatures w14:val="standardContextual"/>
        </w:rPr>
      </w:pPr>
      <w:hyperlink w:anchor="_Toc167660942" w:history="1">
        <w:r w:rsidR="00D82CE1" w:rsidRPr="001C412B">
          <w:rPr>
            <w:rStyle w:val="Hyperlink"/>
            <w:noProof/>
          </w:rPr>
          <w:t>11.12</w:t>
        </w:r>
        <w:r w:rsidR="00D82CE1">
          <w:rPr>
            <w:rFonts w:eastAsiaTheme="minorEastAsia" w:cstheme="minorBidi"/>
            <w:smallCaps w:val="0"/>
            <w:noProof/>
            <w:kern w:val="2"/>
            <w:sz w:val="24"/>
            <w:szCs w:val="24"/>
            <w:lang w:eastAsia="pt-BR"/>
            <w14:ligatures w14:val="standardContextual"/>
          </w:rPr>
          <w:tab/>
        </w:r>
        <w:r w:rsidR="00D82CE1" w:rsidRPr="001C412B">
          <w:rPr>
            <w:rStyle w:val="Hyperlink"/>
            <w:noProof/>
          </w:rPr>
          <w:t>Produtos</w:t>
        </w:r>
        <w:r w:rsidR="00D82CE1">
          <w:rPr>
            <w:noProof/>
            <w:webHidden/>
          </w:rPr>
          <w:tab/>
        </w:r>
        <w:r w:rsidR="00D82CE1">
          <w:rPr>
            <w:noProof/>
            <w:webHidden/>
          </w:rPr>
          <w:fldChar w:fldCharType="begin"/>
        </w:r>
        <w:r w:rsidR="00D82CE1">
          <w:rPr>
            <w:noProof/>
            <w:webHidden/>
          </w:rPr>
          <w:instrText xml:space="preserve"> PAGEREF _Toc167660942 \h </w:instrText>
        </w:r>
        <w:r w:rsidR="00D82CE1">
          <w:rPr>
            <w:noProof/>
            <w:webHidden/>
          </w:rPr>
        </w:r>
        <w:r w:rsidR="00D82CE1">
          <w:rPr>
            <w:noProof/>
            <w:webHidden/>
          </w:rPr>
          <w:fldChar w:fldCharType="separate"/>
        </w:r>
        <w:r w:rsidR="00D82CE1">
          <w:rPr>
            <w:noProof/>
            <w:webHidden/>
          </w:rPr>
          <w:t>48</w:t>
        </w:r>
        <w:r w:rsidR="00D82CE1">
          <w:rPr>
            <w:noProof/>
            <w:webHidden/>
          </w:rPr>
          <w:fldChar w:fldCharType="end"/>
        </w:r>
      </w:hyperlink>
    </w:p>
    <w:p w14:paraId="0219A49C" w14:textId="556885D6" w:rsidR="00D82CE1" w:rsidRDefault="00000000">
      <w:pPr>
        <w:pStyle w:val="Sumrio1"/>
        <w:tabs>
          <w:tab w:val="left" w:pos="480"/>
          <w:tab w:val="right" w:leader="dot" w:pos="9061"/>
        </w:tabs>
        <w:rPr>
          <w:rFonts w:eastAsiaTheme="minorEastAsia" w:cstheme="minorBidi"/>
          <w:b w:val="0"/>
          <w:bCs w:val="0"/>
          <w:caps w:val="0"/>
          <w:noProof/>
          <w:kern w:val="2"/>
          <w:sz w:val="24"/>
          <w:szCs w:val="24"/>
          <w:lang w:eastAsia="pt-BR"/>
          <w14:ligatures w14:val="standardContextual"/>
        </w:rPr>
      </w:pPr>
      <w:hyperlink w:anchor="_Toc167660943" w:history="1">
        <w:r w:rsidR="00D82CE1" w:rsidRPr="001C412B">
          <w:rPr>
            <w:rStyle w:val="Hyperlink"/>
            <w:noProof/>
          </w:rPr>
          <w:t>12</w:t>
        </w:r>
        <w:r w:rsidR="00D82CE1">
          <w:rPr>
            <w:rFonts w:eastAsiaTheme="minorEastAsia" w:cstheme="minorBidi"/>
            <w:b w:val="0"/>
            <w:bCs w:val="0"/>
            <w:caps w:val="0"/>
            <w:noProof/>
            <w:kern w:val="2"/>
            <w:sz w:val="24"/>
            <w:szCs w:val="24"/>
            <w:lang w:eastAsia="pt-BR"/>
            <w14:ligatures w14:val="standardContextual"/>
          </w:rPr>
          <w:tab/>
        </w:r>
        <w:r w:rsidR="00D82CE1" w:rsidRPr="001C412B">
          <w:rPr>
            <w:rStyle w:val="Hyperlink"/>
            <w:noProof/>
          </w:rPr>
          <w:t>termos de uso</w:t>
        </w:r>
        <w:r w:rsidR="00D82CE1">
          <w:rPr>
            <w:noProof/>
            <w:webHidden/>
          </w:rPr>
          <w:tab/>
        </w:r>
        <w:r w:rsidR="00D82CE1">
          <w:rPr>
            <w:noProof/>
            <w:webHidden/>
          </w:rPr>
          <w:fldChar w:fldCharType="begin"/>
        </w:r>
        <w:r w:rsidR="00D82CE1">
          <w:rPr>
            <w:noProof/>
            <w:webHidden/>
          </w:rPr>
          <w:instrText xml:space="preserve"> PAGEREF _Toc167660943 \h </w:instrText>
        </w:r>
        <w:r w:rsidR="00D82CE1">
          <w:rPr>
            <w:noProof/>
            <w:webHidden/>
          </w:rPr>
        </w:r>
        <w:r w:rsidR="00D82CE1">
          <w:rPr>
            <w:noProof/>
            <w:webHidden/>
          </w:rPr>
          <w:fldChar w:fldCharType="separate"/>
        </w:r>
        <w:r w:rsidR="00D82CE1">
          <w:rPr>
            <w:noProof/>
            <w:webHidden/>
          </w:rPr>
          <w:t>50</w:t>
        </w:r>
        <w:r w:rsidR="00D82CE1">
          <w:rPr>
            <w:noProof/>
            <w:webHidden/>
          </w:rPr>
          <w:fldChar w:fldCharType="end"/>
        </w:r>
      </w:hyperlink>
    </w:p>
    <w:p w14:paraId="2CCCA3E1" w14:textId="49F64548"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944" w:history="1">
        <w:r w:rsidR="00D82CE1" w:rsidRPr="001C412B">
          <w:rPr>
            <w:rStyle w:val="Hyperlink"/>
            <w:noProof/>
          </w:rPr>
          <w:t>12.1</w:t>
        </w:r>
        <w:r w:rsidR="00D82CE1">
          <w:rPr>
            <w:rFonts w:eastAsiaTheme="minorEastAsia" w:cstheme="minorBidi"/>
            <w:smallCaps w:val="0"/>
            <w:noProof/>
            <w:kern w:val="2"/>
            <w:sz w:val="24"/>
            <w:szCs w:val="24"/>
            <w:lang w:eastAsia="pt-BR"/>
            <w14:ligatures w14:val="standardContextual"/>
          </w:rPr>
          <w:tab/>
        </w:r>
        <w:r w:rsidR="00D82CE1" w:rsidRPr="001C412B">
          <w:rPr>
            <w:rStyle w:val="Hyperlink"/>
            <w:noProof/>
          </w:rPr>
          <w:t>DEFINIÇÕES</w:t>
        </w:r>
        <w:r w:rsidR="00D82CE1">
          <w:rPr>
            <w:noProof/>
            <w:webHidden/>
          </w:rPr>
          <w:tab/>
        </w:r>
        <w:r w:rsidR="00D82CE1">
          <w:rPr>
            <w:noProof/>
            <w:webHidden/>
          </w:rPr>
          <w:fldChar w:fldCharType="begin"/>
        </w:r>
        <w:r w:rsidR="00D82CE1">
          <w:rPr>
            <w:noProof/>
            <w:webHidden/>
          </w:rPr>
          <w:instrText xml:space="preserve"> PAGEREF _Toc167660944 \h </w:instrText>
        </w:r>
        <w:r w:rsidR="00D82CE1">
          <w:rPr>
            <w:noProof/>
            <w:webHidden/>
          </w:rPr>
        </w:r>
        <w:r w:rsidR="00D82CE1">
          <w:rPr>
            <w:noProof/>
            <w:webHidden/>
          </w:rPr>
          <w:fldChar w:fldCharType="separate"/>
        </w:r>
        <w:r w:rsidR="00D82CE1">
          <w:rPr>
            <w:noProof/>
            <w:webHidden/>
          </w:rPr>
          <w:t>51</w:t>
        </w:r>
        <w:r w:rsidR="00D82CE1">
          <w:rPr>
            <w:noProof/>
            <w:webHidden/>
          </w:rPr>
          <w:fldChar w:fldCharType="end"/>
        </w:r>
      </w:hyperlink>
    </w:p>
    <w:p w14:paraId="41B7B2DA" w14:textId="0CBC5727"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945" w:history="1">
        <w:r w:rsidR="00D82CE1" w:rsidRPr="001C412B">
          <w:rPr>
            <w:rStyle w:val="Hyperlink"/>
            <w:noProof/>
          </w:rPr>
          <w:t>12.2</w:t>
        </w:r>
        <w:r w:rsidR="00D82CE1">
          <w:rPr>
            <w:rFonts w:eastAsiaTheme="minorEastAsia" w:cstheme="minorBidi"/>
            <w:smallCaps w:val="0"/>
            <w:noProof/>
            <w:kern w:val="2"/>
            <w:sz w:val="24"/>
            <w:szCs w:val="24"/>
            <w:lang w:eastAsia="pt-BR"/>
            <w14:ligatures w14:val="standardContextual"/>
          </w:rPr>
          <w:tab/>
        </w:r>
        <w:r w:rsidR="00D82CE1" w:rsidRPr="001C412B">
          <w:rPr>
            <w:rStyle w:val="Hyperlink"/>
            <w:noProof/>
          </w:rPr>
          <w:t>DO OBJETO</w:t>
        </w:r>
        <w:r w:rsidR="00D82CE1">
          <w:rPr>
            <w:noProof/>
            <w:webHidden/>
          </w:rPr>
          <w:tab/>
        </w:r>
        <w:r w:rsidR="00D82CE1">
          <w:rPr>
            <w:noProof/>
            <w:webHidden/>
          </w:rPr>
          <w:fldChar w:fldCharType="begin"/>
        </w:r>
        <w:r w:rsidR="00D82CE1">
          <w:rPr>
            <w:noProof/>
            <w:webHidden/>
          </w:rPr>
          <w:instrText xml:space="preserve"> PAGEREF _Toc167660945 \h </w:instrText>
        </w:r>
        <w:r w:rsidR="00D82CE1">
          <w:rPr>
            <w:noProof/>
            <w:webHidden/>
          </w:rPr>
        </w:r>
        <w:r w:rsidR="00D82CE1">
          <w:rPr>
            <w:noProof/>
            <w:webHidden/>
          </w:rPr>
          <w:fldChar w:fldCharType="separate"/>
        </w:r>
        <w:r w:rsidR="00D82CE1">
          <w:rPr>
            <w:noProof/>
            <w:webHidden/>
          </w:rPr>
          <w:t>52</w:t>
        </w:r>
        <w:r w:rsidR="00D82CE1">
          <w:rPr>
            <w:noProof/>
            <w:webHidden/>
          </w:rPr>
          <w:fldChar w:fldCharType="end"/>
        </w:r>
      </w:hyperlink>
    </w:p>
    <w:p w14:paraId="3F5523F2" w14:textId="43ED77B3"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946" w:history="1">
        <w:r w:rsidR="00D82CE1" w:rsidRPr="001C412B">
          <w:rPr>
            <w:rStyle w:val="Hyperlink"/>
            <w:noProof/>
          </w:rPr>
          <w:t>12.3</w:t>
        </w:r>
        <w:r w:rsidR="00D82CE1">
          <w:rPr>
            <w:rFonts w:eastAsiaTheme="minorEastAsia" w:cstheme="minorBidi"/>
            <w:smallCaps w:val="0"/>
            <w:noProof/>
            <w:kern w:val="2"/>
            <w:sz w:val="24"/>
            <w:szCs w:val="24"/>
            <w:lang w:eastAsia="pt-BR"/>
            <w14:ligatures w14:val="standardContextual"/>
          </w:rPr>
          <w:tab/>
        </w:r>
        <w:r w:rsidR="00D82CE1" w:rsidRPr="001C412B">
          <w:rPr>
            <w:rStyle w:val="Hyperlink"/>
            <w:noProof/>
          </w:rPr>
          <w:t>DAS OBRIGAÇÕES E RESPONSABILIDADES</w:t>
        </w:r>
        <w:r w:rsidR="00D82CE1">
          <w:rPr>
            <w:noProof/>
            <w:webHidden/>
          </w:rPr>
          <w:tab/>
        </w:r>
        <w:r w:rsidR="00D82CE1">
          <w:rPr>
            <w:noProof/>
            <w:webHidden/>
          </w:rPr>
          <w:fldChar w:fldCharType="begin"/>
        </w:r>
        <w:r w:rsidR="00D82CE1">
          <w:rPr>
            <w:noProof/>
            <w:webHidden/>
          </w:rPr>
          <w:instrText xml:space="preserve"> PAGEREF _Toc167660946 \h </w:instrText>
        </w:r>
        <w:r w:rsidR="00D82CE1">
          <w:rPr>
            <w:noProof/>
            <w:webHidden/>
          </w:rPr>
        </w:r>
        <w:r w:rsidR="00D82CE1">
          <w:rPr>
            <w:noProof/>
            <w:webHidden/>
          </w:rPr>
          <w:fldChar w:fldCharType="separate"/>
        </w:r>
        <w:r w:rsidR="00D82CE1">
          <w:rPr>
            <w:noProof/>
            <w:webHidden/>
          </w:rPr>
          <w:t>52</w:t>
        </w:r>
        <w:r w:rsidR="00D82CE1">
          <w:rPr>
            <w:noProof/>
            <w:webHidden/>
          </w:rPr>
          <w:fldChar w:fldCharType="end"/>
        </w:r>
      </w:hyperlink>
    </w:p>
    <w:p w14:paraId="4050D115" w14:textId="31FD9E75"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947" w:history="1">
        <w:r w:rsidR="00D82CE1" w:rsidRPr="001C412B">
          <w:rPr>
            <w:rStyle w:val="Hyperlink"/>
            <w:noProof/>
          </w:rPr>
          <w:t>12.4</w:t>
        </w:r>
        <w:r w:rsidR="00D82CE1">
          <w:rPr>
            <w:rFonts w:eastAsiaTheme="minorEastAsia" w:cstheme="minorBidi"/>
            <w:smallCaps w:val="0"/>
            <w:noProof/>
            <w:kern w:val="2"/>
            <w:sz w:val="24"/>
            <w:szCs w:val="24"/>
            <w:lang w:eastAsia="pt-BR"/>
            <w14:ligatures w14:val="standardContextual"/>
          </w:rPr>
          <w:tab/>
        </w:r>
        <w:r w:rsidR="00D82CE1" w:rsidRPr="001C412B">
          <w:rPr>
            <w:rStyle w:val="Hyperlink"/>
            <w:noProof/>
          </w:rPr>
          <w:t>SUPORTE E CUSTOMIZAÇÃO</w:t>
        </w:r>
        <w:r w:rsidR="00D82CE1">
          <w:rPr>
            <w:noProof/>
            <w:webHidden/>
          </w:rPr>
          <w:tab/>
        </w:r>
        <w:r w:rsidR="00D82CE1">
          <w:rPr>
            <w:noProof/>
            <w:webHidden/>
          </w:rPr>
          <w:fldChar w:fldCharType="begin"/>
        </w:r>
        <w:r w:rsidR="00D82CE1">
          <w:rPr>
            <w:noProof/>
            <w:webHidden/>
          </w:rPr>
          <w:instrText xml:space="preserve"> PAGEREF _Toc167660947 \h </w:instrText>
        </w:r>
        <w:r w:rsidR="00D82CE1">
          <w:rPr>
            <w:noProof/>
            <w:webHidden/>
          </w:rPr>
        </w:r>
        <w:r w:rsidR="00D82CE1">
          <w:rPr>
            <w:noProof/>
            <w:webHidden/>
          </w:rPr>
          <w:fldChar w:fldCharType="separate"/>
        </w:r>
        <w:r w:rsidR="00D82CE1">
          <w:rPr>
            <w:noProof/>
            <w:webHidden/>
          </w:rPr>
          <w:t>55</w:t>
        </w:r>
        <w:r w:rsidR="00D82CE1">
          <w:rPr>
            <w:noProof/>
            <w:webHidden/>
          </w:rPr>
          <w:fldChar w:fldCharType="end"/>
        </w:r>
      </w:hyperlink>
    </w:p>
    <w:p w14:paraId="7771E81E" w14:textId="51421452"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948" w:history="1">
        <w:r w:rsidR="00D82CE1" w:rsidRPr="001C412B">
          <w:rPr>
            <w:rStyle w:val="Hyperlink"/>
            <w:noProof/>
          </w:rPr>
          <w:t>12.5</w:t>
        </w:r>
        <w:r w:rsidR="00D82CE1">
          <w:rPr>
            <w:rFonts w:eastAsiaTheme="minorEastAsia" w:cstheme="minorBidi"/>
            <w:smallCaps w:val="0"/>
            <w:noProof/>
            <w:kern w:val="2"/>
            <w:sz w:val="24"/>
            <w:szCs w:val="24"/>
            <w:lang w:eastAsia="pt-BR"/>
            <w14:ligatures w14:val="standardContextual"/>
          </w:rPr>
          <w:tab/>
        </w:r>
        <w:r w:rsidR="00D82CE1" w:rsidRPr="001C412B">
          <w:rPr>
            <w:rStyle w:val="Hyperlink"/>
            <w:noProof/>
          </w:rPr>
          <w:t>CONDIÇÕES COMERCIAIS</w:t>
        </w:r>
        <w:r w:rsidR="00D82CE1">
          <w:rPr>
            <w:noProof/>
            <w:webHidden/>
          </w:rPr>
          <w:tab/>
        </w:r>
        <w:r w:rsidR="00D82CE1">
          <w:rPr>
            <w:noProof/>
            <w:webHidden/>
          </w:rPr>
          <w:fldChar w:fldCharType="begin"/>
        </w:r>
        <w:r w:rsidR="00D82CE1">
          <w:rPr>
            <w:noProof/>
            <w:webHidden/>
          </w:rPr>
          <w:instrText xml:space="preserve"> PAGEREF _Toc167660948 \h </w:instrText>
        </w:r>
        <w:r w:rsidR="00D82CE1">
          <w:rPr>
            <w:noProof/>
            <w:webHidden/>
          </w:rPr>
        </w:r>
        <w:r w:rsidR="00D82CE1">
          <w:rPr>
            <w:noProof/>
            <w:webHidden/>
          </w:rPr>
          <w:fldChar w:fldCharType="separate"/>
        </w:r>
        <w:r w:rsidR="00D82CE1">
          <w:rPr>
            <w:noProof/>
            <w:webHidden/>
          </w:rPr>
          <w:t>56</w:t>
        </w:r>
        <w:r w:rsidR="00D82CE1">
          <w:rPr>
            <w:noProof/>
            <w:webHidden/>
          </w:rPr>
          <w:fldChar w:fldCharType="end"/>
        </w:r>
      </w:hyperlink>
    </w:p>
    <w:p w14:paraId="67E2D0C4" w14:textId="0B868633"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949" w:history="1">
        <w:r w:rsidR="00D82CE1" w:rsidRPr="001C412B">
          <w:rPr>
            <w:rStyle w:val="Hyperlink"/>
            <w:noProof/>
          </w:rPr>
          <w:t>12.6</w:t>
        </w:r>
        <w:r w:rsidR="00D82CE1">
          <w:rPr>
            <w:rFonts w:eastAsiaTheme="minorEastAsia" w:cstheme="minorBidi"/>
            <w:smallCaps w:val="0"/>
            <w:noProof/>
            <w:kern w:val="2"/>
            <w:sz w:val="24"/>
            <w:szCs w:val="24"/>
            <w:lang w:eastAsia="pt-BR"/>
            <w14:ligatures w14:val="standardContextual"/>
          </w:rPr>
          <w:tab/>
        </w:r>
        <w:r w:rsidR="00D82CE1" w:rsidRPr="001C412B">
          <w:rPr>
            <w:rStyle w:val="Hyperlink"/>
            <w:noProof/>
          </w:rPr>
          <w:t>SIGILO DE INFORMAÇÕES</w:t>
        </w:r>
        <w:r w:rsidR="00D82CE1">
          <w:rPr>
            <w:noProof/>
            <w:webHidden/>
          </w:rPr>
          <w:tab/>
        </w:r>
        <w:r w:rsidR="00D82CE1">
          <w:rPr>
            <w:noProof/>
            <w:webHidden/>
          </w:rPr>
          <w:fldChar w:fldCharType="begin"/>
        </w:r>
        <w:r w:rsidR="00D82CE1">
          <w:rPr>
            <w:noProof/>
            <w:webHidden/>
          </w:rPr>
          <w:instrText xml:space="preserve"> PAGEREF _Toc167660949 \h </w:instrText>
        </w:r>
        <w:r w:rsidR="00D82CE1">
          <w:rPr>
            <w:noProof/>
            <w:webHidden/>
          </w:rPr>
        </w:r>
        <w:r w:rsidR="00D82CE1">
          <w:rPr>
            <w:noProof/>
            <w:webHidden/>
          </w:rPr>
          <w:fldChar w:fldCharType="separate"/>
        </w:r>
        <w:r w:rsidR="00D82CE1">
          <w:rPr>
            <w:noProof/>
            <w:webHidden/>
          </w:rPr>
          <w:t>57</w:t>
        </w:r>
        <w:r w:rsidR="00D82CE1">
          <w:rPr>
            <w:noProof/>
            <w:webHidden/>
          </w:rPr>
          <w:fldChar w:fldCharType="end"/>
        </w:r>
      </w:hyperlink>
    </w:p>
    <w:p w14:paraId="036FD170" w14:textId="05F63506"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950" w:history="1">
        <w:r w:rsidR="00D82CE1" w:rsidRPr="001C412B">
          <w:rPr>
            <w:rStyle w:val="Hyperlink"/>
            <w:noProof/>
          </w:rPr>
          <w:t>12.7</w:t>
        </w:r>
        <w:r w:rsidR="00D82CE1">
          <w:rPr>
            <w:rFonts w:eastAsiaTheme="minorEastAsia" w:cstheme="minorBidi"/>
            <w:smallCaps w:val="0"/>
            <w:noProof/>
            <w:kern w:val="2"/>
            <w:sz w:val="24"/>
            <w:szCs w:val="24"/>
            <w:lang w:eastAsia="pt-BR"/>
            <w14:ligatures w14:val="standardContextual"/>
          </w:rPr>
          <w:tab/>
        </w:r>
        <w:r w:rsidR="00D82CE1" w:rsidRPr="001C412B">
          <w:rPr>
            <w:rStyle w:val="Hyperlink"/>
            <w:noProof/>
          </w:rPr>
          <w:t>DA RESCISÃO</w:t>
        </w:r>
        <w:r w:rsidR="00D82CE1">
          <w:rPr>
            <w:noProof/>
            <w:webHidden/>
          </w:rPr>
          <w:tab/>
        </w:r>
        <w:r w:rsidR="00D82CE1">
          <w:rPr>
            <w:noProof/>
            <w:webHidden/>
          </w:rPr>
          <w:fldChar w:fldCharType="begin"/>
        </w:r>
        <w:r w:rsidR="00D82CE1">
          <w:rPr>
            <w:noProof/>
            <w:webHidden/>
          </w:rPr>
          <w:instrText xml:space="preserve"> PAGEREF _Toc167660950 \h </w:instrText>
        </w:r>
        <w:r w:rsidR="00D82CE1">
          <w:rPr>
            <w:noProof/>
            <w:webHidden/>
          </w:rPr>
        </w:r>
        <w:r w:rsidR="00D82CE1">
          <w:rPr>
            <w:noProof/>
            <w:webHidden/>
          </w:rPr>
          <w:fldChar w:fldCharType="separate"/>
        </w:r>
        <w:r w:rsidR="00D82CE1">
          <w:rPr>
            <w:noProof/>
            <w:webHidden/>
          </w:rPr>
          <w:t>57</w:t>
        </w:r>
        <w:r w:rsidR="00D82CE1">
          <w:rPr>
            <w:noProof/>
            <w:webHidden/>
          </w:rPr>
          <w:fldChar w:fldCharType="end"/>
        </w:r>
      </w:hyperlink>
    </w:p>
    <w:p w14:paraId="73C26E2E" w14:textId="3A812B87"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951" w:history="1">
        <w:r w:rsidR="00D82CE1" w:rsidRPr="001C412B">
          <w:rPr>
            <w:rStyle w:val="Hyperlink"/>
            <w:noProof/>
          </w:rPr>
          <w:t>12.8</w:t>
        </w:r>
        <w:r w:rsidR="00D82CE1">
          <w:rPr>
            <w:rFonts w:eastAsiaTheme="minorEastAsia" w:cstheme="minorBidi"/>
            <w:smallCaps w:val="0"/>
            <w:noProof/>
            <w:kern w:val="2"/>
            <w:sz w:val="24"/>
            <w:szCs w:val="24"/>
            <w:lang w:eastAsia="pt-BR"/>
            <w14:ligatures w14:val="standardContextual"/>
          </w:rPr>
          <w:tab/>
        </w:r>
        <w:r w:rsidR="00D82CE1" w:rsidRPr="001C412B">
          <w:rPr>
            <w:rStyle w:val="Hyperlink"/>
            <w:noProof/>
          </w:rPr>
          <w:t>NÍVEL DE SERVIÇO</w:t>
        </w:r>
        <w:r w:rsidR="00D82CE1">
          <w:rPr>
            <w:noProof/>
            <w:webHidden/>
          </w:rPr>
          <w:tab/>
        </w:r>
        <w:r w:rsidR="00D82CE1">
          <w:rPr>
            <w:noProof/>
            <w:webHidden/>
          </w:rPr>
          <w:fldChar w:fldCharType="begin"/>
        </w:r>
        <w:r w:rsidR="00D82CE1">
          <w:rPr>
            <w:noProof/>
            <w:webHidden/>
          </w:rPr>
          <w:instrText xml:space="preserve"> PAGEREF _Toc167660951 \h </w:instrText>
        </w:r>
        <w:r w:rsidR="00D82CE1">
          <w:rPr>
            <w:noProof/>
            <w:webHidden/>
          </w:rPr>
        </w:r>
        <w:r w:rsidR="00D82CE1">
          <w:rPr>
            <w:noProof/>
            <w:webHidden/>
          </w:rPr>
          <w:fldChar w:fldCharType="separate"/>
        </w:r>
        <w:r w:rsidR="00D82CE1">
          <w:rPr>
            <w:noProof/>
            <w:webHidden/>
          </w:rPr>
          <w:t>58</w:t>
        </w:r>
        <w:r w:rsidR="00D82CE1">
          <w:rPr>
            <w:noProof/>
            <w:webHidden/>
          </w:rPr>
          <w:fldChar w:fldCharType="end"/>
        </w:r>
      </w:hyperlink>
    </w:p>
    <w:p w14:paraId="0509D945" w14:textId="756743E9"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952" w:history="1">
        <w:r w:rsidR="00D82CE1" w:rsidRPr="001C412B">
          <w:rPr>
            <w:rStyle w:val="Hyperlink"/>
            <w:noProof/>
          </w:rPr>
          <w:t>12.9</w:t>
        </w:r>
        <w:r w:rsidR="00D82CE1">
          <w:rPr>
            <w:rFonts w:eastAsiaTheme="minorEastAsia" w:cstheme="minorBidi"/>
            <w:smallCaps w:val="0"/>
            <w:noProof/>
            <w:kern w:val="2"/>
            <w:sz w:val="24"/>
            <w:szCs w:val="24"/>
            <w:lang w:eastAsia="pt-BR"/>
            <w14:ligatures w14:val="standardContextual"/>
          </w:rPr>
          <w:tab/>
        </w:r>
        <w:r w:rsidR="00D82CE1" w:rsidRPr="001C412B">
          <w:rPr>
            <w:rStyle w:val="Hyperlink"/>
            <w:noProof/>
          </w:rPr>
          <w:t>DISPOSIÇÕES GERAIS</w:t>
        </w:r>
        <w:r w:rsidR="00D82CE1">
          <w:rPr>
            <w:noProof/>
            <w:webHidden/>
          </w:rPr>
          <w:tab/>
        </w:r>
        <w:r w:rsidR="00D82CE1">
          <w:rPr>
            <w:noProof/>
            <w:webHidden/>
          </w:rPr>
          <w:fldChar w:fldCharType="begin"/>
        </w:r>
        <w:r w:rsidR="00D82CE1">
          <w:rPr>
            <w:noProof/>
            <w:webHidden/>
          </w:rPr>
          <w:instrText xml:space="preserve"> PAGEREF _Toc167660952 \h </w:instrText>
        </w:r>
        <w:r w:rsidR="00D82CE1">
          <w:rPr>
            <w:noProof/>
            <w:webHidden/>
          </w:rPr>
        </w:r>
        <w:r w:rsidR="00D82CE1">
          <w:rPr>
            <w:noProof/>
            <w:webHidden/>
          </w:rPr>
          <w:fldChar w:fldCharType="separate"/>
        </w:r>
        <w:r w:rsidR="00D82CE1">
          <w:rPr>
            <w:noProof/>
            <w:webHidden/>
          </w:rPr>
          <w:t>58</w:t>
        </w:r>
        <w:r w:rsidR="00D82CE1">
          <w:rPr>
            <w:noProof/>
            <w:webHidden/>
          </w:rPr>
          <w:fldChar w:fldCharType="end"/>
        </w:r>
      </w:hyperlink>
    </w:p>
    <w:p w14:paraId="65E0D799" w14:textId="79BA3AE6" w:rsidR="00D82CE1" w:rsidRDefault="00000000">
      <w:pPr>
        <w:pStyle w:val="Sumrio1"/>
        <w:tabs>
          <w:tab w:val="left" w:pos="480"/>
          <w:tab w:val="right" w:leader="dot" w:pos="9061"/>
        </w:tabs>
        <w:rPr>
          <w:rFonts w:eastAsiaTheme="minorEastAsia" w:cstheme="minorBidi"/>
          <w:b w:val="0"/>
          <w:bCs w:val="0"/>
          <w:caps w:val="0"/>
          <w:noProof/>
          <w:kern w:val="2"/>
          <w:sz w:val="24"/>
          <w:szCs w:val="24"/>
          <w:lang w:eastAsia="pt-BR"/>
          <w14:ligatures w14:val="standardContextual"/>
        </w:rPr>
      </w:pPr>
      <w:hyperlink w:anchor="_Toc167660953" w:history="1">
        <w:r w:rsidR="00D82CE1" w:rsidRPr="001C412B">
          <w:rPr>
            <w:rStyle w:val="Hyperlink"/>
            <w:noProof/>
          </w:rPr>
          <w:t>13</w:t>
        </w:r>
        <w:r w:rsidR="00D82CE1">
          <w:rPr>
            <w:rFonts w:eastAsiaTheme="minorEastAsia" w:cstheme="minorBidi"/>
            <w:b w:val="0"/>
            <w:bCs w:val="0"/>
            <w:caps w:val="0"/>
            <w:noProof/>
            <w:kern w:val="2"/>
            <w:sz w:val="24"/>
            <w:szCs w:val="24"/>
            <w:lang w:eastAsia="pt-BR"/>
            <w14:ligatures w14:val="standardContextual"/>
          </w:rPr>
          <w:tab/>
        </w:r>
        <w:r w:rsidR="00D82CE1" w:rsidRPr="001C412B">
          <w:rPr>
            <w:rStyle w:val="Hyperlink"/>
            <w:noProof/>
          </w:rPr>
          <w:t>lgpd (lei geral de proteção a dados)</w:t>
        </w:r>
        <w:r w:rsidR="00D82CE1">
          <w:rPr>
            <w:noProof/>
            <w:webHidden/>
          </w:rPr>
          <w:tab/>
        </w:r>
        <w:r w:rsidR="00D82CE1">
          <w:rPr>
            <w:noProof/>
            <w:webHidden/>
          </w:rPr>
          <w:fldChar w:fldCharType="begin"/>
        </w:r>
        <w:r w:rsidR="00D82CE1">
          <w:rPr>
            <w:noProof/>
            <w:webHidden/>
          </w:rPr>
          <w:instrText xml:space="preserve"> PAGEREF _Toc167660953 \h </w:instrText>
        </w:r>
        <w:r w:rsidR="00D82CE1">
          <w:rPr>
            <w:noProof/>
            <w:webHidden/>
          </w:rPr>
        </w:r>
        <w:r w:rsidR="00D82CE1">
          <w:rPr>
            <w:noProof/>
            <w:webHidden/>
          </w:rPr>
          <w:fldChar w:fldCharType="separate"/>
        </w:r>
        <w:r w:rsidR="00D82CE1">
          <w:rPr>
            <w:noProof/>
            <w:webHidden/>
          </w:rPr>
          <w:t>60</w:t>
        </w:r>
        <w:r w:rsidR="00D82CE1">
          <w:rPr>
            <w:noProof/>
            <w:webHidden/>
          </w:rPr>
          <w:fldChar w:fldCharType="end"/>
        </w:r>
      </w:hyperlink>
    </w:p>
    <w:p w14:paraId="7DBBF6DF" w14:textId="4E374483" w:rsidR="00D82CE1" w:rsidRDefault="00000000">
      <w:pPr>
        <w:pStyle w:val="Sumrio2"/>
        <w:tabs>
          <w:tab w:val="left" w:pos="960"/>
          <w:tab w:val="right" w:leader="dot" w:pos="9061"/>
        </w:tabs>
        <w:rPr>
          <w:rFonts w:eastAsiaTheme="minorEastAsia" w:cstheme="minorBidi"/>
          <w:smallCaps w:val="0"/>
          <w:noProof/>
          <w:kern w:val="2"/>
          <w:sz w:val="24"/>
          <w:szCs w:val="24"/>
          <w:lang w:eastAsia="pt-BR"/>
          <w14:ligatures w14:val="standardContextual"/>
        </w:rPr>
      </w:pPr>
      <w:hyperlink w:anchor="_Toc167660954" w:history="1">
        <w:r w:rsidR="00D82CE1" w:rsidRPr="001C412B">
          <w:rPr>
            <w:rStyle w:val="Hyperlink"/>
            <w:noProof/>
          </w:rPr>
          <w:t>13.1</w:t>
        </w:r>
        <w:r w:rsidR="00D82CE1">
          <w:rPr>
            <w:rFonts w:eastAsiaTheme="minorEastAsia" w:cstheme="minorBidi"/>
            <w:smallCaps w:val="0"/>
            <w:noProof/>
            <w:kern w:val="2"/>
            <w:sz w:val="24"/>
            <w:szCs w:val="24"/>
            <w:lang w:eastAsia="pt-BR"/>
            <w14:ligatures w14:val="standardContextual"/>
          </w:rPr>
          <w:tab/>
        </w:r>
        <w:r w:rsidR="00D82CE1" w:rsidRPr="001C412B">
          <w:rPr>
            <w:rStyle w:val="Hyperlink"/>
            <w:noProof/>
          </w:rPr>
          <w:t>Artigo 6º da LGPD:</w:t>
        </w:r>
        <w:r w:rsidR="00D82CE1">
          <w:rPr>
            <w:noProof/>
            <w:webHidden/>
          </w:rPr>
          <w:tab/>
        </w:r>
        <w:r w:rsidR="00D82CE1">
          <w:rPr>
            <w:noProof/>
            <w:webHidden/>
          </w:rPr>
          <w:fldChar w:fldCharType="begin"/>
        </w:r>
        <w:r w:rsidR="00D82CE1">
          <w:rPr>
            <w:noProof/>
            <w:webHidden/>
          </w:rPr>
          <w:instrText xml:space="preserve"> PAGEREF _Toc167660954 \h </w:instrText>
        </w:r>
        <w:r w:rsidR="00D82CE1">
          <w:rPr>
            <w:noProof/>
            <w:webHidden/>
          </w:rPr>
        </w:r>
        <w:r w:rsidR="00D82CE1">
          <w:rPr>
            <w:noProof/>
            <w:webHidden/>
          </w:rPr>
          <w:fldChar w:fldCharType="separate"/>
        </w:r>
        <w:r w:rsidR="00D82CE1">
          <w:rPr>
            <w:noProof/>
            <w:webHidden/>
          </w:rPr>
          <w:t>60</w:t>
        </w:r>
        <w:r w:rsidR="00D82CE1">
          <w:rPr>
            <w:noProof/>
            <w:webHidden/>
          </w:rPr>
          <w:fldChar w:fldCharType="end"/>
        </w:r>
      </w:hyperlink>
    </w:p>
    <w:p w14:paraId="2EFAD79A" w14:textId="1A5EA8EC" w:rsidR="00D82CE1" w:rsidRDefault="00000000">
      <w:pPr>
        <w:pStyle w:val="Sumrio1"/>
        <w:tabs>
          <w:tab w:val="left" w:pos="480"/>
          <w:tab w:val="right" w:leader="dot" w:pos="9061"/>
        </w:tabs>
        <w:rPr>
          <w:rFonts w:eastAsiaTheme="minorEastAsia" w:cstheme="minorBidi"/>
          <w:b w:val="0"/>
          <w:bCs w:val="0"/>
          <w:caps w:val="0"/>
          <w:noProof/>
          <w:kern w:val="2"/>
          <w:sz w:val="24"/>
          <w:szCs w:val="24"/>
          <w:lang w:eastAsia="pt-BR"/>
          <w14:ligatures w14:val="standardContextual"/>
        </w:rPr>
      </w:pPr>
      <w:hyperlink w:anchor="_Toc167660955" w:history="1">
        <w:r w:rsidR="00D82CE1" w:rsidRPr="001C412B">
          <w:rPr>
            <w:rStyle w:val="Hyperlink"/>
            <w:noProof/>
          </w:rPr>
          <w:t>14</w:t>
        </w:r>
        <w:r w:rsidR="00D82CE1">
          <w:rPr>
            <w:rFonts w:eastAsiaTheme="minorEastAsia" w:cstheme="minorBidi"/>
            <w:b w:val="0"/>
            <w:bCs w:val="0"/>
            <w:caps w:val="0"/>
            <w:noProof/>
            <w:kern w:val="2"/>
            <w:sz w:val="24"/>
            <w:szCs w:val="24"/>
            <w:lang w:eastAsia="pt-BR"/>
            <w14:ligatures w14:val="standardContextual"/>
          </w:rPr>
          <w:tab/>
        </w:r>
        <w:r w:rsidR="00D82CE1" w:rsidRPr="001C412B">
          <w:rPr>
            <w:rStyle w:val="Hyperlink"/>
            <w:noProof/>
          </w:rPr>
          <w:t>manual de utilização</w:t>
        </w:r>
        <w:r w:rsidR="00D82CE1">
          <w:rPr>
            <w:noProof/>
            <w:webHidden/>
          </w:rPr>
          <w:tab/>
        </w:r>
        <w:r w:rsidR="00D82CE1">
          <w:rPr>
            <w:noProof/>
            <w:webHidden/>
          </w:rPr>
          <w:fldChar w:fldCharType="begin"/>
        </w:r>
        <w:r w:rsidR="00D82CE1">
          <w:rPr>
            <w:noProof/>
            <w:webHidden/>
          </w:rPr>
          <w:instrText xml:space="preserve"> PAGEREF _Toc167660955 \h </w:instrText>
        </w:r>
        <w:r w:rsidR="00D82CE1">
          <w:rPr>
            <w:noProof/>
            <w:webHidden/>
          </w:rPr>
        </w:r>
        <w:r w:rsidR="00D82CE1">
          <w:rPr>
            <w:noProof/>
            <w:webHidden/>
          </w:rPr>
          <w:fldChar w:fldCharType="separate"/>
        </w:r>
        <w:r w:rsidR="00D82CE1">
          <w:rPr>
            <w:noProof/>
            <w:webHidden/>
          </w:rPr>
          <w:t>62</w:t>
        </w:r>
        <w:r w:rsidR="00D82CE1">
          <w:rPr>
            <w:noProof/>
            <w:webHidden/>
          </w:rPr>
          <w:fldChar w:fldCharType="end"/>
        </w:r>
      </w:hyperlink>
    </w:p>
    <w:p w14:paraId="682DFBE5" w14:textId="2C619C99" w:rsidR="00D82CE1" w:rsidRDefault="00000000">
      <w:pPr>
        <w:pStyle w:val="Sumrio1"/>
        <w:tabs>
          <w:tab w:val="left" w:pos="480"/>
          <w:tab w:val="right" w:leader="dot" w:pos="9061"/>
        </w:tabs>
        <w:rPr>
          <w:rFonts w:eastAsiaTheme="minorEastAsia" w:cstheme="minorBidi"/>
          <w:b w:val="0"/>
          <w:bCs w:val="0"/>
          <w:caps w:val="0"/>
          <w:noProof/>
          <w:kern w:val="2"/>
          <w:sz w:val="24"/>
          <w:szCs w:val="24"/>
          <w:lang w:eastAsia="pt-BR"/>
          <w14:ligatures w14:val="standardContextual"/>
        </w:rPr>
      </w:pPr>
      <w:hyperlink w:anchor="_Toc167660956" w:history="1">
        <w:r w:rsidR="00D82CE1" w:rsidRPr="001C412B">
          <w:rPr>
            <w:rStyle w:val="Hyperlink"/>
            <w:noProof/>
          </w:rPr>
          <w:t>15</w:t>
        </w:r>
        <w:r w:rsidR="00D82CE1">
          <w:rPr>
            <w:rFonts w:eastAsiaTheme="minorEastAsia" w:cstheme="minorBidi"/>
            <w:b w:val="0"/>
            <w:bCs w:val="0"/>
            <w:caps w:val="0"/>
            <w:noProof/>
            <w:kern w:val="2"/>
            <w:sz w:val="24"/>
            <w:szCs w:val="24"/>
            <w:lang w:eastAsia="pt-BR"/>
            <w14:ligatures w14:val="standardContextual"/>
          </w:rPr>
          <w:tab/>
        </w:r>
        <w:r w:rsidR="00D82CE1" w:rsidRPr="001C412B">
          <w:rPr>
            <w:rStyle w:val="Hyperlink"/>
            <w:noProof/>
          </w:rPr>
          <w:t>Considerações Finais</w:t>
        </w:r>
        <w:r w:rsidR="00D82CE1">
          <w:rPr>
            <w:noProof/>
            <w:webHidden/>
          </w:rPr>
          <w:tab/>
        </w:r>
        <w:r w:rsidR="00D82CE1">
          <w:rPr>
            <w:noProof/>
            <w:webHidden/>
          </w:rPr>
          <w:fldChar w:fldCharType="begin"/>
        </w:r>
        <w:r w:rsidR="00D82CE1">
          <w:rPr>
            <w:noProof/>
            <w:webHidden/>
          </w:rPr>
          <w:instrText xml:space="preserve"> PAGEREF _Toc167660956 \h </w:instrText>
        </w:r>
        <w:r w:rsidR="00D82CE1">
          <w:rPr>
            <w:noProof/>
            <w:webHidden/>
          </w:rPr>
        </w:r>
        <w:r w:rsidR="00D82CE1">
          <w:rPr>
            <w:noProof/>
            <w:webHidden/>
          </w:rPr>
          <w:fldChar w:fldCharType="separate"/>
        </w:r>
        <w:r w:rsidR="00D82CE1">
          <w:rPr>
            <w:noProof/>
            <w:webHidden/>
          </w:rPr>
          <w:t>68</w:t>
        </w:r>
        <w:r w:rsidR="00D82CE1">
          <w:rPr>
            <w:noProof/>
            <w:webHidden/>
          </w:rPr>
          <w:fldChar w:fldCharType="end"/>
        </w:r>
      </w:hyperlink>
    </w:p>
    <w:p w14:paraId="47256EEF" w14:textId="1CFA732F" w:rsidR="00D82CE1" w:rsidRDefault="00000000">
      <w:pPr>
        <w:pStyle w:val="Sumrio1"/>
        <w:tabs>
          <w:tab w:val="left" w:pos="480"/>
          <w:tab w:val="right" w:leader="dot" w:pos="9061"/>
        </w:tabs>
        <w:rPr>
          <w:rFonts w:eastAsiaTheme="minorEastAsia" w:cstheme="minorBidi"/>
          <w:b w:val="0"/>
          <w:bCs w:val="0"/>
          <w:caps w:val="0"/>
          <w:noProof/>
          <w:kern w:val="2"/>
          <w:sz w:val="24"/>
          <w:szCs w:val="24"/>
          <w:lang w:eastAsia="pt-BR"/>
          <w14:ligatures w14:val="standardContextual"/>
        </w:rPr>
      </w:pPr>
      <w:hyperlink w:anchor="_Toc167660957" w:history="1">
        <w:r w:rsidR="00D82CE1" w:rsidRPr="001C412B">
          <w:rPr>
            <w:rStyle w:val="Hyperlink"/>
            <w:noProof/>
          </w:rPr>
          <w:t>16</w:t>
        </w:r>
        <w:r w:rsidR="00D82CE1">
          <w:rPr>
            <w:rFonts w:eastAsiaTheme="minorEastAsia" w:cstheme="minorBidi"/>
            <w:b w:val="0"/>
            <w:bCs w:val="0"/>
            <w:caps w:val="0"/>
            <w:noProof/>
            <w:kern w:val="2"/>
            <w:sz w:val="24"/>
            <w:szCs w:val="24"/>
            <w:lang w:eastAsia="pt-BR"/>
            <w14:ligatures w14:val="standardContextual"/>
          </w:rPr>
          <w:tab/>
        </w:r>
        <w:r w:rsidR="00D82CE1" w:rsidRPr="001C412B">
          <w:rPr>
            <w:rStyle w:val="Hyperlink"/>
            <w:noProof/>
          </w:rPr>
          <w:t>REFERÊCIAS</w:t>
        </w:r>
        <w:r w:rsidR="00D82CE1">
          <w:rPr>
            <w:noProof/>
            <w:webHidden/>
          </w:rPr>
          <w:tab/>
        </w:r>
        <w:r w:rsidR="00D82CE1">
          <w:rPr>
            <w:noProof/>
            <w:webHidden/>
          </w:rPr>
          <w:fldChar w:fldCharType="begin"/>
        </w:r>
        <w:r w:rsidR="00D82CE1">
          <w:rPr>
            <w:noProof/>
            <w:webHidden/>
          </w:rPr>
          <w:instrText xml:space="preserve"> PAGEREF _Toc167660957 \h </w:instrText>
        </w:r>
        <w:r w:rsidR="00D82CE1">
          <w:rPr>
            <w:noProof/>
            <w:webHidden/>
          </w:rPr>
        </w:r>
        <w:r w:rsidR="00D82CE1">
          <w:rPr>
            <w:noProof/>
            <w:webHidden/>
          </w:rPr>
          <w:fldChar w:fldCharType="separate"/>
        </w:r>
        <w:r w:rsidR="00D82CE1">
          <w:rPr>
            <w:noProof/>
            <w:webHidden/>
          </w:rPr>
          <w:t>69</w:t>
        </w:r>
        <w:r w:rsidR="00D82CE1">
          <w:rPr>
            <w:noProof/>
            <w:webHidden/>
          </w:rPr>
          <w:fldChar w:fldCharType="end"/>
        </w:r>
      </w:hyperlink>
    </w:p>
    <w:p w14:paraId="11FDA390" w14:textId="021DB280" w:rsidR="003739FE" w:rsidRPr="004C590E" w:rsidRDefault="004C590E" w:rsidP="00EF2BF1">
      <w:pPr>
        <w:rPr>
          <w:u w:val="single"/>
        </w:rPr>
      </w:pPr>
      <w:r>
        <w:fldChar w:fldCharType="end"/>
      </w:r>
    </w:p>
    <w:p w14:paraId="4A789438" w14:textId="77777777" w:rsidR="003739FE" w:rsidRDefault="003739FE" w:rsidP="00EF2BF1">
      <w:pPr>
        <w:sectPr w:rsidR="003739FE" w:rsidSect="00015565">
          <w:headerReference w:type="default" r:id="rId8"/>
          <w:pgSz w:w="11906" w:h="16838"/>
          <w:pgMar w:top="1701" w:right="1134" w:bottom="1134" w:left="1701" w:header="709" w:footer="709" w:gutter="0"/>
          <w:pgNumType w:start="1"/>
          <w:cols w:space="708"/>
          <w:docGrid w:linePitch="360"/>
        </w:sectPr>
      </w:pPr>
    </w:p>
    <w:p w14:paraId="4D1C5047" w14:textId="015B51D6" w:rsidR="00F36E41" w:rsidRDefault="00F36E41" w:rsidP="00961C7D">
      <w:pPr>
        <w:pStyle w:val="Ttulo1"/>
      </w:pPr>
      <w:bookmarkStart w:id="1" w:name="_Toc167660896"/>
      <w:r>
        <w:lastRenderedPageBreak/>
        <w:t>TERMO DE ABERTURA DE PROJETO</w:t>
      </w:r>
      <w:bookmarkEnd w:id="1"/>
    </w:p>
    <w:tbl>
      <w:tblPr>
        <w:tblStyle w:val="TableGrid"/>
        <w:tblW w:w="9042" w:type="dxa"/>
        <w:tblInd w:w="0" w:type="dxa"/>
        <w:tblCellMar>
          <w:right w:w="115" w:type="dxa"/>
        </w:tblCellMar>
        <w:tblLook w:val="04A0" w:firstRow="1" w:lastRow="0" w:firstColumn="1" w:lastColumn="0" w:noHBand="0" w:noVBand="1"/>
      </w:tblPr>
      <w:tblGrid>
        <w:gridCol w:w="1504"/>
        <w:gridCol w:w="1292"/>
        <w:gridCol w:w="1588"/>
        <w:gridCol w:w="1297"/>
        <w:gridCol w:w="1508"/>
        <w:gridCol w:w="1853"/>
      </w:tblGrid>
      <w:tr w:rsidR="00F36E41" w:rsidRPr="001C0974" w14:paraId="048BBCD3" w14:textId="77777777" w:rsidTr="00830293">
        <w:trPr>
          <w:trHeight w:val="520"/>
        </w:trPr>
        <w:tc>
          <w:tcPr>
            <w:tcW w:w="5681" w:type="dxa"/>
            <w:gridSpan w:val="4"/>
            <w:tcBorders>
              <w:top w:val="single" w:sz="8" w:space="0" w:color="808080"/>
              <w:left w:val="single" w:sz="8" w:space="0" w:color="808080"/>
              <w:bottom w:val="single" w:sz="8" w:space="0" w:color="808080"/>
              <w:right w:val="single" w:sz="8" w:space="0" w:color="808080"/>
            </w:tcBorders>
            <w:shd w:val="clear" w:color="auto" w:fill="C4BC96"/>
            <w:vAlign w:val="center"/>
            <w:hideMark/>
          </w:tcPr>
          <w:p w14:paraId="52408C6F" w14:textId="69C80CB9" w:rsidR="00F36E41" w:rsidRPr="001C0974" w:rsidRDefault="00F36E41" w:rsidP="00830293">
            <w:pPr>
              <w:ind w:right="48"/>
              <w:jc w:val="both"/>
              <w:rPr>
                <w:rFonts w:ascii="Arial" w:hAnsi="Arial" w:cs="Arial"/>
              </w:rPr>
            </w:pPr>
            <w:r w:rsidRPr="001C0974">
              <w:rPr>
                <w:rFonts w:ascii="Arial" w:hAnsi="Arial" w:cs="Arial"/>
                <w:b/>
              </w:rPr>
              <w:t>1</w:t>
            </w:r>
            <w:r w:rsidR="001C0974">
              <w:rPr>
                <w:rFonts w:ascii="Arial" w:hAnsi="Arial" w:cs="Arial"/>
                <w:b/>
              </w:rPr>
              <w:t xml:space="preserve">. </w:t>
            </w:r>
            <w:r w:rsidRPr="001C0974">
              <w:rPr>
                <w:rFonts w:ascii="Arial" w:hAnsi="Arial" w:cs="Arial"/>
                <w:b/>
              </w:rPr>
              <w:t>Nome do Projeto</w:t>
            </w:r>
          </w:p>
        </w:tc>
        <w:tc>
          <w:tcPr>
            <w:tcW w:w="3361" w:type="dxa"/>
            <w:gridSpan w:val="2"/>
            <w:tcBorders>
              <w:top w:val="single" w:sz="8" w:space="0" w:color="808080"/>
              <w:left w:val="single" w:sz="8" w:space="0" w:color="808080"/>
              <w:bottom w:val="single" w:sz="8" w:space="0" w:color="808080"/>
              <w:right w:val="single" w:sz="8" w:space="0" w:color="808080"/>
            </w:tcBorders>
            <w:shd w:val="clear" w:color="auto" w:fill="C4BC96"/>
            <w:vAlign w:val="center"/>
            <w:hideMark/>
          </w:tcPr>
          <w:p w14:paraId="11585399" w14:textId="583FF84F" w:rsidR="00F36E41" w:rsidRPr="001C0974" w:rsidRDefault="00F36E41" w:rsidP="00830293">
            <w:pPr>
              <w:ind w:left="17"/>
              <w:jc w:val="both"/>
              <w:rPr>
                <w:rFonts w:ascii="Arial" w:hAnsi="Arial" w:cs="Arial"/>
              </w:rPr>
            </w:pPr>
            <w:r w:rsidRPr="001C0974">
              <w:rPr>
                <w:rFonts w:ascii="Arial" w:hAnsi="Arial" w:cs="Arial"/>
                <w:b/>
              </w:rPr>
              <w:t>2</w:t>
            </w:r>
            <w:r w:rsidR="001C0974">
              <w:rPr>
                <w:rFonts w:ascii="Arial" w:hAnsi="Arial" w:cs="Arial"/>
                <w:b/>
              </w:rPr>
              <w:t>.</w:t>
            </w:r>
            <w:r w:rsidRPr="001C0974">
              <w:rPr>
                <w:rFonts w:ascii="Arial" w:hAnsi="Arial" w:cs="Arial"/>
                <w:b/>
              </w:rPr>
              <w:t xml:space="preserve"> Código</w:t>
            </w:r>
          </w:p>
        </w:tc>
      </w:tr>
      <w:tr w:rsidR="00F36E41" w:rsidRPr="001C0974" w14:paraId="4AD9DD8E" w14:textId="77777777" w:rsidTr="00830293">
        <w:trPr>
          <w:trHeight w:val="500"/>
        </w:trPr>
        <w:tc>
          <w:tcPr>
            <w:tcW w:w="5681" w:type="dxa"/>
            <w:gridSpan w:val="4"/>
            <w:tcBorders>
              <w:top w:val="single" w:sz="8" w:space="0" w:color="808080"/>
              <w:left w:val="single" w:sz="8" w:space="0" w:color="808080"/>
              <w:bottom w:val="single" w:sz="8" w:space="0" w:color="808080"/>
              <w:right w:val="single" w:sz="8" w:space="0" w:color="808080"/>
            </w:tcBorders>
            <w:vAlign w:val="center"/>
            <w:hideMark/>
          </w:tcPr>
          <w:p w14:paraId="7FD78C84" w14:textId="1BB286DE" w:rsidR="00F36E41" w:rsidRPr="001C0974" w:rsidRDefault="0048744A" w:rsidP="00830293">
            <w:pPr>
              <w:jc w:val="both"/>
              <w:rPr>
                <w:rFonts w:ascii="Arial" w:hAnsi="Arial" w:cs="Arial"/>
              </w:rPr>
            </w:pPr>
            <w:r w:rsidRPr="001C0974">
              <w:rPr>
                <w:rFonts w:ascii="Arial" w:hAnsi="Arial" w:cs="Arial"/>
              </w:rPr>
              <w:t>UPPER</w:t>
            </w:r>
            <w:r w:rsidR="00C36FA5" w:rsidRPr="001C0974">
              <w:rPr>
                <w:rFonts w:ascii="Arial" w:hAnsi="Arial" w:cs="Arial"/>
              </w:rPr>
              <w:t xml:space="preserve">PRO </w:t>
            </w:r>
            <w:r w:rsidR="00830293">
              <w:rPr>
                <w:rFonts w:ascii="Arial" w:hAnsi="Arial" w:cs="Arial"/>
              </w:rPr>
              <w:t>–</w:t>
            </w:r>
            <w:r w:rsidR="00C36FA5" w:rsidRPr="001C0974">
              <w:rPr>
                <w:rFonts w:ascii="Arial" w:hAnsi="Arial" w:cs="Arial"/>
              </w:rPr>
              <w:t xml:space="preserve"> </w:t>
            </w:r>
            <w:r w:rsidR="007F5790" w:rsidRPr="001C0974">
              <w:rPr>
                <w:rFonts w:ascii="Arial" w:hAnsi="Arial" w:cs="Arial"/>
              </w:rPr>
              <w:t>SUPERIOR</w:t>
            </w:r>
          </w:p>
        </w:tc>
        <w:tc>
          <w:tcPr>
            <w:tcW w:w="3361" w:type="dxa"/>
            <w:gridSpan w:val="2"/>
            <w:tcBorders>
              <w:top w:val="single" w:sz="8" w:space="0" w:color="808080"/>
              <w:left w:val="single" w:sz="8" w:space="0" w:color="808080"/>
              <w:bottom w:val="single" w:sz="8" w:space="0" w:color="808080"/>
              <w:right w:val="single" w:sz="8" w:space="0" w:color="808080"/>
            </w:tcBorders>
            <w:vAlign w:val="center"/>
            <w:hideMark/>
          </w:tcPr>
          <w:p w14:paraId="0B36A80E" w14:textId="16CDB403" w:rsidR="00F36E41" w:rsidRPr="001C0974" w:rsidRDefault="001C0974" w:rsidP="00830293">
            <w:pPr>
              <w:ind w:left="3"/>
              <w:jc w:val="both"/>
              <w:rPr>
                <w:rFonts w:ascii="Arial" w:hAnsi="Arial" w:cs="Arial"/>
              </w:rPr>
            </w:pPr>
            <w:r>
              <w:rPr>
                <w:rFonts w:ascii="Arial" w:hAnsi="Arial" w:cs="Arial"/>
              </w:rPr>
              <w:t>3</w:t>
            </w:r>
            <w:r w:rsidRPr="001C0974">
              <w:rPr>
                <w:rFonts w:ascii="Arial" w:hAnsi="Arial" w:cs="Arial"/>
              </w:rPr>
              <w:t>SMPJI2</w:t>
            </w:r>
            <w:r>
              <w:rPr>
                <w:rFonts w:ascii="Arial" w:hAnsi="Arial" w:cs="Arial"/>
              </w:rPr>
              <w:t>4</w:t>
            </w:r>
          </w:p>
        </w:tc>
      </w:tr>
      <w:tr w:rsidR="00F36E41" w:rsidRPr="001C0974" w14:paraId="78F47ABE" w14:textId="77777777" w:rsidTr="00830293">
        <w:trPr>
          <w:trHeight w:val="520"/>
        </w:trPr>
        <w:tc>
          <w:tcPr>
            <w:tcW w:w="5681" w:type="dxa"/>
            <w:gridSpan w:val="4"/>
            <w:tcBorders>
              <w:top w:val="single" w:sz="8" w:space="0" w:color="808080"/>
              <w:left w:val="single" w:sz="8" w:space="0" w:color="808080"/>
              <w:bottom w:val="single" w:sz="8" w:space="0" w:color="808080"/>
              <w:right w:val="single" w:sz="8" w:space="0" w:color="808080"/>
            </w:tcBorders>
            <w:shd w:val="clear" w:color="auto" w:fill="C4BC96"/>
            <w:vAlign w:val="center"/>
            <w:hideMark/>
          </w:tcPr>
          <w:p w14:paraId="23155A78" w14:textId="25707B91" w:rsidR="00F36E41" w:rsidRPr="001C0974" w:rsidRDefault="00F36E41" w:rsidP="00830293">
            <w:pPr>
              <w:jc w:val="both"/>
              <w:rPr>
                <w:rFonts w:ascii="Arial" w:hAnsi="Arial" w:cs="Arial"/>
              </w:rPr>
            </w:pPr>
            <w:r w:rsidRPr="001C0974">
              <w:rPr>
                <w:rFonts w:ascii="Arial" w:hAnsi="Arial" w:cs="Arial"/>
                <w:b/>
              </w:rPr>
              <w:t>3</w:t>
            </w:r>
            <w:r w:rsidR="001C0974">
              <w:rPr>
                <w:rFonts w:ascii="Arial" w:hAnsi="Arial" w:cs="Arial"/>
                <w:b/>
              </w:rPr>
              <w:t>.</w:t>
            </w:r>
            <w:r w:rsidRPr="001C0974">
              <w:rPr>
                <w:rFonts w:ascii="Arial" w:hAnsi="Arial" w:cs="Arial"/>
                <w:b/>
              </w:rPr>
              <w:t xml:space="preserve"> Líder do Projeto</w:t>
            </w:r>
          </w:p>
        </w:tc>
        <w:tc>
          <w:tcPr>
            <w:tcW w:w="3361" w:type="dxa"/>
            <w:gridSpan w:val="2"/>
            <w:tcBorders>
              <w:top w:val="single" w:sz="8" w:space="0" w:color="808080"/>
              <w:left w:val="single" w:sz="8" w:space="0" w:color="808080"/>
              <w:bottom w:val="single" w:sz="8" w:space="0" w:color="808080"/>
              <w:right w:val="single" w:sz="8" w:space="0" w:color="808080"/>
            </w:tcBorders>
            <w:shd w:val="clear" w:color="auto" w:fill="C4BC96"/>
            <w:vAlign w:val="center"/>
            <w:hideMark/>
          </w:tcPr>
          <w:p w14:paraId="053C64D2" w14:textId="4E64432E" w:rsidR="00F36E41" w:rsidRPr="001C0974" w:rsidRDefault="00F36E41" w:rsidP="00830293">
            <w:pPr>
              <w:ind w:left="3"/>
              <w:jc w:val="both"/>
              <w:rPr>
                <w:rFonts w:ascii="Arial" w:hAnsi="Arial" w:cs="Arial"/>
              </w:rPr>
            </w:pPr>
            <w:r w:rsidRPr="001C0974">
              <w:rPr>
                <w:rFonts w:ascii="Arial" w:hAnsi="Arial" w:cs="Arial"/>
                <w:b/>
              </w:rPr>
              <w:t>3.1</w:t>
            </w:r>
            <w:r w:rsidR="001C0974">
              <w:rPr>
                <w:rFonts w:ascii="Arial" w:hAnsi="Arial" w:cs="Arial"/>
                <w:b/>
              </w:rPr>
              <w:t xml:space="preserve">. </w:t>
            </w:r>
            <w:r w:rsidRPr="001C0974">
              <w:rPr>
                <w:rFonts w:ascii="Arial" w:hAnsi="Arial" w:cs="Arial"/>
                <w:b/>
              </w:rPr>
              <w:t>Área de lotação</w:t>
            </w:r>
          </w:p>
        </w:tc>
      </w:tr>
      <w:tr w:rsidR="00F36E41" w:rsidRPr="001C0974" w14:paraId="585ABCB6" w14:textId="77777777" w:rsidTr="00830293">
        <w:trPr>
          <w:trHeight w:val="500"/>
        </w:trPr>
        <w:tc>
          <w:tcPr>
            <w:tcW w:w="5681" w:type="dxa"/>
            <w:gridSpan w:val="4"/>
            <w:tcBorders>
              <w:top w:val="single" w:sz="8" w:space="0" w:color="808080"/>
              <w:left w:val="single" w:sz="8" w:space="0" w:color="808080"/>
              <w:bottom w:val="single" w:sz="8" w:space="0" w:color="808080"/>
              <w:right w:val="single" w:sz="8" w:space="0" w:color="808080"/>
            </w:tcBorders>
            <w:vAlign w:val="center"/>
            <w:hideMark/>
          </w:tcPr>
          <w:p w14:paraId="5615BC8A" w14:textId="6D1D4523" w:rsidR="00F36E41" w:rsidRPr="001C0974" w:rsidRDefault="007F5790" w:rsidP="00830293">
            <w:pPr>
              <w:jc w:val="both"/>
              <w:rPr>
                <w:rFonts w:ascii="Arial" w:hAnsi="Arial" w:cs="Arial"/>
              </w:rPr>
            </w:pPr>
            <w:r w:rsidRPr="001C0974">
              <w:rPr>
                <w:rFonts w:ascii="Arial" w:hAnsi="Arial" w:cs="Arial"/>
                <w:b/>
              </w:rPr>
              <w:t>Vitor Hugo Al</w:t>
            </w:r>
            <w:r w:rsidR="001E1D7B" w:rsidRPr="001C0974">
              <w:rPr>
                <w:rFonts w:ascii="Arial" w:hAnsi="Arial" w:cs="Arial"/>
                <w:b/>
              </w:rPr>
              <w:t>ó</w:t>
            </w:r>
          </w:p>
        </w:tc>
        <w:tc>
          <w:tcPr>
            <w:tcW w:w="3361" w:type="dxa"/>
            <w:gridSpan w:val="2"/>
            <w:tcBorders>
              <w:top w:val="single" w:sz="8" w:space="0" w:color="808080"/>
              <w:left w:val="single" w:sz="8" w:space="0" w:color="808080"/>
              <w:bottom w:val="single" w:sz="8" w:space="0" w:color="808080"/>
              <w:right w:val="single" w:sz="8" w:space="0" w:color="808080"/>
            </w:tcBorders>
            <w:vAlign w:val="center"/>
            <w:hideMark/>
          </w:tcPr>
          <w:p w14:paraId="1AEEDB2B" w14:textId="0071F6B2" w:rsidR="00F36E41" w:rsidRPr="001C0974" w:rsidRDefault="001E1D7B" w:rsidP="00830293">
            <w:pPr>
              <w:ind w:left="3"/>
              <w:jc w:val="both"/>
              <w:rPr>
                <w:rFonts w:ascii="Arial" w:hAnsi="Arial" w:cs="Arial"/>
              </w:rPr>
            </w:pPr>
            <w:r w:rsidRPr="001C0974">
              <w:rPr>
                <w:rFonts w:ascii="Arial" w:hAnsi="Arial" w:cs="Arial"/>
              </w:rPr>
              <w:t>Gerenciamento de Estoque</w:t>
            </w:r>
          </w:p>
        </w:tc>
      </w:tr>
      <w:tr w:rsidR="00F36E41" w:rsidRPr="001C0974" w14:paraId="04894F69" w14:textId="77777777" w:rsidTr="00830293">
        <w:trPr>
          <w:trHeight w:val="505"/>
        </w:trPr>
        <w:tc>
          <w:tcPr>
            <w:tcW w:w="5681" w:type="dxa"/>
            <w:gridSpan w:val="4"/>
            <w:tcBorders>
              <w:top w:val="single" w:sz="8" w:space="0" w:color="808080"/>
              <w:left w:val="single" w:sz="8" w:space="0" w:color="808080"/>
              <w:bottom w:val="single" w:sz="8" w:space="0" w:color="808080"/>
              <w:right w:val="single" w:sz="8" w:space="0" w:color="808080"/>
            </w:tcBorders>
            <w:shd w:val="clear" w:color="auto" w:fill="C4BC96"/>
            <w:vAlign w:val="center"/>
            <w:hideMark/>
          </w:tcPr>
          <w:p w14:paraId="2C0685E2" w14:textId="783546F5" w:rsidR="00F36E41" w:rsidRPr="001C0974" w:rsidRDefault="00F36E41" w:rsidP="00830293">
            <w:pPr>
              <w:jc w:val="both"/>
              <w:rPr>
                <w:rFonts w:ascii="Arial" w:hAnsi="Arial" w:cs="Arial"/>
              </w:rPr>
            </w:pPr>
            <w:r w:rsidRPr="001C0974">
              <w:rPr>
                <w:rFonts w:ascii="Arial" w:hAnsi="Arial" w:cs="Arial"/>
                <w:b/>
              </w:rPr>
              <w:t>3.2</w:t>
            </w:r>
            <w:r w:rsidR="001C0974">
              <w:rPr>
                <w:rFonts w:ascii="Arial" w:hAnsi="Arial" w:cs="Arial"/>
                <w:b/>
              </w:rPr>
              <w:t>.</w:t>
            </w:r>
            <w:r w:rsidRPr="001C0974">
              <w:rPr>
                <w:rFonts w:ascii="Arial" w:hAnsi="Arial" w:cs="Arial"/>
                <w:b/>
              </w:rPr>
              <w:t xml:space="preserve"> E-mail</w:t>
            </w:r>
          </w:p>
        </w:tc>
        <w:tc>
          <w:tcPr>
            <w:tcW w:w="3361" w:type="dxa"/>
            <w:gridSpan w:val="2"/>
            <w:tcBorders>
              <w:top w:val="single" w:sz="8" w:space="0" w:color="808080"/>
              <w:left w:val="single" w:sz="8" w:space="0" w:color="808080"/>
              <w:bottom w:val="single" w:sz="8" w:space="0" w:color="808080"/>
              <w:right w:val="single" w:sz="8" w:space="0" w:color="808080"/>
            </w:tcBorders>
            <w:shd w:val="clear" w:color="auto" w:fill="C4BC96"/>
            <w:vAlign w:val="center"/>
            <w:hideMark/>
          </w:tcPr>
          <w:p w14:paraId="114AFAEF" w14:textId="0E299564" w:rsidR="00F36E41" w:rsidRPr="001C0974" w:rsidRDefault="00F36E41" w:rsidP="00830293">
            <w:pPr>
              <w:ind w:left="3"/>
              <w:jc w:val="both"/>
              <w:rPr>
                <w:rFonts w:ascii="Arial" w:hAnsi="Arial" w:cs="Arial"/>
              </w:rPr>
            </w:pPr>
            <w:r w:rsidRPr="001C0974">
              <w:rPr>
                <w:rFonts w:ascii="Arial" w:hAnsi="Arial" w:cs="Arial"/>
                <w:b/>
              </w:rPr>
              <w:t>3.3</w:t>
            </w:r>
            <w:r w:rsidR="001C0974">
              <w:rPr>
                <w:rFonts w:ascii="Arial" w:hAnsi="Arial" w:cs="Arial"/>
                <w:b/>
              </w:rPr>
              <w:t>.</w:t>
            </w:r>
            <w:r w:rsidRPr="001C0974">
              <w:rPr>
                <w:rFonts w:ascii="Arial" w:hAnsi="Arial" w:cs="Arial"/>
                <w:b/>
              </w:rPr>
              <w:t xml:space="preserve"> Telefone</w:t>
            </w:r>
          </w:p>
        </w:tc>
      </w:tr>
      <w:tr w:rsidR="00C57F1F" w:rsidRPr="001C0974" w14:paraId="46524073" w14:textId="77777777" w:rsidTr="00830293">
        <w:trPr>
          <w:trHeight w:val="513"/>
        </w:trPr>
        <w:tc>
          <w:tcPr>
            <w:tcW w:w="5681" w:type="dxa"/>
            <w:gridSpan w:val="4"/>
            <w:tcBorders>
              <w:top w:val="single" w:sz="8" w:space="0" w:color="808080"/>
              <w:left w:val="single" w:sz="8" w:space="0" w:color="808080"/>
              <w:bottom w:val="single" w:sz="8" w:space="0" w:color="808080"/>
              <w:right w:val="single" w:sz="8" w:space="0" w:color="808080"/>
            </w:tcBorders>
            <w:vAlign w:val="center"/>
            <w:hideMark/>
          </w:tcPr>
          <w:p w14:paraId="22B8258B" w14:textId="31600881" w:rsidR="00C57F1F" w:rsidRPr="001C0974" w:rsidRDefault="00000000" w:rsidP="00830293">
            <w:pPr>
              <w:jc w:val="both"/>
              <w:rPr>
                <w:rFonts w:ascii="Arial" w:hAnsi="Arial" w:cs="Arial"/>
              </w:rPr>
            </w:pPr>
            <w:hyperlink r:id="rId9" w:history="1">
              <w:r w:rsidR="001C0974" w:rsidRPr="001C0974">
                <w:rPr>
                  <w:rStyle w:val="Hyperlink"/>
                  <w:rFonts w:ascii="Arial" w:hAnsi="Arial" w:cs="Arial"/>
                  <w:color w:val="auto"/>
                  <w:u w:val="none"/>
                </w:rPr>
                <w:t>vitao201394@gmail.com</w:t>
              </w:r>
            </w:hyperlink>
          </w:p>
        </w:tc>
        <w:tc>
          <w:tcPr>
            <w:tcW w:w="3361" w:type="dxa"/>
            <w:gridSpan w:val="2"/>
            <w:tcBorders>
              <w:top w:val="single" w:sz="8" w:space="0" w:color="808080"/>
              <w:left w:val="single" w:sz="8" w:space="0" w:color="808080"/>
              <w:bottom w:val="single" w:sz="8" w:space="0" w:color="808080"/>
              <w:right w:val="single" w:sz="8" w:space="0" w:color="808080"/>
            </w:tcBorders>
            <w:vAlign w:val="center"/>
            <w:hideMark/>
          </w:tcPr>
          <w:p w14:paraId="0D851A65" w14:textId="2ED82DE4" w:rsidR="00C57F1F" w:rsidRPr="001C0974" w:rsidRDefault="00C57F1F" w:rsidP="00830293">
            <w:pPr>
              <w:ind w:left="3"/>
              <w:jc w:val="both"/>
              <w:rPr>
                <w:rFonts w:ascii="Arial" w:hAnsi="Arial" w:cs="Arial"/>
              </w:rPr>
            </w:pPr>
            <w:r w:rsidRPr="001C0974">
              <w:rPr>
                <w:rFonts w:ascii="Arial" w:hAnsi="Arial" w:cs="Arial"/>
              </w:rPr>
              <w:t>XXXXXXXXXX</w:t>
            </w:r>
          </w:p>
        </w:tc>
      </w:tr>
      <w:tr w:rsidR="00C57F1F" w:rsidRPr="001C0974" w14:paraId="29E6F78F" w14:textId="77777777" w:rsidTr="00830293">
        <w:trPr>
          <w:trHeight w:val="503"/>
        </w:trPr>
        <w:tc>
          <w:tcPr>
            <w:tcW w:w="5681" w:type="dxa"/>
            <w:gridSpan w:val="4"/>
            <w:tcBorders>
              <w:top w:val="single" w:sz="8" w:space="0" w:color="808080"/>
              <w:left w:val="single" w:sz="8" w:space="0" w:color="808080"/>
              <w:bottom w:val="single" w:sz="8" w:space="0" w:color="808080"/>
              <w:right w:val="single" w:sz="8" w:space="0" w:color="808080"/>
            </w:tcBorders>
            <w:shd w:val="clear" w:color="auto" w:fill="C4BC96"/>
            <w:vAlign w:val="center"/>
            <w:hideMark/>
          </w:tcPr>
          <w:p w14:paraId="5C7F589D" w14:textId="01423667" w:rsidR="00C57F1F" w:rsidRPr="001C0974" w:rsidRDefault="00C57F1F" w:rsidP="00830293">
            <w:pPr>
              <w:jc w:val="both"/>
              <w:rPr>
                <w:rFonts w:ascii="Arial" w:hAnsi="Arial" w:cs="Arial"/>
              </w:rPr>
            </w:pPr>
            <w:r w:rsidRPr="001C0974">
              <w:rPr>
                <w:rFonts w:ascii="Arial" w:hAnsi="Arial" w:cs="Arial"/>
                <w:b/>
              </w:rPr>
              <w:t>4</w:t>
            </w:r>
            <w:r w:rsidR="001C0974">
              <w:rPr>
                <w:rFonts w:ascii="Arial" w:hAnsi="Arial" w:cs="Arial"/>
                <w:b/>
              </w:rPr>
              <w:t>.</w:t>
            </w:r>
            <w:r w:rsidRPr="001C0974">
              <w:rPr>
                <w:rFonts w:ascii="Arial" w:hAnsi="Arial" w:cs="Arial"/>
                <w:b/>
              </w:rPr>
              <w:t xml:space="preserve"> Gestores do Projeto</w:t>
            </w:r>
          </w:p>
        </w:tc>
        <w:tc>
          <w:tcPr>
            <w:tcW w:w="3361" w:type="dxa"/>
            <w:gridSpan w:val="2"/>
            <w:tcBorders>
              <w:top w:val="single" w:sz="8" w:space="0" w:color="808080"/>
              <w:left w:val="single" w:sz="8" w:space="0" w:color="808080"/>
              <w:bottom w:val="single" w:sz="8" w:space="0" w:color="808080"/>
              <w:right w:val="single" w:sz="8" w:space="0" w:color="808080"/>
            </w:tcBorders>
            <w:shd w:val="clear" w:color="auto" w:fill="C4BC96"/>
            <w:vAlign w:val="center"/>
            <w:hideMark/>
          </w:tcPr>
          <w:p w14:paraId="1C775AE6" w14:textId="520DD871" w:rsidR="00C57F1F" w:rsidRPr="001C0974" w:rsidRDefault="00C57F1F" w:rsidP="00830293">
            <w:pPr>
              <w:ind w:left="3"/>
              <w:jc w:val="both"/>
              <w:rPr>
                <w:rFonts w:ascii="Arial" w:hAnsi="Arial" w:cs="Arial"/>
              </w:rPr>
            </w:pPr>
            <w:r w:rsidRPr="001C0974">
              <w:rPr>
                <w:rFonts w:ascii="Arial" w:hAnsi="Arial" w:cs="Arial"/>
                <w:b/>
              </w:rPr>
              <w:t>4.1</w:t>
            </w:r>
            <w:r w:rsidR="001C0974">
              <w:rPr>
                <w:rFonts w:ascii="Arial" w:hAnsi="Arial" w:cs="Arial"/>
                <w:b/>
              </w:rPr>
              <w:t>.</w:t>
            </w:r>
            <w:r w:rsidRPr="001C0974">
              <w:rPr>
                <w:rFonts w:ascii="Arial" w:hAnsi="Arial" w:cs="Arial"/>
                <w:b/>
              </w:rPr>
              <w:t xml:space="preserve"> Área de lotação</w:t>
            </w:r>
          </w:p>
        </w:tc>
      </w:tr>
      <w:tr w:rsidR="00C57F1F" w:rsidRPr="001C0974" w14:paraId="217CB48A" w14:textId="77777777" w:rsidTr="00830293">
        <w:trPr>
          <w:trHeight w:val="517"/>
        </w:trPr>
        <w:tc>
          <w:tcPr>
            <w:tcW w:w="5681" w:type="dxa"/>
            <w:gridSpan w:val="4"/>
            <w:tcBorders>
              <w:top w:val="single" w:sz="8" w:space="0" w:color="808080"/>
              <w:left w:val="single" w:sz="8" w:space="0" w:color="808080"/>
              <w:bottom w:val="single" w:sz="8" w:space="0" w:color="808080"/>
              <w:right w:val="single" w:sz="8" w:space="0" w:color="808080"/>
            </w:tcBorders>
            <w:vAlign w:val="center"/>
            <w:hideMark/>
          </w:tcPr>
          <w:p w14:paraId="1CB3DFCD" w14:textId="0741CB8B" w:rsidR="00C57F1F" w:rsidRPr="001C0974" w:rsidRDefault="001C0974" w:rsidP="00830293">
            <w:pPr>
              <w:jc w:val="both"/>
              <w:rPr>
                <w:rFonts w:ascii="Arial" w:hAnsi="Arial" w:cs="Arial"/>
              </w:rPr>
            </w:pPr>
            <w:r>
              <w:rPr>
                <w:rFonts w:ascii="Arial" w:hAnsi="Arial" w:cs="Arial"/>
              </w:rPr>
              <w:t>Michel Gonçalves da Silva</w:t>
            </w:r>
          </w:p>
        </w:tc>
        <w:tc>
          <w:tcPr>
            <w:tcW w:w="3361" w:type="dxa"/>
            <w:gridSpan w:val="2"/>
            <w:tcBorders>
              <w:top w:val="single" w:sz="8" w:space="0" w:color="808080"/>
              <w:left w:val="single" w:sz="8" w:space="0" w:color="808080"/>
              <w:bottom w:val="single" w:sz="8" w:space="0" w:color="808080"/>
              <w:right w:val="single" w:sz="8" w:space="0" w:color="808080"/>
            </w:tcBorders>
            <w:vAlign w:val="center"/>
            <w:hideMark/>
          </w:tcPr>
          <w:p w14:paraId="3B9D6D73" w14:textId="77777777" w:rsidR="00C57F1F" w:rsidRPr="001C0974" w:rsidRDefault="00C57F1F" w:rsidP="00830293">
            <w:pPr>
              <w:ind w:left="3"/>
              <w:jc w:val="both"/>
              <w:rPr>
                <w:rFonts w:ascii="Arial" w:hAnsi="Arial" w:cs="Arial"/>
              </w:rPr>
            </w:pPr>
            <w:r w:rsidRPr="001C0974">
              <w:rPr>
                <w:rFonts w:ascii="Arial" w:hAnsi="Arial" w:cs="Arial"/>
              </w:rPr>
              <w:t>Professor da Disciplina</w:t>
            </w:r>
          </w:p>
        </w:tc>
      </w:tr>
      <w:tr w:rsidR="00C57F1F" w:rsidRPr="001C0974" w14:paraId="3ECED4B4" w14:textId="77777777" w:rsidTr="00830293">
        <w:trPr>
          <w:trHeight w:val="503"/>
        </w:trPr>
        <w:tc>
          <w:tcPr>
            <w:tcW w:w="5681" w:type="dxa"/>
            <w:gridSpan w:val="4"/>
            <w:tcBorders>
              <w:top w:val="single" w:sz="8" w:space="0" w:color="808080"/>
              <w:left w:val="single" w:sz="8" w:space="0" w:color="808080"/>
              <w:bottom w:val="single" w:sz="8" w:space="0" w:color="808080"/>
              <w:right w:val="single" w:sz="8" w:space="0" w:color="808080"/>
            </w:tcBorders>
            <w:shd w:val="clear" w:color="auto" w:fill="C4BC96"/>
            <w:vAlign w:val="center"/>
            <w:hideMark/>
          </w:tcPr>
          <w:p w14:paraId="4826CADA" w14:textId="2A9AB949" w:rsidR="00C57F1F" w:rsidRPr="001C0974" w:rsidRDefault="00C57F1F" w:rsidP="00830293">
            <w:pPr>
              <w:jc w:val="both"/>
              <w:rPr>
                <w:rFonts w:ascii="Arial" w:hAnsi="Arial" w:cs="Arial"/>
              </w:rPr>
            </w:pPr>
            <w:r w:rsidRPr="001C0974">
              <w:rPr>
                <w:rFonts w:ascii="Arial" w:hAnsi="Arial" w:cs="Arial"/>
                <w:b/>
              </w:rPr>
              <w:t>4.2</w:t>
            </w:r>
            <w:r w:rsidR="001C0974">
              <w:rPr>
                <w:rFonts w:ascii="Arial" w:hAnsi="Arial" w:cs="Arial"/>
                <w:b/>
              </w:rPr>
              <w:t>.</w:t>
            </w:r>
            <w:r w:rsidRPr="001C0974">
              <w:rPr>
                <w:rFonts w:ascii="Arial" w:hAnsi="Arial" w:cs="Arial"/>
                <w:b/>
              </w:rPr>
              <w:t xml:space="preserve"> E-mail</w:t>
            </w:r>
          </w:p>
        </w:tc>
        <w:tc>
          <w:tcPr>
            <w:tcW w:w="3361" w:type="dxa"/>
            <w:gridSpan w:val="2"/>
            <w:tcBorders>
              <w:top w:val="single" w:sz="8" w:space="0" w:color="808080"/>
              <w:left w:val="single" w:sz="8" w:space="0" w:color="808080"/>
              <w:bottom w:val="single" w:sz="8" w:space="0" w:color="808080"/>
              <w:right w:val="single" w:sz="8" w:space="0" w:color="808080"/>
            </w:tcBorders>
            <w:shd w:val="clear" w:color="auto" w:fill="C4BC96"/>
            <w:vAlign w:val="center"/>
            <w:hideMark/>
          </w:tcPr>
          <w:p w14:paraId="1340FA4B" w14:textId="60FA50A7" w:rsidR="00C57F1F" w:rsidRPr="001C0974" w:rsidRDefault="00C57F1F" w:rsidP="00830293">
            <w:pPr>
              <w:ind w:left="3"/>
              <w:jc w:val="both"/>
              <w:rPr>
                <w:rFonts w:ascii="Arial" w:hAnsi="Arial" w:cs="Arial"/>
              </w:rPr>
            </w:pPr>
            <w:r w:rsidRPr="001C0974">
              <w:rPr>
                <w:rFonts w:ascii="Arial" w:hAnsi="Arial" w:cs="Arial"/>
                <w:b/>
              </w:rPr>
              <w:t>4.3</w:t>
            </w:r>
            <w:r w:rsidR="001C0974">
              <w:rPr>
                <w:rFonts w:ascii="Arial" w:hAnsi="Arial" w:cs="Arial"/>
                <w:b/>
              </w:rPr>
              <w:t>.</w:t>
            </w:r>
            <w:r w:rsidRPr="001C0974">
              <w:rPr>
                <w:rFonts w:ascii="Arial" w:hAnsi="Arial" w:cs="Arial"/>
                <w:b/>
              </w:rPr>
              <w:t xml:space="preserve"> Telefone</w:t>
            </w:r>
          </w:p>
        </w:tc>
      </w:tr>
      <w:tr w:rsidR="00C57F1F" w:rsidRPr="001C0974" w14:paraId="5A5DC1E0" w14:textId="77777777" w:rsidTr="00830293">
        <w:trPr>
          <w:trHeight w:val="500"/>
        </w:trPr>
        <w:tc>
          <w:tcPr>
            <w:tcW w:w="5681" w:type="dxa"/>
            <w:gridSpan w:val="4"/>
            <w:tcBorders>
              <w:top w:val="single" w:sz="8" w:space="0" w:color="808080"/>
              <w:left w:val="single" w:sz="8" w:space="0" w:color="808080"/>
              <w:bottom w:val="single" w:sz="8" w:space="0" w:color="808080"/>
              <w:right w:val="single" w:sz="8" w:space="0" w:color="808080"/>
            </w:tcBorders>
            <w:vAlign w:val="center"/>
            <w:hideMark/>
          </w:tcPr>
          <w:p w14:paraId="1FC2E5D8" w14:textId="4E31EFD4" w:rsidR="00C57F1F" w:rsidRPr="001C0974" w:rsidRDefault="00000000" w:rsidP="00830293">
            <w:pPr>
              <w:jc w:val="both"/>
              <w:rPr>
                <w:rFonts w:ascii="Arial" w:hAnsi="Arial" w:cs="Arial"/>
              </w:rPr>
            </w:pPr>
            <w:hyperlink r:id="rId10" w:history="1">
              <w:r w:rsidR="001C0974" w:rsidRPr="001C0974">
                <w:rPr>
                  <w:rStyle w:val="Hyperlink"/>
                  <w:rFonts w:ascii="Arial" w:hAnsi="Arial" w:cs="Arial"/>
                  <w:color w:val="auto"/>
                  <w:u w:val="none"/>
                </w:rPr>
                <w:t>michel.silva@prof.uniso.br</w:t>
              </w:r>
            </w:hyperlink>
          </w:p>
        </w:tc>
        <w:tc>
          <w:tcPr>
            <w:tcW w:w="3361" w:type="dxa"/>
            <w:gridSpan w:val="2"/>
            <w:tcBorders>
              <w:top w:val="single" w:sz="8" w:space="0" w:color="808080"/>
              <w:left w:val="single" w:sz="8" w:space="0" w:color="808080"/>
              <w:bottom w:val="single" w:sz="8" w:space="0" w:color="808080"/>
              <w:right w:val="single" w:sz="8" w:space="0" w:color="808080"/>
            </w:tcBorders>
            <w:vAlign w:val="center"/>
            <w:hideMark/>
          </w:tcPr>
          <w:p w14:paraId="12F84AE4" w14:textId="77777777" w:rsidR="00C57F1F" w:rsidRPr="001C0974" w:rsidRDefault="00C57F1F" w:rsidP="00830293">
            <w:pPr>
              <w:ind w:left="3"/>
              <w:jc w:val="both"/>
              <w:rPr>
                <w:rFonts w:ascii="Arial" w:hAnsi="Arial" w:cs="Arial"/>
              </w:rPr>
            </w:pPr>
            <w:r w:rsidRPr="001C0974">
              <w:rPr>
                <w:rFonts w:ascii="Arial" w:hAnsi="Arial" w:cs="Arial"/>
              </w:rPr>
              <w:t>XXXXXXXXXX</w:t>
            </w:r>
          </w:p>
        </w:tc>
      </w:tr>
      <w:tr w:rsidR="00C57F1F" w:rsidRPr="001C0974" w14:paraId="0C62CFD3" w14:textId="77777777" w:rsidTr="00830293">
        <w:trPr>
          <w:trHeight w:val="422"/>
        </w:trPr>
        <w:tc>
          <w:tcPr>
            <w:tcW w:w="9042" w:type="dxa"/>
            <w:gridSpan w:val="6"/>
            <w:tcBorders>
              <w:top w:val="single" w:sz="8" w:space="0" w:color="808080"/>
              <w:left w:val="single" w:sz="8" w:space="0" w:color="808080"/>
              <w:bottom w:val="single" w:sz="8" w:space="0" w:color="808080"/>
              <w:right w:val="single" w:sz="8" w:space="0" w:color="808080"/>
            </w:tcBorders>
          </w:tcPr>
          <w:p w14:paraId="59E39F4A" w14:textId="77777777" w:rsidR="00C57F1F" w:rsidRPr="001C0974" w:rsidRDefault="00C57F1F" w:rsidP="00830293">
            <w:pPr>
              <w:spacing w:after="160"/>
              <w:jc w:val="both"/>
              <w:rPr>
                <w:rFonts w:ascii="Arial" w:hAnsi="Arial" w:cs="Arial"/>
              </w:rPr>
            </w:pPr>
          </w:p>
        </w:tc>
      </w:tr>
      <w:tr w:rsidR="00C57F1F" w:rsidRPr="001C0974" w14:paraId="2B2F5B21" w14:textId="77777777" w:rsidTr="00830293">
        <w:trPr>
          <w:trHeight w:val="518"/>
        </w:trPr>
        <w:tc>
          <w:tcPr>
            <w:tcW w:w="9042" w:type="dxa"/>
            <w:gridSpan w:val="6"/>
            <w:tcBorders>
              <w:top w:val="single" w:sz="8" w:space="0" w:color="808080"/>
              <w:left w:val="single" w:sz="8" w:space="0" w:color="808080"/>
              <w:bottom w:val="single" w:sz="8" w:space="0" w:color="808080"/>
              <w:right w:val="single" w:sz="8" w:space="0" w:color="808080"/>
            </w:tcBorders>
            <w:shd w:val="clear" w:color="auto" w:fill="C4BC96"/>
            <w:vAlign w:val="center"/>
            <w:hideMark/>
          </w:tcPr>
          <w:p w14:paraId="45CB8162" w14:textId="77777777" w:rsidR="00C57F1F" w:rsidRPr="001C0974" w:rsidRDefault="00C57F1F" w:rsidP="00830293">
            <w:pPr>
              <w:jc w:val="both"/>
              <w:rPr>
                <w:rFonts w:ascii="Arial" w:hAnsi="Arial" w:cs="Arial"/>
              </w:rPr>
            </w:pPr>
            <w:r w:rsidRPr="001C0974">
              <w:rPr>
                <w:rFonts w:ascii="Arial" w:hAnsi="Arial" w:cs="Arial"/>
                <w:b/>
              </w:rPr>
              <w:t>5. Objetivo do Documento</w:t>
            </w:r>
          </w:p>
        </w:tc>
      </w:tr>
      <w:tr w:rsidR="00C57F1F" w:rsidRPr="001C0974" w14:paraId="5473F31B" w14:textId="77777777" w:rsidTr="00830293">
        <w:trPr>
          <w:trHeight w:val="1020"/>
        </w:trPr>
        <w:tc>
          <w:tcPr>
            <w:tcW w:w="9042" w:type="dxa"/>
            <w:gridSpan w:val="6"/>
            <w:tcBorders>
              <w:top w:val="single" w:sz="8" w:space="0" w:color="808080"/>
              <w:left w:val="single" w:sz="8" w:space="0" w:color="808080"/>
              <w:bottom w:val="single" w:sz="8" w:space="0" w:color="808080"/>
              <w:right w:val="single" w:sz="8" w:space="0" w:color="808080"/>
            </w:tcBorders>
            <w:vAlign w:val="center"/>
            <w:hideMark/>
          </w:tcPr>
          <w:p w14:paraId="52C7C240" w14:textId="77777777" w:rsidR="00C57F1F" w:rsidRPr="001C0974" w:rsidRDefault="00C57F1F" w:rsidP="00830293">
            <w:pPr>
              <w:jc w:val="both"/>
              <w:rPr>
                <w:rFonts w:ascii="Arial" w:hAnsi="Arial" w:cs="Arial"/>
              </w:rPr>
            </w:pPr>
            <w:r w:rsidRPr="001C0974">
              <w:rPr>
                <w:rFonts w:ascii="Arial" w:hAnsi="Arial" w:cs="Arial"/>
              </w:rPr>
              <w:t>Este documento tem como objetivo autorizar formalmente o início de um projeto e contém informações necessárias para o entendimento do projeto, fornecendo uma visão macro do serviço a ser desenvolvido.</w:t>
            </w:r>
          </w:p>
        </w:tc>
      </w:tr>
      <w:tr w:rsidR="00C57F1F" w:rsidRPr="001C0974" w14:paraId="29FF5F3C" w14:textId="77777777" w:rsidTr="00830293">
        <w:trPr>
          <w:trHeight w:val="503"/>
        </w:trPr>
        <w:tc>
          <w:tcPr>
            <w:tcW w:w="9042" w:type="dxa"/>
            <w:gridSpan w:val="6"/>
            <w:tcBorders>
              <w:top w:val="single" w:sz="8" w:space="0" w:color="808080"/>
              <w:left w:val="single" w:sz="8" w:space="0" w:color="808080"/>
              <w:bottom w:val="single" w:sz="8" w:space="0" w:color="808080"/>
              <w:right w:val="single" w:sz="8" w:space="0" w:color="808080"/>
            </w:tcBorders>
            <w:shd w:val="clear" w:color="auto" w:fill="C4BC96"/>
            <w:vAlign w:val="center"/>
            <w:hideMark/>
          </w:tcPr>
          <w:p w14:paraId="7F423530" w14:textId="0DA99BC4" w:rsidR="00C57F1F" w:rsidRPr="001C0974" w:rsidRDefault="00C57F1F" w:rsidP="00830293">
            <w:pPr>
              <w:ind w:right="9"/>
              <w:jc w:val="both"/>
              <w:rPr>
                <w:rFonts w:ascii="Arial" w:hAnsi="Arial" w:cs="Arial"/>
              </w:rPr>
            </w:pPr>
            <w:r w:rsidRPr="001C0974">
              <w:rPr>
                <w:rFonts w:ascii="Arial" w:hAnsi="Arial" w:cs="Arial"/>
                <w:b/>
              </w:rPr>
              <w:t>6</w:t>
            </w:r>
            <w:r w:rsidR="001C0974">
              <w:rPr>
                <w:rFonts w:ascii="Arial" w:hAnsi="Arial" w:cs="Arial"/>
                <w:b/>
              </w:rPr>
              <w:t xml:space="preserve">. </w:t>
            </w:r>
            <w:r w:rsidRPr="001C0974">
              <w:rPr>
                <w:rFonts w:ascii="Arial" w:hAnsi="Arial" w:cs="Arial"/>
                <w:b/>
              </w:rPr>
              <w:t>Histórico de Mudança</w:t>
            </w:r>
          </w:p>
        </w:tc>
      </w:tr>
      <w:tr w:rsidR="00C57F1F" w:rsidRPr="001C0974" w14:paraId="270BD611" w14:textId="77777777" w:rsidTr="00830293">
        <w:trPr>
          <w:trHeight w:val="517"/>
        </w:trPr>
        <w:tc>
          <w:tcPr>
            <w:tcW w:w="2796" w:type="dxa"/>
            <w:gridSpan w:val="2"/>
            <w:tcBorders>
              <w:top w:val="single" w:sz="8" w:space="0" w:color="808080"/>
              <w:left w:val="single" w:sz="8" w:space="0" w:color="808080"/>
              <w:bottom w:val="single" w:sz="8" w:space="0" w:color="000000"/>
              <w:right w:val="single" w:sz="8" w:space="0" w:color="808080"/>
            </w:tcBorders>
            <w:vAlign w:val="center"/>
            <w:hideMark/>
          </w:tcPr>
          <w:p w14:paraId="44F550BF" w14:textId="77777777" w:rsidR="00C57F1F" w:rsidRPr="001C0974" w:rsidRDefault="00C57F1F" w:rsidP="00830293">
            <w:pPr>
              <w:ind w:right="4"/>
              <w:jc w:val="both"/>
              <w:rPr>
                <w:rFonts w:ascii="Arial" w:hAnsi="Arial" w:cs="Arial"/>
              </w:rPr>
            </w:pPr>
            <w:r w:rsidRPr="001C0974">
              <w:rPr>
                <w:rFonts w:ascii="Arial" w:hAnsi="Arial" w:cs="Arial"/>
                <w:b/>
              </w:rPr>
              <w:t>Versão</w:t>
            </w:r>
          </w:p>
        </w:tc>
        <w:tc>
          <w:tcPr>
            <w:tcW w:w="1588" w:type="dxa"/>
            <w:tcBorders>
              <w:top w:val="single" w:sz="8" w:space="0" w:color="808080"/>
              <w:left w:val="single" w:sz="8" w:space="0" w:color="808080"/>
              <w:bottom w:val="single" w:sz="8" w:space="0" w:color="000000"/>
              <w:right w:val="single" w:sz="8" w:space="0" w:color="808080"/>
            </w:tcBorders>
            <w:vAlign w:val="center"/>
            <w:hideMark/>
          </w:tcPr>
          <w:p w14:paraId="122781F6" w14:textId="77777777" w:rsidR="00C57F1F" w:rsidRPr="001C0974" w:rsidRDefault="00C57F1F" w:rsidP="00830293">
            <w:pPr>
              <w:ind w:right="1"/>
              <w:jc w:val="both"/>
              <w:rPr>
                <w:rFonts w:ascii="Arial" w:hAnsi="Arial" w:cs="Arial"/>
              </w:rPr>
            </w:pPr>
            <w:r w:rsidRPr="001C0974">
              <w:rPr>
                <w:rFonts w:ascii="Arial" w:hAnsi="Arial" w:cs="Arial"/>
                <w:b/>
              </w:rPr>
              <w:t>Data</w:t>
            </w:r>
          </w:p>
        </w:tc>
        <w:tc>
          <w:tcPr>
            <w:tcW w:w="2805" w:type="dxa"/>
            <w:gridSpan w:val="2"/>
            <w:tcBorders>
              <w:top w:val="single" w:sz="8" w:space="0" w:color="808080"/>
              <w:left w:val="single" w:sz="8" w:space="0" w:color="808080"/>
              <w:bottom w:val="single" w:sz="8" w:space="0" w:color="000000"/>
              <w:right w:val="single" w:sz="8" w:space="0" w:color="808080"/>
            </w:tcBorders>
            <w:vAlign w:val="center"/>
            <w:hideMark/>
          </w:tcPr>
          <w:p w14:paraId="10B1744A" w14:textId="77777777" w:rsidR="00C57F1F" w:rsidRPr="001C0974" w:rsidRDefault="00C57F1F" w:rsidP="00830293">
            <w:pPr>
              <w:ind w:left="4"/>
              <w:jc w:val="both"/>
              <w:rPr>
                <w:rFonts w:ascii="Arial" w:hAnsi="Arial" w:cs="Arial"/>
              </w:rPr>
            </w:pPr>
            <w:r w:rsidRPr="001C0974">
              <w:rPr>
                <w:rFonts w:ascii="Arial" w:hAnsi="Arial" w:cs="Arial"/>
                <w:b/>
              </w:rPr>
              <w:t>Descrição</w:t>
            </w:r>
          </w:p>
        </w:tc>
        <w:tc>
          <w:tcPr>
            <w:tcW w:w="1853" w:type="dxa"/>
            <w:tcBorders>
              <w:top w:val="single" w:sz="8" w:space="0" w:color="808080"/>
              <w:left w:val="single" w:sz="8" w:space="0" w:color="808080"/>
              <w:bottom w:val="single" w:sz="8" w:space="0" w:color="000000"/>
              <w:right w:val="single" w:sz="8" w:space="0" w:color="808080"/>
            </w:tcBorders>
            <w:vAlign w:val="center"/>
            <w:hideMark/>
          </w:tcPr>
          <w:p w14:paraId="02C6FE06" w14:textId="77777777" w:rsidR="00C57F1F" w:rsidRPr="001C0974" w:rsidRDefault="00C57F1F" w:rsidP="00830293">
            <w:pPr>
              <w:ind w:left="4"/>
              <w:jc w:val="both"/>
              <w:rPr>
                <w:rFonts w:ascii="Arial" w:hAnsi="Arial" w:cs="Arial"/>
              </w:rPr>
            </w:pPr>
            <w:r w:rsidRPr="001C0974">
              <w:rPr>
                <w:rFonts w:ascii="Arial" w:hAnsi="Arial" w:cs="Arial"/>
                <w:b/>
              </w:rPr>
              <w:t>Autor</w:t>
            </w:r>
          </w:p>
        </w:tc>
      </w:tr>
      <w:tr w:rsidR="00C57F1F" w:rsidRPr="001C0974" w14:paraId="292C1DEA" w14:textId="77777777" w:rsidTr="00830293">
        <w:trPr>
          <w:trHeight w:val="281"/>
        </w:trPr>
        <w:tc>
          <w:tcPr>
            <w:tcW w:w="2796" w:type="dxa"/>
            <w:gridSpan w:val="2"/>
            <w:tcBorders>
              <w:top w:val="single" w:sz="8" w:space="0" w:color="000000"/>
              <w:left w:val="single" w:sz="8" w:space="0" w:color="808080"/>
              <w:bottom w:val="single" w:sz="8" w:space="0" w:color="808080"/>
              <w:right w:val="single" w:sz="8" w:space="0" w:color="808080"/>
            </w:tcBorders>
          </w:tcPr>
          <w:p w14:paraId="0C201243" w14:textId="77777777" w:rsidR="00C57F1F" w:rsidRPr="001C0974" w:rsidRDefault="00C57F1F" w:rsidP="00830293">
            <w:pPr>
              <w:spacing w:after="160"/>
              <w:jc w:val="both"/>
              <w:rPr>
                <w:rFonts w:ascii="Arial" w:hAnsi="Arial" w:cs="Arial"/>
              </w:rPr>
            </w:pPr>
          </w:p>
        </w:tc>
        <w:tc>
          <w:tcPr>
            <w:tcW w:w="1588" w:type="dxa"/>
            <w:tcBorders>
              <w:top w:val="single" w:sz="8" w:space="0" w:color="000000"/>
              <w:left w:val="single" w:sz="8" w:space="0" w:color="808080"/>
              <w:bottom w:val="single" w:sz="8" w:space="0" w:color="808080"/>
              <w:right w:val="single" w:sz="8" w:space="0" w:color="808080"/>
            </w:tcBorders>
          </w:tcPr>
          <w:p w14:paraId="456954C7" w14:textId="77777777" w:rsidR="00C57F1F" w:rsidRPr="001C0974" w:rsidRDefault="00C57F1F" w:rsidP="00830293">
            <w:pPr>
              <w:spacing w:after="160"/>
              <w:jc w:val="both"/>
              <w:rPr>
                <w:rFonts w:ascii="Arial" w:hAnsi="Arial" w:cs="Arial"/>
              </w:rPr>
            </w:pPr>
          </w:p>
        </w:tc>
        <w:tc>
          <w:tcPr>
            <w:tcW w:w="2805" w:type="dxa"/>
            <w:gridSpan w:val="2"/>
            <w:tcBorders>
              <w:top w:val="single" w:sz="8" w:space="0" w:color="000000"/>
              <w:left w:val="single" w:sz="8" w:space="0" w:color="808080"/>
              <w:bottom w:val="single" w:sz="8" w:space="0" w:color="808080"/>
              <w:right w:val="single" w:sz="8" w:space="0" w:color="808080"/>
            </w:tcBorders>
          </w:tcPr>
          <w:p w14:paraId="74E63839" w14:textId="77777777" w:rsidR="00C57F1F" w:rsidRPr="001C0974" w:rsidRDefault="00C57F1F" w:rsidP="00830293">
            <w:pPr>
              <w:spacing w:after="160"/>
              <w:jc w:val="both"/>
              <w:rPr>
                <w:rFonts w:ascii="Arial" w:hAnsi="Arial" w:cs="Arial"/>
              </w:rPr>
            </w:pPr>
          </w:p>
        </w:tc>
        <w:tc>
          <w:tcPr>
            <w:tcW w:w="1853" w:type="dxa"/>
            <w:tcBorders>
              <w:top w:val="single" w:sz="8" w:space="0" w:color="000000"/>
              <w:left w:val="single" w:sz="8" w:space="0" w:color="808080"/>
              <w:bottom w:val="single" w:sz="8" w:space="0" w:color="808080"/>
              <w:right w:val="single" w:sz="8" w:space="0" w:color="808080"/>
            </w:tcBorders>
          </w:tcPr>
          <w:p w14:paraId="3F07CC0E" w14:textId="77777777" w:rsidR="00C57F1F" w:rsidRPr="001C0974" w:rsidRDefault="00C57F1F" w:rsidP="00830293">
            <w:pPr>
              <w:spacing w:after="160"/>
              <w:jc w:val="both"/>
              <w:rPr>
                <w:rFonts w:ascii="Arial" w:hAnsi="Arial" w:cs="Arial"/>
              </w:rPr>
            </w:pPr>
          </w:p>
        </w:tc>
      </w:tr>
      <w:tr w:rsidR="00C57F1F" w:rsidRPr="001C0974" w14:paraId="1B46F817" w14:textId="77777777" w:rsidTr="00830293">
        <w:trPr>
          <w:trHeight w:val="519"/>
        </w:trPr>
        <w:tc>
          <w:tcPr>
            <w:tcW w:w="9042" w:type="dxa"/>
            <w:gridSpan w:val="6"/>
            <w:tcBorders>
              <w:top w:val="single" w:sz="8" w:space="0" w:color="808080"/>
              <w:left w:val="single" w:sz="8" w:space="0" w:color="808080"/>
              <w:bottom w:val="single" w:sz="8" w:space="0" w:color="808080"/>
              <w:right w:val="single" w:sz="8" w:space="0" w:color="808080"/>
            </w:tcBorders>
            <w:shd w:val="clear" w:color="auto" w:fill="C4BC96"/>
            <w:vAlign w:val="center"/>
            <w:hideMark/>
          </w:tcPr>
          <w:p w14:paraId="1C8451E8" w14:textId="3ACF44F9" w:rsidR="00C57F1F" w:rsidRPr="001C0974" w:rsidRDefault="00C57F1F" w:rsidP="00830293">
            <w:pPr>
              <w:ind w:right="70"/>
              <w:jc w:val="both"/>
              <w:rPr>
                <w:rFonts w:ascii="Arial" w:hAnsi="Arial" w:cs="Arial"/>
              </w:rPr>
            </w:pPr>
            <w:r w:rsidRPr="001C0974">
              <w:rPr>
                <w:rFonts w:ascii="Arial" w:hAnsi="Arial" w:cs="Arial"/>
                <w:b/>
              </w:rPr>
              <w:t>7</w:t>
            </w:r>
            <w:r w:rsidR="001C0974">
              <w:rPr>
                <w:rFonts w:ascii="Arial" w:hAnsi="Arial" w:cs="Arial"/>
                <w:b/>
              </w:rPr>
              <w:t>.</w:t>
            </w:r>
            <w:r w:rsidRPr="001C0974">
              <w:rPr>
                <w:rFonts w:ascii="Arial" w:hAnsi="Arial" w:cs="Arial"/>
                <w:b/>
              </w:rPr>
              <w:t xml:space="preserve"> Objetivo do Projeto</w:t>
            </w:r>
          </w:p>
        </w:tc>
      </w:tr>
      <w:tr w:rsidR="00C57F1F" w:rsidRPr="001C0974" w14:paraId="381617B4" w14:textId="77777777" w:rsidTr="00830293">
        <w:trPr>
          <w:trHeight w:val="1280"/>
        </w:trPr>
        <w:tc>
          <w:tcPr>
            <w:tcW w:w="9042" w:type="dxa"/>
            <w:gridSpan w:val="6"/>
            <w:tcBorders>
              <w:top w:val="single" w:sz="8" w:space="0" w:color="808080"/>
              <w:left w:val="single" w:sz="8" w:space="0" w:color="808080"/>
              <w:bottom w:val="single" w:sz="8" w:space="0" w:color="808080"/>
              <w:right w:val="single" w:sz="8" w:space="0" w:color="808080"/>
            </w:tcBorders>
            <w:hideMark/>
          </w:tcPr>
          <w:p w14:paraId="31161AFD" w14:textId="0A65571A" w:rsidR="00C57F1F" w:rsidRPr="001C0974" w:rsidRDefault="00C57F1F" w:rsidP="00830293">
            <w:pPr>
              <w:spacing w:after="6"/>
              <w:jc w:val="both"/>
              <w:rPr>
                <w:rFonts w:ascii="Arial" w:hAnsi="Arial" w:cs="Arial"/>
              </w:rPr>
            </w:pPr>
            <w:r w:rsidRPr="001C0974">
              <w:rPr>
                <w:rFonts w:ascii="Arial" w:hAnsi="Arial" w:cs="Arial"/>
              </w:rPr>
              <w:t xml:space="preserve">Somos uma empresa de </w:t>
            </w:r>
            <w:r w:rsidR="001C0974">
              <w:rPr>
                <w:rFonts w:ascii="Arial" w:hAnsi="Arial" w:cs="Arial"/>
              </w:rPr>
              <w:t xml:space="preserve">gerenciamento de </w:t>
            </w:r>
            <w:r w:rsidR="00DD44D5">
              <w:rPr>
                <w:rFonts w:ascii="Arial" w:hAnsi="Arial" w:cs="Arial"/>
              </w:rPr>
              <w:t>M</w:t>
            </w:r>
            <w:r w:rsidR="001C0974">
              <w:rPr>
                <w:rFonts w:ascii="Arial" w:hAnsi="Arial" w:cs="Arial"/>
              </w:rPr>
              <w:t>RP</w:t>
            </w:r>
            <w:r w:rsidRPr="001C0974">
              <w:rPr>
                <w:rFonts w:ascii="Arial" w:hAnsi="Arial" w:cs="Arial"/>
              </w:rPr>
              <w:t xml:space="preserve"> e fomos contratados por uma empresa do segmento </w:t>
            </w:r>
            <w:r w:rsidR="001C0974">
              <w:rPr>
                <w:rFonts w:ascii="Arial" w:hAnsi="Arial" w:cs="Arial"/>
              </w:rPr>
              <w:t>de vendas de varejo de produtos hardware</w:t>
            </w:r>
            <w:r w:rsidRPr="001C0974">
              <w:rPr>
                <w:rFonts w:ascii="Arial" w:hAnsi="Arial" w:cs="Arial"/>
              </w:rPr>
              <w:t>. Tendo por base os conteúdos das disciplinas do semestre. O grupo do Projeto Integrador deverá apresentar um Projeto de modernização da área</w:t>
            </w:r>
            <w:r w:rsidR="001C0974">
              <w:rPr>
                <w:rFonts w:ascii="Arial" w:hAnsi="Arial" w:cs="Arial"/>
              </w:rPr>
              <w:t>.</w:t>
            </w:r>
          </w:p>
        </w:tc>
      </w:tr>
      <w:tr w:rsidR="001C0974" w:rsidRPr="001C0974" w14:paraId="42ED9F46" w14:textId="77777777" w:rsidTr="00830293">
        <w:trPr>
          <w:trHeight w:val="519"/>
        </w:trPr>
        <w:tc>
          <w:tcPr>
            <w:tcW w:w="9042" w:type="dxa"/>
            <w:gridSpan w:val="6"/>
            <w:tcBorders>
              <w:top w:val="single" w:sz="8" w:space="0" w:color="808080"/>
              <w:left w:val="single" w:sz="8" w:space="0" w:color="808080"/>
              <w:bottom w:val="single" w:sz="8" w:space="0" w:color="808080"/>
              <w:right w:val="single" w:sz="8" w:space="0" w:color="808080"/>
            </w:tcBorders>
            <w:shd w:val="clear" w:color="auto" w:fill="C4BC96"/>
            <w:vAlign w:val="center"/>
            <w:hideMark/>
          </w:tcPr>
          <w:p w14:paraId="7608994A" w14:textId="7DF4FE5E" w:rsidR="001C0974" w:rsidRPr="001C0974" w:rsidRDefault="001C0974" w:rsidP="00830293">
            <w:pPr>
              <w:ind w:right="70"/>
              <w:jc w:val="both"/>
              <w:rPr>
                <w:rFonts w:ascii="Arial" w:hAnsi="Arial" w:cs="Arial"/>
              </w:rPr>
            </w:pPr>
            <w:r>
              <w:rPr>
                <w:rFonts w:ascii="Arial" w:hAnsi="Arial" w:cs="Arial"/>
                <w:b/>
              </w:rPr>
              <w:t>8. Justificativa</w:t>
            </w:r>
          </w:p>
        </w:tc>
      </w:tr>
      <w:tr w:rsidR="00C57F1F" w:rsidRPr="001C0974" w14:paraId="52EF09CC" w14:textId="77777777" w:rsidTr="00830293">
        <w:trPr>
          <w:trHeight w:val="539"/>
        </w:trPr>
        <w:tc>
          <w:tcPr>
            <w:tcW w:w="1504" w:type="dxa"/>
            <w:tcBorders>
              <w:top w:val="single" w:sz="8" w:space="0" w:color="808080"/>
              <w:left w:val="single" w:sz="8" w:space="0" w:color="808080"/>
              <w:bottom w:val="nil"/>
              <w:right w:val="nil"/>
            </w:tcBorders>
            <w:hideMark/>
          </w:tcPr>
          <w:p w14:paraId="1025157C" w14:textId="77777777" w:rsidR="00C57F1F" w:rsidRPr="001C0974" w:rsidRDefault="00C57F1F" w:rsidP="00830293">
            <w:pPr>
              <w:ind w:left="377"/>
              <w:jc w:val="both"/>
              <w:rPr>
                <w:rFonts w:ascii="Arial" w:hAnsi="Arial" w:cs="Arial"/>
              </w:rPr>
            </w:pPr>
            <w:r w:rsidRPr="001C0974">
              <w:rPr>
                <w:rFonts w:ascii="Arial" w:hAnsi="Arial" w:cs="Arial"/>
              </w:rPr>
              <w:t>●</w:t>
            </w:r>
          </w:p>
        </w:tc>
        <w:tc>
          <w:tcPr>
            <w:tcW w:w="7538" w:type="dxa"/>
            <w:gridSpan w:val="5"/>
            <w:tcBorders>
              <w:top w:val="single" w:sz="8" w:space="0" w:color="808080"/>
              <w:left w:val="nil"/>
              <w:bottom w:val="nil"/>
              <w:right w:val="single" w:sz="8" w:space="0" w:color="808080"/>
            </w:tcBorders>
            <w:hideMark/>
          </w:tcPr>
          <w:p w14:paraId="79B5EA6B" w14:textId="77777777" w:rsidR="00C57F1F" w:rsidRPr="001C0974" w:rsidRDefault="00C57F1F" w:rsidP="00830293">
            <w:pPr>
              <w:jc w:val="both"/>
              <w:rPr>
                <w:rFonts w:ascii="Arial" w:hAnsi="Arial" w:cs="Arial"/>
              </w:rPr>
            </w:pPr>
            <w:r w:rsidRPr="001C0974">
              <w:rPr>
                <w:rFonts w:ascii="Arial" w:hAnsi="Arial" w:cs="Arial"/>
              </w:rPr>
              <w:t xml:space="preserve">Exercitar metodologias e técnicas de análise utilizadas para o desenvolvimento de sistemas em computador; </w:t>
            </w:r>
          </w:p>
        </w:tc>
      </w:tr>
      <w:tr w:rsidR="00C57F1F" w:rsidRPr="001C0974" w14:paraId="5EA3CB4E" w14:textId="77777777" w:rsidTr="00830293">
        <w:trPr>
          <w:trHeight w:val="253"/>
        </w:trPr>
        <w:tc>
          <w:tcPr>
            <w:tcW w:w="1504" w:type="dxa"/>
            <w:tcBorders>
              <w:top w:val="nil"/>
              <w:left w:val="single" w:sz="8" w:space="0" w:color="808080"/>
              <w:bottom w:val="nil"/>
              <w:right w:val="nil"/>
            </w:tcBorders>
            <w:hideMark/>
          </w:tcPr>
          <w:p w14:paraId="3757CBEC" w14:textId="77777777" w:rsidR="00C57F1F" w:rsidRPr="001C0974" w:rsidRDefault="00C57F1F" w:rsidP="00830293">
            <w:pPr>
              <w:ind w:left="377"/>
              <w:jc w:val="both"/>
              <w:rPr>
                <w:rFonts w:ascii="Arial" w:hAnsi="Arial" w:cs="Arial"/>
              </w:rPr>
            </w:pPr>
            <w:r w:rsidRPr="001C0974">
              <w:rPr>
                <w:rFonts w:ascii="Arial" w:hAnsi="Arial" w:cs="Arial"/>
              </w:rPr>
              <w:lastRenderedPageBreak/>
              <w:t>●</w:t>
            </w:r>
          </w:p>
        </w:tc>
        <w:tc>
          <w:tcPr>
            <w:tcW w:w="7538" w:type="dxa"/>
            <w:gridSpan w:val="5"/>
            <w:tcBorders>
              <w:top w:val="nil"/>
              <w:left w:val="nil"/>
              <w:bottom w:val="nil"/>
              <w:right w:val="single" w:sz="8" w:space="0" w:color="808080"/>
            </w:tcBorders>
            <w:hideMark/>
          </w:tcPr>
          <w:p w14:paraId="3E36FD64" w14:textId="77777777" w:rsidR="00C57F1F" w:rsidRPr="001C0974" w:rsidRDefault="00C57F1F" w:rsidP="00830293">
            <w:pPr>
              <w:jc w:val="both"/>
              <w:rPr>
                <w:rFonts w:ascii="Arial" w:hAnsi="Arial" w:cs="Arial"/>
              </w:rPr>
            </w:pPr>
            <w:r w:rsidRPr="001C0974">
              <w:rPr>
                <w:rFonts w:ascii="Arial" w:hAnsi="Arial" w:cs="Arial"/>
              </w:rPr>
              <w:t xml:space="preserve">Desenvolver análise de sistemas orientada a objetos; </w:t>
            </w:r>
          </w:p>
        </w:tc>
      </w:tr>
      <w:tr w:rsidR="00C57F1F" w:rsidRPr="001C0974" w14:paraId="4775504A" w14:textId="77777777" w:rsidTr="00830293">
        <w:trPr>
          <w:trHeight w:val="253"/>
        </w:trPr>
        <w:tc>
          <w:tcPr>
            <w:tcW w:w="1504" w:type="dxa"/>
            <w:tcBorders>
              <w:top w:val="nil"/>
              <w:left w:val="single" w:sz="8" w:space="0" w:color="808080"/>
              <w:bottom w:val="nil"/>
              <w:right w:val="nil"/>
            </w:tcBorders>
            <w:hideMark/>
          </w:tcPr>
          <w:p w14:paraId="4CBB5157" w14:textId="77777777" w:rsidR="00C57F1F" w:rsidRPr="001C0974" w:rsidRDefault="00C57F1F" w:rsidP="00830293">
            <w:pPr>
              <w:ind w:left="377"/>
              <w:jc w:val="both"/>
              <w:rPr>
                <w:rFonts w:ascii="Arial" w:hAnsi="Arial" w:cs="Arial"/>
              </w:rPr>
            </w:pPr>
            <w:r w:rsidRPr="001C0974">
              <w:rPr>
                <w:rFonts w:ascii="Arial" w:hAnsi="Arial" w:cs="Arial"/>
              </w:rPr>
              <w:t>●</w:t>
            </w:r>
          </w:p>
        </w:tc>
        <w:tc>
          <w:tcPr>
            <w:tcW w:w="7538" w:type="dxa"/>
            <w:gridSpan w:val="5"/>
            <w:tcBorders>
              <w:top w:val="nil"/>
              <w:left w:val="nil"/>
              <w:bottom w:val="nil"/>
              <w:right w:val="single" w:sz="8" w:space="0" w:color="808080"/>
            </w:tcBorders>
            <w:hideMark/>
          </w:tcPr>
          <w:p w14:paraId="492C66EC" w14:textId="77777777" w:rsidR="00C57F1F" w:rsidRPr="001C0974" w:rsidRDefault="00C57F1F" w:rsidP="00830293">
            <w:pPr>
              <w:jc w:val="both"/>
              <w:rPr>
                <w:rFonts w:ascii="Arial" w:hAnsi="Arial" w:cs="Arial"/>
              </w:rPr>
            </w:pPr>
            <w:r w:rsidRPr="001C0974">
              <w:rPr>
                <w:rFonts w:ascii="Arial" w:hAnsi="Arial" w:cs="Arial"/>
              </w:rPr>
              <w:t xml:space="preserve">Explorar e utilizar ferramentas computacionais para modelagem de negócios; </w:t>
            </w:r>
          </w:p>
        </w:tc>
      </w:tr>
      <w:tr w:rsidR="00C57F1F" w:rsidRPr="001C0974" w14:paraId="6D9C3C77" w14:textId="77777777" w:rsidTr="00830293">
        <w:trPr>
          <w:trHeight w:val="595"/>
        </w:trPr>
        <w:tc>
          <w:tcPr>
            <w:tcW w:w="1504" w:type="dxa"/>
            <w:tcBorders>
              <w:top w:val="nil"/>
              <w:left w:val="single" w:sz="8" w:space="0" w:color="808080"/>
              <w:bottom w:val="single" w:sz="8" w:space="0" w:color="808080"/>
              <w:right w:val="nil"/>
            </w:tcBorders>
            <w:hideMark/>
          </w:tcPr>
          <w:p w14:paraId="7A95F794" w14:textId="77777777" w:rsidR="00C57F1F" w:rsidRPr="001C0974" w:rsidRDefault="00C57F1F" w:rsidP="00830293">
            <w:pPr>
              <w:ind w:left="377"/>
              <w:jc w:val="both"/>
              <w:rPr>
                <w:rFonts w:ascii="Arial" w:hAnsi="Arial" w:cs="Arial"/>
              </w:rPr>
            </w:pPr>
            <w:r w:rsidRPr="001C0974">
              <w:rPr>
                <w:rFonts w:ascii="Arial" w:hAnsi="Arial" w:cs="Arial"/>
              </w:rPr>
              <w:t>●</w:t>
            </w:r>
          </w:p>
        </w:tc>
        <w:tc>
          <w:tcPr>
            <w:tcW w:w="7538" w:type="dxa"/>
            <w:gridSpan w:val="5"/>
            <w:tcBorders>
              <w:top w:val="nil"/>
              <w:left w:val="nil"/>
              <w:bottom w:val="single" w:sz="8" w:space="0" w:color="808080"/>
              <w:right w:val="single" w:sz="8" w:space="0" w:color="808080"/>
            </w:tcBorders>
            <w:hideMark/>
          </w:tcPr>
          <w:p w14:paraId="6647DAA8" w14:textId="77777777" w:rsidR="00C57F1F" w:rsidRPr="001C0974" w:rsidRDefault="00C57F1F" w:rsidP="00830293">
            <w:pPr>
              <w:jc w:val="both"/>
              <w:rPr>
                <w:rFonts w:ascii="Arial" w:hAnsi="Arial" w:cs="Arial"/>
              </w:rPr>
            </w:pPr>
            <w:r w:rsidRPr="001C0974">
              <w:rPr>
                <w:rFonts w:ascii="Arial" w:hAnsi="Arial" w:cs="Arial"/>
              </w:rPr>
              <w:t>Fomentar o hábito de trabalho em equipe e execução de projetos envolvendo múltiplas disciplinas.</w:t>
            </w:r>
          </w:p>
        </w:tc>
      </w:tr>
    </w:tbl>
    <w:p w14:paraId="1DC88E7A" w14:textId="77777777" w:rsidR="00F36E41" w:rsidRPr="001C0974" w:rsidRDefault="00F36E41" w:rsidP="001C0974">
      <w:pPr>
        <w:spacing w:line="256" w:lineRule="auto"/>
        <w:ind w:left="-1701" w:right="21"/>
        <w:jc w:val="both"/>
        <w:rPr>
          <w:rFonts w:eastAsia="Arial" w:cs="Arial"/>
          <w:color w:val="000000"/>
          <w:kern w:val="2"/>
          <w14:ligatures w14:val="standardContextual"/>
        </w:rPr>
      </w:pPr>
    </w:p>
    <w:tbl>
      <w:tblPr>
        <w:tblStyle w:val="TableGrid"/>
        <w:tblW w:w="9042" w:type="dxa"/>
        <w:tblInd w:w="7" w:type="dxa"/>
        <w:tblCellMar>
          <w:left w:w="111" w:type="dxa"/>
          <w:right w:w="115" w:type="dxa"/>
        </w:tblCellMar>
        <w:tblLook w:val="04A0" w:firstRow="1" w:lastRow="0" w:firstColumn="1" w:lastColumn="0" w:noHBand="0" w:noVBand="1"/>
      </w:tblPr>
      <w:tblGrid>
        <w:gridCol w:w="832"/>
        <w:gridCol w:w="2121"/>
        <w:gridCol w:w="340"/>
        <w:gridCol w:w="2077"/>
        <w:gridCol w:w="3651"/>
        <w:gridCol w:w="21"/>
      </w:tblGrid>
      <w:tr w:rsidR="00F36E41" w:rsidRPr="001C0974" w14:paraId="05D5AB41" w14:textId="77777777" w:rsidTr="00F36E41">
        <w:trPr>
          <w:gridAfter w:val="1"/>
          <w:wAfter w:w="21" w:type="dxa"/>
          <w:trHeight w:val="502"/>
        </w:trPr>
        <w:tc>
          <w:tcPr>
            <w:tcW w:w="833" w:type="dxa"/>
            <w:tcBorders>
              <w:top w:val="single" w:sz="8" w:space="0" w:color="808080"/>
              <w:left w:val="single" w:sz="8" w:space="0" w:color="808080"/>
              <w:bottom w:val="single" w:sz="8" w:space="0" w:color="808080"/>
              <w:right w:val="nil"/>
            </w:tcBorders>
            <w:shd w:val="clear" w:color="auto" w:fill="C4BC96"/>
          </w:tcPr>
          <w:p w14:paraId="320EB1DE" w14:textId="77777777" w:rsidR="00F36E41" w:rsidRPr="001C0974" w:rsidRDefault="00F36E41" w:rsidP="00830293">
            <w:pPr>
              <w:spacing w:after="160"/>
              <w:jc w:val="both"/>
              <w:rPr>
                <w:rFonts w:ascii="Arial" w:hAnsi="Arial" w:cs="Arial"/>
              </w:rPr>
            </w:pPr>
          </w:p>
        </w:tc>
        <w:tc>
          <w:tcPr>
            <w:tcW w:w="8209" w:type="dxa"/>
            <w:gridSpan w:val="4"/>
            <w:tcBorders>
              <w:top w:val="single" w:sz="8" w:space="0" w:color="808080"/>
              <w:left w:val="nil"/>
              <w:bottom w:val="single" w:sz="8" w:space="0" w:color="808080"/>
              <w:right w:val="single" w:sz="8" w:space="0" w:color="808080"/>
            </w:tcBorders>
            <w:shd w:val="clear" w:color="auto" w:fill="C4BC96"/>
            <w:vAlign w:val="center"/>
            <w:hideMark/>
          </w:tcPr>
          <w:p w14:paraId="78CA596D" w14:textId="3C95E2CB" w:rsidR="00F36E41" w:rsidRPr="001C0974" w:rsidRDefault="00F36E41" w:rsidP="00830293">
            <w:pPr>
              <w:ind w:right="781"/>
              <w:jc w:val="both"/>
              <w:rPr>
                <w:rFonts w:ascii="Arial" w:hAnsi="Arial" w:cs="Arial"/>
              </w:rPr>
            </w:pPr>
            <w:r w:rsidRPr="001C0974">
              <w:rPr>
                <w:rFonts w:ascii="Arial" w:hAnsi="Arial" w:cs="Arial"/>
                <w:b/>
              </w:rPr>
              <w:t>9 – Escopo</w:t>
            </w:r>
          </w:p>
        </w:tc>
      </w:tr>
      <w:tr w:rsidR="00F36E41" w:rsidRPr="001C0974" w14:paraId="45D104B6" w14:textId="77777777" w:rsidTr="001C0974">
        <w:trPr>
          <w:gridAfter w:val="1"/>
          <w:wAfter w:w="21" w:type="dxa"/>
          <w:trHeight w:val="436"/>
        </w:trPr>
        <w:tc>
          <w:tcPr>
            <w:tcW w:w="833" w:type="dxa"/>
            <w:tcBorders>
              <w:top w:val="single" w:sz="8" w:space="0" w:color="808080"/>
              <w:left w:val="single" w:sz="8" w:space="0" w:color="808080"/>
              <w:bottom w:val="nil"/>
              <w:right w:val="nil"/>
            </w:tcBorders>
            <w:hideMark/>
          </w:tcPr>
          <w:p w14:paraId="71178B71" w14:textId="77777777" w:rsidR="00F36E41" w:rsidRPr="001C0974" w:rsidRDefault="00F36E41" w:rsidP="00830293">
            <w:pPr>
              <w:ind w:left="360"/>
              <w:jc w:val="both"/>
              <w:rPr>
                <w:rFonts w:ascii="Arial" w:hAnsi="Arial" w:cs="Arial"/>
              </w:rPr>
            </w:pPr>
            <w:r w:rsidRPr="001C0974">
              <w:rPr>
                <w:rFonts w:ascii="Arial" w:hAnsi="Arial" w:cs="Arial"/>
              </w:rPr>
              <w:t>●</w:t>
            </w:r>
          </w:p>
        </w:tc>
        <w:tc>
          <w:tcPr>
            <w:tcW w:w="8209" w:type="dxa"/>
            <w:gridSpan w:val="4"/>
            <w:tcBorders>
              <w:top w:val="single" w:sz="8" w:space="0" w:color="808080"/>
              <w:left w:val="nil"/>
              <w:bottom w:val="nil"/>
              <w:right w:val="single" w:sz="8" w:space="0" w:color="808080"/>
            </w:tcBorders>
            <w:hideMark/>
          </w:tcPr>
          <w:p w14:paraId="2F4D5C0C" w14:textId="60D3AEBB" w:rsidR="00F36E41" w:rsidRPr="001C0974" w:rsidRDefault="001C0974" w:rsidP="00830293">
            <w:pPr>
              <w:jc w:val="both"/>
              <w:rPr>
                <w:rFonts w:ascii="Arial" w:hAnsi="Arial" w:cs="Arial"/>
              </w:rPr>
            </w:pPr>
            <w:r w:rsidRPr="001C0974">
              <w:rPr>
                <w:rFonts w:ascii="Arial" w:hAnsi="Arial" w:cs="Arial"/>
              </w:rPr>
              <w:t>Apresentar os recursos computacionais que devem ser utilizados para a construção/manutenção da solução a ser desenvolvida;</w:t>
            </w:r>
          </w:p>
        </w:tc>
      </w:tr>
      <w:tr w:rsidR="00F36E41" w:rsidRPr="001C0974" w14:paraId="1BDB0A2D" w14:textId="77777777" w:rsidTr="00F36E41">
        <w:trPr>
          <w:gridAfter w:val="1"/>
          <w:wAfter w:w="21" w:type="dxa"/>
          <w:trHeight w:val="506"/>
        </w:trPr>
        <w:tc>
          <w:tcPr>
            <w:tcW w:w="833" w:type="dxa"/>
            <w:tcBorders>
              <w:top w:val="nil"/>
              <w:left w:val="single" w:sz="8" w:space="0" w:color="808080"/>
              <w:bottom w:val="nil"/>
              <w:right w:val="nil"/>
            </w:tcBorders>
            <w:hideMark/>
          </w:tcPr>
          <w:p w14:paraId="7EAE9779" w14:textId="77777777" w:rsidR="00F36E41" w:rsidRPr="001C0974" w:rsidRDefault="00F36E41" w:rsidP="00830293">
            <w:pPr>
              <w:ind w:left="360"/>
              <w:jc w:val="both"/>
              <w:rPr>
                <w:rFonts w:ascii="Arial" w:hAnsi="Arial" w:cs="Arial"/>
              </w:rPr>
            </w:pPr>
            <w:r w:rsidRPr="001C0974">
              <w:rPr>
                <w:rFonts w:ascii="Arial" w:hAnsi="Arial" w:cs="Arial"/>
              </w:rPr>
              <w:t>●</w:t>
            </w:r>
          </w:p>
        </w:tc>
        <w:tc>
          <w:tcPr>
            <w:tcW w:w="8209" w:type="dxa"/>
            <w:gridSpan w:val="4"/>
            <w:tcBorders>
              <w:top w:val="nil"/>
              <w:left w:val="nil"/>
              <w:bottom w:val="nil"/>
              <w:right w:val="single" w:sz="8" w:space="0" w:color="808080"/>
            </w:tcBorders>
            <w:hideMark/>
          </w:tcPr>
          <w:p w14:paraId="0AF6099A" w14:textId="1A89F8F2" w:rsidR="00F36E41" w:rsidRPr="001C0974" w:rsidRDefault="001C0974" w:rsidP="00830293">
            <w:pPr>
              <w:jc w:val="both"/>
              <w:rPr>
                <w:rFonts w:ascii="Arial" w:hAnsi="Arial" w:cs="Arial"/>
              </w:rPr>
            </w:pPr>
            <w:r w:rsidRPr="001C0974">
              <w:rPr>
                <w:rFonts w:ascii="Arial" w:hAnsi="Arial" w:cs="Arial"/>
              </w:rPr>
              <w:t>Detalhar quais processos e atividades dessa empresa serão informatizados e tratados pela aplicação a ser desenvolvida e justificar a importância dessas funcionalidades para a empresa/setor de atuação;</w:t>
            </w:r>
          </w:p>
        </w:tc>
      </w:tr>
      <w:tr w:rsidR="00F36E41" w:rsidRPr="001C0974" w14:paraId="6D3B73A0" w14:textId="77777777" w:rsidTr="001C0974">
        <w:trPr>
          <w:gridAfter w:val="1"/>
          <w:wAfter w:w="21" w:type="dxa"/>
          <w:trHeight w:val="534"/>
        </w:trPr>
        <w:tc>
          <w:tcPr>
            <w:tcW w:w="833" w:type="dxa"/>
            <w:tcBorders>
              <w:top w:val="nil"/>
              <w:left w:val="single" w:sz="8" w:space="0" w:color="808080"/>
              <w:bottom w:val="nil"/>
              <w:right w:val="nil"/>
            </w:tcBorders>
            <w:hideMark/>
          </w:tcPr>
          <w:p w14:paraId="3D2220C9" w14:textId="77777777" w:rsidR="00F36E41" w:rsidRPr="001C0974" w:rsidRDefault="00F36E41" w:rsidP="00830293">
            <w:pPr>
              <w:ind w:left="360"/>
              <w:jc w:val="both"/>
              <w:rPr>
                <w:rFonts w:ascii="Arial" w:hAnsi="Arial" w:cs="Arial"/>
              </w:rPr>
            </w:pPr>
            <w:r w:rsidRPr="001C0974">
              <w:rPr>
                <w:rFonts w:ascii="Arial" w:hAnsi="Arial" w:cs="Arial"/>
              </w:rPr>
              <w:t>●</w:t>
            </w:r>
          </w:p>
        </w:tc>
        <w:tc>
          <w:tcPr>
            <w:tcW w:w="8209" w:type="dxa"/>
            <w:gridSpan w:val="4"/>
            <w:tcBorders>
              <w:top w:val="nil"/>
              <w:left w:val="nil"/>
              <w:bottom w:val="nil"/>
              <w:right w:val="single" w:sz="8" w:space="0" w:color="808080"/>
            </w:tcBorders>
            <w:hideMark/>
          </w:tcPr>
          <w:p w14:paraId="6150A0F3" w14:textId="79C6DBC2" w:rsidR="00F36E41" w:rsidRPr="001C0974" w:rsidRDefault="001C0974" w:rsidP="00830293">
            <w:pPr>
              <w:jc w:val="both"/>
              <w:rPr>
                <w:rFonts w:ascii="Arial" w:hAnsi="Arial" w:cs="Arial"/>
              </w:rPr>
            </w:pPr>
            <w:r w:rsidRPr="001C0974">
              <w:rPr>
                <w:rFonts w:ascii="Arial" w:hAnsi="Arial" w:cs="Arial"/>
              </w:rPr>
              <w:t>Realizar o levantamento de Requisitos de Negócio, Funcionais e Não funcionais;</w:t>
            </w:r>
            <w:r w:rsidR="00F36E41" w:rsidRPr="001C0974">
              <w:rPr>
                <w:rFonts w:ascii="Arial" w:hAnsi="Arial" w:cs="Arial"/>
              </w:rPr>
              <w:t xml:space="preserve"> </w:t>
            </w:r>
          </w:p>
        </w:tc>
      </w:tr>
      <w:tr w:rsidR="00F36E41" w:rsidRPr="001C0974" w14:paraId="75FF5A07" w14:textId="77777777" w:rsidTr="00F36E41">
        <w:trPr>
          <w:gridAfter w:val="1"/>
          <w:wAfter w:w="21" w:type="dxa"/>
          <w:trHeight w:val="253"/>
        </w:trPr>
        <w:tc>
          <w:tcPr>
            <w:tcW w:w="833" w:type="dxa"/>
            <w:tcBorders>
              <w:top w:val="nil"/>
              <w:left w:val="single" w:sz="8" w:space="0" w:color="808080"/>
              <w:bottom w:val="nil"/>
              <w:right w:val="nil"/>
            </w:tcBorders>
            <w:hideMark/>
          </w:tcPr>
          <w:p w14:paraId="1CCFA9CD" w14:textId="77777777" w:rsidR="00F36E41" w:rsidRPr="001C0974" w:rsidRDefault="00F36E41" w:rsidP="00830293">
            <w:pPr>
              <w:ind w:left="360"/>
              <w:jc w:val="both"/>
              <w:rPr>
                <w:rFonts w:ascii="Arial" w:hAnsi="Arial" w:cs="Arial"/>
              </w:rPr>
            </w:pPr>
            <w:r w:rsidRPr="001C0974">
              <w:rPr>
                <w:rFonts w:ascii="Arial" w:hAnsi="Arial" w:cs="Arial"/>
              </w:rPr>
              <w:t>●</w:t>
            </w:r>
          </w:p>
        </w:tc>
        <w:tc>
          <w:tcPr>
            <w:tcW w:w="8209" w:type="dxa"/>
            <w:gridSpan w:val="4"/>
            <w:tcBorders>
              <w:top w:val="nil"/>
              <w:left w:val="nil"/>
              <w:bottom w:val="nil"/>
              <w:right w:val="single" w:sz="8" w:space="0" w:color="808080"/>
            </w:tcBorders>
            <w:hideMark/>
          </w:tcPr>
          <w:p w14:paraId="65B1EDDE" w14:textId="31EB0246" w:rsidR="00F36E41" w:rsidRPr="001C0974" w:rsidRDefault="001C0974" w:rsidP="00830293">
            <w:pPr>
              <w:jc w:val="both"/>
              <w:rPr>
                <w:rFonts w:ascii="Arial" w:hAnsi="Arial" w:cs="Arial"/>
              </w:rPr>
            </w:pPr>
            <w:r w:rsidRPr="001C0974">
              <w:rPr>
                <w:rFonts w:ascii="Arial" w:hAnsi="Arial" w:cs="Arial"/>
              </w:rPr>
              <w:t>Deverá ser utilizada práticas ágeis que contemplem o cenário de entregas de cada atividade do projeto. Ex. Modelo Scrum.</w:t>
            </w:r>
            <w:r w:rsidR="00F36E41" w:rsidRPr="001C0974">
              <w:rPr>
                <w:rFonts w:ascii="Arial" w:hAnsi="Arial" w:cs="Arial"/>
              </w:rPr>
              <w:t xml:space="preserve"> </w:t>
            </w:r>
          </w:p>
        </w:tc>
      </w:tr>
      <w:tr w:rsidR="00F36E41" w:rsidRPr="001C0974" w14:paraId="0FF94664" w14:textId="77777777" w:rsidTr="00F36E41">
        <w:trPr>
          <w:gridAfter w:val="1"/>
          <w:wAfter w:w="21" w:type="dxa"/>
          <w:trHeight w:val="506"/>
        </w:trPr>
        <w:tc>
          <w:tcPr>
            <w:tcW w:w="833" w:type="dxa"/>
            <w:tcBorders>
              <w:top w:val="nil"/>
              <w:left w:val="single" w:sz="8" w:space="0" w:color="808080"/>
              <w:bottom w:val="nil"/>
              <w:right w:val="nil"/>
            </w:tcBorders>
            <w:hideMark/>
          </w:tcPr>
          <w:p w14:paraId="602DAC76" w14:textId="77777777" w:rsidR="00F36E41" w:rsidRPr="001C0974" w:rsidRDefault="00F36E41" w:rsidP="00830293">
            <w:pPr>
              <w:ind w:left="360"/>
              <w:jc w:val="both"/>
              <w:rPr>
                <w:rFonts w:ascii="Arial" w:hAnsi="Arial" w:cs="Arial"/>
              </w:rPr>
            </w:pPr>
            <w:r w:rsidRPr="001C0974">
              <w:rPr>
                <w:rFonts w:ascii="Arial" w:hAnsi="Arial" w:cs="Arial"/>
              </w:rPr>
              <w:t>●</w:t>
            </w:r>
          </w:p>
        </w:tc>
        <w:tc>
          <w:tcPr>
            <w:tcW w:w="8209" w:type="dxa"/>
            <w:gridSpan w:val="4"/>
            <w:tcBorders>
              <w:top w:val="nil"/>
              <w:left w:val="nil"/>
              <w:bottom w:val="nil"/>
              <w:right w:val="single" w:sz="8" w:space="0" w:color="808080"/>
            </w:tcBorders>
            <w:hideMark/>
          </w:tcPr>
          <w:p w14:paraId="533E16B0" w14:textId="20B031BE" w:rsidR="00F36E41" w:rsidRPr="001C0974" w:rsidRDefault="001C0974" w:rsidP="00830293">
            <w:pPr>
              <w:jc w:val="both"/>
              <w:rPr>
                <w:rFonts w:ascii="Arial" w:hAnsi="Arial" w:cs="Arial"/>
              </w:rPr>
            </w:pPr>
            <w:r w:rsidRPr="001C0974">
              <w:rPr>
                <w:rFonts w:ascii="Arial" w:hAnsi="Arial" w:cs="Arial"/>
              </w:rPr>
              <w:t>Elaboração do Fluxograma do processo referente a solução a ser desenvolvida.</w:t>
            </w:r>
          </w:p>
        </w:tc>
      </w:tr>
      <w:tr w:rsidR="00F36E41" w:rsidRPr="001C0974" w14:paraId="29C4E207" w14:textId="77777777" w:rsidTr="001C0974">
        <w:trPr>
          <w:gridAfter w:val="1"/>
          <w:wAfter w:w="21" w:type="dxa"/>
          <w:trHeight w:val="176"/>
        </w:trPr>
        <w:tc>
          <w:tcPr>
            <w:tcW w:w="833" w:type="dxa"/>
            <w:tcBorders>
              <w:top w:val="nil"/>
              <w:left w:val="single" w:sz="8" w:space="0" w:color="808080"/>
              <w:bottom w:val="nil"/>
              <w:right w:val="nil"/>
            </w:tcBorders>
            <w:hideMark/>
          </w:tcPr>
          <w:p w14:paraId="690E25BE" w14:textId="77777777" w:rsidR="00F36E41" w:rsidRPr="001C0974" w:rsidRDefault="00F36E41" w:rsidP="00830293">
            <w:pPr>
              <w:ind w:left="360"/>
              <w:jc w:val="both"/>
              <w:rPr>
                <w:rFonts w:ascii="Arial" w:hAnsi="Arial" w:cs="Arial"/>
              </w:rPr>
            </w:pPr>
            <w:r w:rsidRPr="001C0974">
              <w:rPr>
                <w:rFonts w:ascii="Arial" w:hAnsi="Arial" w:cs="Arial"/>
              </w:rPr>
              <w:t>●</w:t>
            </w:r>
          </w:p>
        </w:tc>
        <w:tc>
          <w:tcPr>
            <w:tcW w:w="8209" w:type="dxa"/>
            <w:gridSpan w:val="4"/>
            <w:tcBorders>
              <w:top w:val="nil"/>
              <w:left w:val="nil"/>
              <w:bottom w:val="nil"/>
              <w:right w:val="single" w:sz="8" w:space="0" w:color="808080"/>
            </w:tcBorders>
            <w:hideMark/>
          </w:tcPr>
          <w:p w14:paraId="5ECAEBCC" w14:textId="605E29BC" w:rsidR="00F36E41" w:rsidRPr="001C0974" w:rsidRDefault="001C0974" w:rsidP="00830293">
            <w:pPr>
              <w:ind w:right="2"/>
              <w:jc w:val="both"/>
              <w:rPr>
                <w:rFonts w:ascii="Arial" w:hAnsi="Arial" w:cs="Arial"/>
              </w:rPr>
            </w:pPr>
            <w:r w:rsidRPr="001C0974">
              <w:rPr>
                <w:rFonts w:ascii="Arial" w:hAnsi="Arial" w:cs="Arial"/>
              </w:rPr>
              <w:t>Elaboração do Fluxograma do processo referente a solução a ser desenvolvida.</w:t>
            </w:r>
          </w:p>
        </w:tc>
      </w:tr>
      <w:tr w:rsidR="00F36E41" w:rsidRPr="001C0974" w14:paraId="07AC88CE" w14:textId="77777777" w:rsidTr="00F36E41">
        <w:trPr>
          <w:gridAfter w:val="1"/>
          <w:wAfter w:w="21" w:type="dxa"/>
          <w:trHeight w:val="506"/>
        </w:trPr>
        <w:tc>
          <w:tcPr>
            <w:tcW w:w="833" w:type="dxa"/>
            <w:tcBorders>
              <w:top w:val="nil"/>
              <w:left w:val="single" w:sz="8" w:space="0" w:color="808080"/>
              <w:bottom w:val="nil"/>
              <w:right w:val="nil"/>
            </w:tcBorders>
            <w:hideMark/>
          </w:tcPr>
          <w:p w14:paraId="011FF61F" w14:textId="77777777" w:rsidR="00F36E41" w:rsidRPr="001C0974" w:rsidRDefault="00F36E41" w:rsidP="00830293">
            <w:pPr>
              <w:ind w:left="360"/>
              <w:jc w:val="both"/>
              <w:rPr>
                <w:rFonts w:ascii="Arial" w:hAnsi="Arial" w:cs="Arial"/>
              </w:rPr>
            </w:pPr>
            <w:r w:rsidRPr="001C0974">
              <w:rPr>
                <w:rFonts w:ascii="Arial" w:hAnsi="Arial" w:cs="Arial"/>
              </w:rPr>
              <w:t>●</w:t>
            </w:r>
          </w:p>
        </w:tc>
        <w:tc>
          <w:tcPr>
            <w:tcW w:w="8209" w:type="dxa"/>
            <w:gridSpan w:val="4"/>
            <w:tcBorders>
              <w:top w:val="nil"/>
              <w:left w:val="nil"/>
              <w:bottom w:val="nil"/>
              <w:right w:val="single" w:sz="8" w:space="0" w:color="808080"/>
            </w:tcBorders>
            <w:hideMark/>
          </w:tcPr>
          <w:p w14:paraId="4231B2FE" w14:textId="7016B357" w:rsidR="00F36E41" w:rsidRPr="001C0974" w:rsidRDefault="001C0974" w:rsidP="00830293">
            <w:pPr>
              <w:jc w:val="both"/>
              <w:rPr>
                <w:rFonts w:ascii="Arial" w:hAnsi="Arial" w:cs="Arial"/>
              </w:rPr>
            </w:pPr>
            <w:r w:rsidRPr="001C0974">
              <w:rPr>
                <w:rFonts w:ascii="Arial" w:hAnsi="Arial" w:cs="Arial"/>
              </w:rPr>
              <w:t>Elaborar um modelo de entidade e relacionamento, vinculado ao produto a ser desenvolvido (MER).</w:t>
            </w:r>
          </w:p>
        </w:tc>
      </w:tr>
      <w:tr w:rsidR="00F36E41" w:rsidRPr="001C0974" w14:paraId="363BC2D3" w14:textId="77777777" w:rsidTr="001C0974">
        <w:trPr>
          <w:gridAfter w:val="1"/>
          <w:wAfter w:w="21" w:type="dxa"/>
          <w:trHeight w:val="252"/>
        </w:trPr>
        <w:tc>
          <w:tcPr>
            <w:tcW w:w="833" w:type="dxa"/>
            <w:tcBorders>
              <w:top w:val="nil"/>
              <w:left w:val="single" w:sz="8" w:space="0" w:color="808080"/>
              <w:bottom w:val="nil"/>
              <w:right w:val="nil"/>
            </w:tcBorders>
            <w:hideMark/>
          </w:tcPr>
          <w:p w14:paraId="0108ED34" w14:textId="77777777" w:rsidR="00F36E41" w:rsidRPr="001C0974" w:rsidRDefault="00F36E41" w:rsidP="00830293">
            <w:pPr>
              <w:ind w:left="360"/>
              <w:jc w:val="both"/>
              <w:rPr>
                <w:rFonts w:ascii="Arial" w:hAnsi="Arial" w:cs="Arial"/>
              </w:rPr>
            </w:pPr>
            <w:r w:rsidRPr="001C0974">
              <w:rPr>
                <w:rFonts w:ascii="Arial" w:hAnsi="Arial" w:cs="Arial"/>
              </w:rPr>
              <w:t>●</w:t>
            </w:r>
          </w:p>
        </w:tc>
        <w:tc>
          <w:tcPr>
            <w:tcW w:w="8209" w:type="dxa"/>
            <w:gridSpan w:val="4"/>
            <w:tcBorders>
              <w:top w:val="nil"/>
              <w:left w:val="nil"/>
              <w:bottom w:val="nil"/>
              <w:right w:val="single" w:sz="8" w:space="0" w:color="808080"/>
            </w:tcBorders>
            <w:hideMark/>
          </w:tcPr>
          <w:p w14:paraId="4E80975E" w14:textId="1FC3000A" w:rsidR="00F36E41" w:rsidRPr="001C0974" w:rsidRDefault="001C0974" w:rsidP="00830293">
            <w:pPr>
              <w:jc w:val="both"/>
              <w:rPr>
                <w:rFonts w:ascii="Arial" w:hAnsi="Arial" w:cs="Arial"/>
              </w:rPr>
            </w:pPr>
            <w:r w:rsidRPr="001C0974">
              <w:rPr>
                <w:rFonts w:ascii="Arial" w:hAnsi="Arial" w:cs="Arial"/>
              </w:rPr>
              <w:t>Realizar um relatório descrevendo e documentando as telas desenvolvidas e as funcionalidades oferecidas;</w:t>
            </w:r>
          </w:p>
        </w:tc>
      </w:tr>
      <w:tr w:rsidR="00F36E41" w:rsidRPr="001C0974" w14:paraId="470BFDB6" w14:textId="77777777" w:rsidTr="00F36E41">
        <w:trPr>
          <w:gridAfter w:val="1"/>
          <w:wAfter w:w="21" w:type="dxa"/>
          <w:trHeight w:val="506"/>
        </w:trPr>
        <w:tc>
          <w:tcPr>
            <w:tcW w:w="833" w:type="dxa"/>
            <w:tcBorders>
              <w:top w:val="nil"/>
              <w:left w:val="single" w:sz="8" w:space="0" w:color="808080"/>
              <w:bottom w:val="nil"/>
              <w:right w:val="nil"/>
            </w:tcBorders>
            <w:hideMark/>
          </w:tcPr>
          <w:p w14:paraId="2DADD725" w14:textId="77777777" w:rsidR="00F36E41" w:rsidRPr="001C0974" w:rsidRDefault="00F36E41" w:rsidP="00830293">
            <w:pPr>
              <w:ind w:left="360"/>
              <w:jc w:val="both"/>
              <w:rPr>
                <w:rFonts w:ascii="Arial" w:hAnsi="Arial" w:cs="Arial"/>
              </w:rPr>
            </w:pPr>
            <w:r w:rsidRPr="001C0974">
              <w:rPr>
                <w:rFonts w:ascii="Arial" w:hAnsi="Arial" w:cs="Arial"/>
              </w:rPr>
              <w:t>●</w:t>
            </w:r>
          </w:p>
        </w:tc>
        <w:tc>
          <w:tcPr>
            <w:tcW w:w="8209" w:type="dxa"/>
            <w:gridSpan w:val="4"/>
            <w:tcBorders>
              <w:top w:val="nil"/>
              <w:left w:val="nil"/>
              <w:bottom w:val="nil"/>
              <w:right w:val="single" w:sz="8" w:space="0" w:color="808080"/>
            </w:tcBorders>
            <w:hideMark/>
          </w:tcPr>
          <w:p w14:paraId="01236CA7" w14:textId="28A3318E" w:rsidR="00F36E41" w:rsidRPr="001C0974" w:rsidRDefault="001C0974" w:rsidP="00830293">
            <w:pPr>
              <w:jc w:val="both"/>
              <w:rPr>
                <w:rFonts w:ascii="Arial" w:hAnsi="Arial" w:cs="Arial"/>
              </w:rPr>
            </w:pPr>
            <w:r w:rsidRPr="001C0974">
              <w:rPr>
                <w:rFonts w:ascii="Arial" w:hAnsi="Arial" w:cs="Arial"/>
              </w:rPr>
              <w:t>Utilizar o produto Xampp, para subir os módulos para desenvolvimento. Ex. Apache. (Servidor WEB).</w:t>
            </w:r>
          </w:p>
        </w:tc>
      </w:tr>
      <w:tr w:rsidR="00F36E41" w:rsidRPr="001C0974" w14:paraId="7D086303" w14:textId="77777777" w:rsidTr="001C0974">
        <w:trPr>
          <w:gridAfter w:val="1"/>
          <w:wAfter w:w="21" w:type="dxa"/>
          <w:trHeight w:val="495"/>
        </w:trPr>
        <w:tc>
          <w:tcPr>
            <w:tcW w:w="833" w:type="dxa"/>
            <w:tcBorders>
              <w:top w:val="nil"/>
              <w:left w:val="single" w:sz="8" w:space="0" w:color="808080"/>
              <w:bottom w:val="nil"/>
              <w:right w:val="nil"/>
            </w:tcBorders>
            <w:hideMark/>
          </w:tcPr>
          <w:p w14:paraId="32110E0E" w14:textId="77777777" w:rsidR="00F36E41" w:rsidRPr="001C0974" w:rsidRDefault="00F36E41" w:rsidP="00830293">
            <w:pPr>
              <w:ind w:left="360"/>
              <w:jc w:val="both"/>
              <w:rPr>
                <w:rFonts w:ascii="Arial" w:hAnsi="Arial" w:cs="Arial"/>
              </w:rPr>
            </w:pPr>
            <w:r w:rsidRPr="001C0974">
              <w:rPr>
                <w:rFonts w:ascii="Arial" w:hAnsi="Arial" w:cs="Arial"/>
              </w:rPr>
              <w:t>●</w:t>
            </w:r>
          </w:p>
        </w:tc>
        <w:tc>
          <w:tcPr>
            <w:tcW w:w="8209" w:type="dxa"/>
            <w:gridSpan w:val="4"/>
            <w:tcBorders>
              <w:top w:val="nil"/>
              <w:left w:val="nil"/>
              <w:bottom w:val="nil"/>
              <w:right w:val="single" w:sz="8" w:space="0" w:color="808080"/>
            </w:tcBorders>
            <w:hideMark/>
          </w:tcPr>
          <w:p w14:paraId="5354F358" w14:textId="50327D4F" w:rsidR="00F36E41" w:rsidRPr="001C0974" w:rsidRDefault="001C0974" w:rsidP="00830293">
            <w:pPr>
              <w:ind w:right="2"/>
              <w:jc w:val="both"/>
              <w:rPr>
                <w:rFonts w:ascii="Arial" w:hAnsi="Arial" w:cs="Arial"/>
              </w:rPr>
            </w:pPr>
            <w:r w:rsidRPr="001C0974">
              <w:rPr>
                <w:rFonts w:ascii="Arial" w:hAnsi="Arial" w:cs="Arial"/>
              </w:rPr>
              <w:t>Utilização da Linguagem PHP, para compor a estrutura Back</w:t>
            </w:r>
            <w:r w:rsidR="00830293">
              <w:rPr>
                <w:rFonts w:ascii="Arial" w:hAnsi="Arial" w:cs="Arial"/>
              </w:rPr>
              <w:t>-</w:t>
            </w:r>
            <w:r w:rsidRPr="001C0974">
              <w:rPr>
                <w:rFonts w:ascii="Arial" w:hAnsi="Arial" w:cs="Arial"/>
              </w:rPr>
              <w:t>end do produto a ser desenvolvido.</w:t>
            </w:r>
          </w:p>
        </w:tc>
      </w:tr>
      <w:tr w:rsidR="00F36E41" w:rsidRPr="001C0974" w14:paraId="368888C9" w14:textId="77777777" w:rsidTr="001C0974">
        <w:trPr>
          <w:gridAfter w:val="1"/>
          <w:wAfter w:w="21" w:type="dxa"/>
          <w:trHeight w:val="151"/>
        </w:trPr>
        <w:tc>
          <w:tcPr>
            <w:tcW w:w="833" w:type="dxa"/>
            <w:tcBorders>
              <w:top w:val="nil"/>
              <w:left w:val="single" w:sz="8" w:space="0" w:color="808080"/>
              <w:bottom w:val="nil"/>
              <w:right w:val="nil"/>
            </w:tcBorders>
            <w:hideMark/>
          </w:tcPr>
          <w:p w14:paraId="45CB6772" w14:textId="77777777" w:rsidR="00F36E41" w:rsidRPr="001C0974" w:rsidRDefault="00F36E41" w:rsidP="00830293">
            <w:pPr>
              <w:ind w:left="360"/>
              <w:jc w:val="both"/>
              <w:rPr>
                <w:rFonts w:ascii="Arial" w:hAnsi="Arial" w:cs="Arial"/>
              </w:rPr>
            </w:pPr>
            <w:r w:rsidRPr="001C0974">
              <w:rPr>
                <w:rFonts w:ascii="Arial" w:hAnsi="Arial" w:cs="Arial"/>
              </w:rPr>
              <w:t>●</w:t>
            </w:r>
          </w:p>
        </w:tc>
        <w:tc>
          <w:tcPr>
            <w:tcW w:w="8209" w:type="dxa"/>
            <w:gridSpan w:val="4"/>
            <w:tcBorders>
              <w:top w:val="nil"/>
              <w:left w:val="nil"/>
              <w:bottom w:val="nil"/>
              <w:right w:val="single" w:sz="8" w:space="0" w:color="808080"/>
            </w:tcBorders>
            <w:hideMark/>
          </w:tcPr>
          <w:p w14:paraId="274C55E9" w14:textId="4C9A78AC" w:rsidR="001C0974" w:rsidRPr="001C0974" w:rsidRDefault="001C0974" w:rsidP="00830293">
            <w:pPr>
              <w:jc w:val="both"/>
              <w:rPr>
                <w:rFonts w:ascii="Arial" w:hAnsi="Arial" w:cs="Arial"/>
              </w:rPr>
            </w:pPr>
            <w:r w:rsidRPr="001C0974">
              <w:rPr>
                <w:rFonts w:ascii="Arial" w:hAnsi="Arial" w:cs="Arial"/>
              </w:rPr>
              <w:t>Utilização do Banco de Dados MYSQL</w:t>
            </w:r>
            <w:r w:rsidR="00F36E41" w:rsidRPr="001C0974">
              <w:rPr>
                <w:rFonts w:ascii="Arial" w:hAnsi="Arial" w:cs="Arial"/>
              </w:rPr>
              <w:t xml:space="preserve">. </w:t>
            </w:r>
          </w:p>
        </w:tc>
      </w:tr>
      <w:tr w:rsidR="00F36E41" w:rsidRPr="001C0974" w14:paraId="6E29595C" w14:textId="77777777" w:rsidTr="00F36E41">
        <w:trPr>
          <w:gridAfter w:val="1"/>
          <w:wAfter w:w="21" w:type="dxa"/>
          <w:trHeight w:val="864"/>
        </w:trPr>
        <w:tc>
          <w:tcPr>
            <w:tcW w:w="833" w:type="dxa"/>
            <w:tcBorders>
              <w:top w:val="nil"/>
              <w:left w:val="single" w:sz="8" w:space="0" w:color="808080"/>
              <w:bottom w:val="single" w:sz="8" w:space="0" w:color="808080"/>
              <w:right w:val="nil"/>
            </w:tcBorders>
            <w:hideMark/>
          </w:tcPr>
          <w:p w14:paraId="2B75796D" w14:textId="11698748" w:rsidR="001C0974" w:rsidRDefault="001C0974" w:rsidP="00830293">
            <w:pPr>
              <w:ind w:left="360"/>
              <w:jc w:val="both"/>
              <w:rPr>
                <w:rFonts w:ascii="Arial" w:hAnsi="Arial" w:cs="Arial"/>
              </w:rPr>
            </w:pPr>
            <w:r w:rsidRPr="001C0974">
              <w:rPr>
                <w:rFonts w:ascii="Arial" w:hAnsi="Arial" w:cs="Arial"/>
              </w:rPr>
              <w:t>●</w:t>
            </w:r>
          </w:p>
          <w:p w14:paraId="68D87EA7" w14:textId="77777777" w:rsidR="001C0974" w:rsidRDefault="001C0974" w:rsidP="00830293">
            <w:pPr>
              <w:ind w:left="360"/>
              <w:jc w:val="both"/>
              <w:rPr>
                <w:rFonts w:ascii="Arial" w:hAnsi="Arial" w:cs="Arial"/>
              </w:rPr>
            </w:pPr>
          </w:p>
          <w:p w14:paraId="4325F83D" w14:textId="602BF52C" w:rsidR="001C0974" w:rsidRDefault="001C0974" w:rsidP="00830293">
            <w:pPr>
              <w:ind w:left="360"/>
              <w:jc w:val="both"/>
              <w:rPr>
                <w:rFonts w:ascii="Arial" w:hAnsi="Arial" w:cs="Arial"/>
              </w:rPr>
            </w:pPr>
            <w:r w:rsidRPr="001C0974">
              <w:rPr>
                <w:rFonts w:ascii="Arial" w:hAnsi="Arial" w:cs="Arial"/>
              </w:rPr>
              <w:t>●</w:t>
            </w:r>
          </w:p>
          <w:p w14:paraId="7FCB027A" w14:textId="4D636CC9" w:rsidR="001C0974" w:rsidRDefault="001C0974" w:rsidP="00830293">
            <w:pPr>
              <w:ind w:left="360"/>
              <w:jc w:val="both"/>
              <w:rPr>
                <w:rFonts w:ascii="Arial" w:hAnsi="Arial" w:cs="Arial"/>
              </w:rPr>
            </w:pPr>
          </w:p>
          <w:p w14:paraId="4F3A9E5B" w14:textId="6C8F0E33" w:rsidR="001C0974" w:rsidRDefault="001C0974" w:rsidP="00830293">
            <w:pPr>
              <w:ind w:left="360"/>
              <w:jc w:val="both"/>
              <w:rPr>
                <w:rFonts w:ascii="Arial" w:hAnsi="Arial" w:cs="Arial"/>
              </w:rPr>
            </w:pPr>
            <w:r w:rsidRPr="001C0974">
              <w:rPr>
                <w:rFonts w:ascii="Arial" w:hAnsi="Arial" w:cs="Arial"/>
              </w:rPr>
              <w:lastRenderedPageBreak/>
              <w:t>●</w:t>
            </w:r>
          </w:p>
          <w:p w14:paraId="2EF46940" w14:textId="2A2B03B9" w:rsidR="00F36E41" w:rsidRPr="001C0974" w:rsidRDefault="00F36E41" w:rsidP="00830293">
            <w:pPr>
              <w:ind w:left="360"/>
              <w:jc w:val="both"/>
              <w:rPr>
                <w:rFonts w:ascii="Arial" w:hAnsi="Arial" w:cs="Arial"/>
              </w:rPr>
            </w:pPr>
            <w:r w:rsidRPr="001C0974">
              <w:rPr>
                <w:rFonts w:ascii="Arial" w:hAnsi="Arial" w:cs="Arial"/>
              </w:rPr>
              <w:t>●</w:t>
            </w:r>
          </w:p>
        </w:tc>
        <w:tc>
          <w:tcPr>
            <w:tcW w:w="8209" w:type="dxa"/>
            <w:gridSpan w:val="4"/>
            <w:tcBorders>
              <w:top w:val="nil"/>
              <w:left w:val="nil"/>
              <w:bottom w:val="single" w:sz="8" w:space="0" w:color="808080"/>
              <w:right w:val="single" w:sz="8" w:space="0" w:color="808080"/>
            </w:tcBorders>
            <w:hideMark/>
          </w:tcPr>
          <w:p w14:paraId="1E226472" w14:textId="3BFE23BB" w:rsidR="001C0974" w:rsidRDefault="001C0974" w:rsidP="00830293">
            <w:pPr>
              <w:ind w:right="12"/>
              <w:jc w:val="both"/>
              <w:rPr>
                <w:rFonts w:ascii="Arial" w:hAnsi="Arial" w:cs="Arial"/>
              </w:rPr>
            </w:pPr>
            <w:r w:rsidRPr="001C0974">
              <w:rPr>
                <w:rFonts w:ascii="Arial" w:hAnsi="Arial" w:cs="Arial"/>
              </w:rPr>
              <w:lastRenderedPageBreak/>
              <w:t>Utilização da linguagem HTML, CSS e Javascript, para compor a estrutura</w:t>
            </w:r>
            <w:r>
              <w:rPr>
                <w:rFonts w:ascii="Arial" w:hAnsi="Arial" w:cs="Arial"/>
              </w:rPr>
              <w:t xml:space="preserve"> </w:t>
            </w:r>
            <w:r w:rsidRPr="001C0974">
              <w:rPr>
                <w:rFonts w:ascii="Arial" w:hAnsi="Arial" w:cs="Arial"/>
              </w:rPr>
              <w:t>Front</w:t>
            </w:r>
            <w:r w:rsidR="00830293">
              <w:rPr>
                <w:rFonts w:ascii="Arial" w:hAnsi="Arial" w:cs="Arial"/>
              </w:rPr>
              <w:t>-</w:t>
            </w:r>
            <w:r w:rsidRPr="001C0974">
              <w:rPr>
                <w:rFonts w:ascii="Arial" w:hAnsi="Arial" w:cs="Arial"/>
              </w:rPr>
              <w:t>end, desejável utilização do Framework Bootstrap.</w:t>
            </w:r>
          </w:p>
          <w:p w14:paraId="513E0E99" w14:textId="77777777" w:rsidR="001C0974" w:rsidRDefault="001C0974" w:rsidP="00830293">
            <w:pPr>
              <w:ind w:right="12"/>
              <w:jc w:val="both"/>
              <w:rPr>
                <w:rFonts w:ascii="Arial" w:hAnsi="Arial" w:cs="Arial"/>
              </w:rPr>
            </w:pPr>
            <w:r w:rsidRPr="001C0974">
              <w:rPr>
                <w:rFonts w:ascii="Arial" w:hAnsi="Arial" w:cs="Arial"/>
              </w:rPr>
              <w:lastRenderedPageBreak/>
              <w:t>Incluir no desenvolvimento da documentação do projeto, tópicos relacionados a LGPD (Lei Geral de Proteção a Dados) e Segurança Digital. Utilização de Ferramentas de segurança para sustentação do ambiente.</w:t>
            </w:r>
          </w:p>
          <w:p w14:paraId="71769B1B" w14:textId="215C7E92" w:rsidR="001C0974" w:rsidRPr="001C0974" w:rsidRDefault="001C0974" w:rsidP="00830293">
            <w:pPr>
              <w:ind w:right="12"/>
              <w:jc w:val="both"/>
              <w:rPr>
                <w:rFonts w:ascii="Arial" w:hAnsi="Arial" w:cs="Arial"/>
              </w:rPr>
            </w:pPr>
            <w:r w:rsidRPr="001C0974">
              <w:rPr>
                <w:rFonts w:ascii="Arial" w:hAnsi="Arial" w:cs="Arial"/>
              </w:rPr>
              <w:t>Desenvolver o manual de utilização do produto.</w:t>
            </w:r>
          </w:p>
        </w:tc>
      </w:tr>
      <w:tr w:rsidR="00F36E41" w:rsidRPr="001C0974" w14:paraId="58B0FF94" w14:textId="77777777" w:rsidTr="00F36E41">
        <w:trPr>
          <w:gridAfter w:val="1"/>
          <w:wAfter w:w="21" w:type="dxa"/>
          <w:trHeight w:val="519"/>
        </w:trPr>
        <w:tc>
          <w:tcPr>
            <w:tcW w:w="9042" w:type="dxa"/>
            <w:gridSpan w:val="5"/>
            <w:tcBorders>
              <w:top w:val="single" w:sz="8" w:space="0" w:color="808080"/>
              <w:left w:val="single" w:sz="8" w:space="0" w:color="808080"/>
              <w:bottom w:val="single" w:sz="8" w:space="0" w:color="808080"/>
              <w:right w:val="single" w:sz="8" w:space="0" w:color="808080"/>
            </w:tcBorders>
            <w:shd w:val="clear" w:color="auto" w:fill="C4BC96"/>
            <w:vAlign w:val="center"/>
            <w:hideMark/>
          </w:tcPr>
          <w:p w14:paraId="435616AF" w14:textId="041380B3" w:rsidR="00F36E41" w:rsidRPr="001C0974" w:rsidRDefault="00F36E41" w:rsidP="00830293">
            <w:pPr>
              <w:ind w:right="14"/>
              <w:jc w:val="both"/>
              <w:rPr>
                <w:rFonts w:ascii="Arial" w:hAnsi="Arial" w:cs="Arial"/>
              </w:rPr>
            </w:pPr>
            <w:r w:rsidRPr="001C0974">
              <w:rPr>
                <w:rFonts w:ascii="Arial" w:hAnsi="Arial" w:cs="Arial"/>
                <w:b/>
              </w:rPr>
              <w:lastRenderedPageBreak/>
              <w:t>10 –Não-Escopo</w:t>
            </w:r>
          </w:p>
        </w:tc>
      </w:tr>
      <w:tr w:rsidR="00F36E41" w:rsidRPr="001C0974" w14:paraId="3D560920" w14:textId="77777777" w:rsidTr="00F36E41">
        <w:trPr>
          <w:gridAfter w:val="1"/>
          <w:wAfter w:w="21" w:type="dxa"/>
          <w:trHeight w:val="281"/>
        </w:trPr>
        <w:tc>
          <w:tcPr>
            <w:tcW w:w="9042" w:type="dxa"/>
            <w:gridSpan w:val="5"/>
            <w:tcBorders>
              <w:top w:val="single" w:sz="8" w:space="0" w:color="808080"/>
              <w:left w:val="single" w:sz="8" w:space="0" w:color="808080"/>
              <w:bottom w:val="single" w:sz="8" w:space="0" w:color="808080"/>
              <w:right w:val="single" w:sz="8" w:space="0" w:color="808080"/>
            </w:tcBorders>
          </w:tcPr>
          <w:p w14:paraId="1949BFF6" w14:textId="77777777" w:rsidR="00F36E41" w:rsidRPr="001C0974" w:rsidRDefault="00F36E41" w:rsidP="00830293">
            <w:pPr>
              <w:spacing w:after="160"/>
              <w:jc w:val="both"/>
              <w:rPr>
                <w:rFonts w:ascii="Arial" w:hAnsi="Arial" w:cs="Arial"/>
              </w:rPr>
            </w:pPr>
          </w:p>
        </w:tc>
      </w:tr>
      <w:tr w:rsidR="00F36E41" w:rsidRPr="001C0974" w14:paraId="4A0B36D6" w14:textId="77777777" w:rsidTr="00F36E41">
        <w:trPr>
          <w:trHeight w:val="501"/>
        </w:trPr>
        <w:tc>
          <w:tcPr>
            <w:tcW w:w="2962" w:type="dxa"/>
            <w:gridSpan w:val="2"/>
            <w:tcBorders>
              <w:top w:val="single" w:sz="8" w:space="0" w:color="808080"/>
              <w:left w:val="single" w:sz="8" w:space="0" w:color="808080"/>
              <w:bottom w:val="single" w:sz="8" w:space="0" w:color="808080"/>
              <w:right w:val="single" w:sz="8" w:space="0" w:color="808080"/>
            </w:tcBorders>
            <w:shd w:val="clear" w:color="auto" w:fill="C4BC96"/>
            <w:vAlign w:val="center"/>
            <w:hideMark/>
          </w:tcPr>
          <w:p w14:paraId="28A8D26A" w14:textId="1F7E5119" w:rsidR="00F36E41" w:rsidRPr="001C0974" w:rsidRDefault="00F36E41" w:rsidP="00830293">
            <w:pPr>
              <w:ind w:right="4"/>
              <w:jc w:val="both"/>
              <w:rPr>
                <w:rFonts w:ascii="Arial" w:hAnsi="Arial" w:cs="Arial"/>
              </w:rPr>
            </w:pPr>
            <w:r w:rsidRPr="001C0974">
              <w:rPr>
                <w:rFonts w:ascii="Arial" w:hAnsi="Arial" w:cs="Arial"/>
                <w:b/>
              </w:rPr>
              <w:t>11</w:t>
            </w:r>
            <w:r w:rsidR="001C0974">
              <w:rPr>
                <w:rFonts w:ascii="Arial" w:hAnsi="Arial" w:cs="Arial"/>
                <w:b/>
              </w:rPr>
              <w:t xml:space="preserve">. </w:t>
            </w:r>
            <w:r w:rsidRPr="001C0974">
              <w:rPr>
                <w:rFonts w:ascii="Arial" w:hAnsi="Arial" w:cs="Arial"/>
                <w:b/>
              </w:rPr>
              <w:t>Parte Interessada</w:t>
            </w:r>
          </w:p>
        </w:tc>
        <w:tc>
          <w:tcPr>
            <w:tcW w:w="2420" w:type="dxa"/>
            <w:gridSpan w:val="2"/>
            <w:tcBorders>
              <w:top w:val="single" w:sz="8" w:space="0" w:color="808080"/>
              <w:left w:val="single" w:sz="8" w:space="0" w:color="808080"/>
              <w:bottom w:val="single" w:sz="8" w:space="0" w:color="808080"/>
              <w:right w:val="single" w:sz="8" w:space="0" w:color="808080"/>
            </w:tcBorders>
            <w:shd w:val="clear" w:color="auto" w:fill="C4BC96"/>
            <w:vAlign w:val="center"/>
            <w:hideMark/>
          </w:tcPr>
          <w:p w14:paraId="6F9CF26A" w14:textId="77777777" w:rsidR="00F36E41" w:rsidRPr="001C0974" w:rsidRDefault="00F36E41" w:rsidP="00830293">
            <w:pPr>
              <w:ind w:right="1"/>
              <w:jc w:val="both"/>
              <w:rPr>
                <w:rFonts w:ascii="Arial" w:hAnsi="Arial" w:cs="Arial"/>
              </w:rPr>
            </w:pPr>
            <w:r w:rsidRPr="001C0974">
              <w:rPr>
                <w:rFonts w:ascii="Arial" w:hAnsi="Arial" w:cs="Arial"/>
                <w:b/>
              </w:rPr>
              <w:t>Representante</w:t>
            </w:r>
          </w:p>
        </w:tc>
        <w:tc>
          <w:tcPr>
            <w:tcW w:w="3681" w:type="dxa"/>
            <w:gridSpan w:val="2"/>
            <w:tcBorders>
              <w:top w:val="single" w:sz="8" w:space="0" w:color="808080"/>
              <w:left w:val="single" w:sz="8" w:space="0" w:color="808080"/>
              <w:bottom w:val="single" w:sz="8" w:space="0" w:color="808080"/>
              <w:right w:val="single" w:sz="8" w:space="0" w:color="808080"/>
            </w:tcBorders>
            <w:shd w:val="clear" w:color="auto" w:fill="C4BC96"/>
            <w:vAlign w:val="center"/>
            <w:hideMark/>
          </w:tcPr>
          <w:p w14:paraId="730CB867" w14:textId="77777777" w:rsidR="00F36E41" w:rsidRPr="001C0974" w:rsidRDefault="00F36E41" w:rsidP="00830293">
            <w:pPr>
              <w:ind w:left="122"/>
              <w:jc w:val="both"/>
              <w:rPr>
                <w:rFonts w:ascii="Arial" w:hAnsi="Arial" w:cs="Arial"/>
              </w:rPr>
            </w:pPr>
            <w:r w:rsidRPr="001C0974">
              <w:rPr>
                <w:rFonts w:ascii="Arial" w:hAnsi="Arial" w:cs="Arial"/>
                <w:b/>
              </w:rPr>
              <w:t>Relacionamento com o projeto</w:t>
            </w:r>
          </w:p>
        </w:tc>
      </w:tr>
      <w:tr w:rsidR="00F36E41" w:rsidRPr="001C0974" w14:paraId="7F4A9E0D" w14:textId="77777777" w:rsidTr="00F36E41">
        <w:trPr>
          <w:trHeight w:val="760"/>
        </w:trPr>
        <w:tc>
          <w:tcPr>
            <w:tcW w:w="2962" w:type="dxa"/>
            <w:gridSpan w:val="2"/>
            <w:tcBorders>
              <w:top w:val="single" w:sz="8" w:space="0" w:color="808080"/>
              <w:left w:val="single" w:sz="8" w:space="0" w:color="808080"/>
              <w:bottom w:val="single" w:sz="8" w:space="0" w:color="808080"/>
              <w:right w:val="single" w:sz="8" w:space="0" w:color="808080"/>
            </w:tcBorders>
            <w:vAlign w:val="center"/>
            <w:hideMark/>
          </w:tcPr>
          <w:p w14:paraId="2B438D7B" w14:textId="77777777" w:rsidR="00F36E41" w:rsidRPr="001C0974" w:rsidRDefault="00F36E41" w:rsidP="00830293">
            <w:pPr>
              <w:ind w:right="45"/>
              <w:jc w:val="both"/>
              <w:rPr>
                <w:rFonts w:ascii="Arial" w:hAnsi="Arial" w:cs="Arial"/>
              </w:rPr>
            </w:pPr>
            <w:r w:rsidRPr="001C0974">
              <w:rPr>
                <w:rFonts w:ascii="Arial" w:hAnsi="Arial" w:cs="Arial"/>
              </w:rPr>
              <w:t>Alunos, professores e Uniso</w:t>
            </w:r>
          </w:p>
        </w:tc>
        <w:tc>
          <w:tcPr>
            <w:tcW w:w="2420" w:type="dxa"/>
            <w:gridSpan w:val="2"/>
            <w:tcBorders>
              <w:top w:val="single" w:sz="8" w:space="0" w:color="808080"/>
              <w:left w:val="single" w:sz="8" w:space="0" w:color="808080"/>
              <w:bottom w:val="single" w:sz="8" w:space="0" w:color="808080"/>
              <w:right w:val="single" w:sz="8" w:space="0" w:color="808080"/>
            </w:tcBorders>
            <w:vAlign w:val="center"/>
            <w:hideMark/>
          </w:tcPr>
          <w:p w14:paraId="59976413" w14:textId="0AA3B94B" w:rsidR="00F36E41" w:rsidRPr="001C0974" w:rsidRDefault="001C0974" w:rsidP="00830293">
            <w:pPr>
              <w:ind w:left="75"/>
              <w:jc w:val="both"/>
              <w:rPr>
                <w:rFonts w:ascii="Arial" w:hAnsi="Arial" w:cs="Arial"/>
              </w:rPr>
            </w:pPr>
            <w:r>
              <w:rPr>
                <w:rFonts w:ascii="Arial" w:hAnsi="Arial" w:cs="Arial"/>
              </w:rPr>
              <w:t>Michel Gonçalves da Silva</w:t>
            </w:r>
          </w:p>
        </w:tc>
        <w:tc>
          <w:tcPr>
            <w:tcW w:w="3681" w:type="dxa"/>
            <w:gridSpan w:val="2"/>
            <w:tcBorders>
              <w:top w:val="single" w:sz="8" w:space="0" w:color="808080"/>
              <w:left w:val="single" w:sz="8" w:space="0" w:color="808080"/>
              <w:bottom w:val="single" w:sz="8" w:space="0" w:color="808080"/>
              <w:right w:val="single" w:sz="8" w:space="0" w:color="808080"/>
            </w:tcBorders>
            <w:vAlign w:val="center"/>
            <w:hideMark/>
          </w:tcPr>
          <w:p w14:paraId="1FE7162E" w14:textId="77777777" w:rsidR="00F36E41" w:rsidRPr="001C0974" w:rsidRDefault="00F36E41" w:rsidP="00830293">
            <w:pPr>
              <w:ind w:left="3"/>
              <w:jc w:val="both"/>
              <w:rPr>
                <w:rFonts w:ascii="Arial" w:hAnsi="Arial" w:cs="Arial"/>
              </w:rPr>
            </w:pPr>
            <w:r w:rsidRPr="001C0974">
              <w:rPr>
                <w:rFonts w:ascii="Arial" w:hAnsi="Arial" w:cs="Arial"/>
              </w:rPr>
              <w:t xml:space="preserve">   Supervisores   </w:t>
            </w:r>
          </w:p>
        </w:tc>
      </w:tr>
      <w:tr w:rsidR="00F36E41" w:rsidRPr="001C0974" w14:paraId="7BD76FC5" w14:textId="77777777" w:rsidTr="00F36E41">
        <w:trPr>
          <w:trHeight w:val="501"/>
        </w:trPr>
        <w:tc>
          <w:tcPr>
            <w:tcW w:w="3302" w:type="dxa"/>
            <w:gridSpan w:val="3"/>
            <w:tcBorders>
              <w:top w:val="single" w:sz="8" w:space="0" w:color="808080"/>
              <w:left w:val="single" w:sz="8" w:space="0" w:color="808080"/>
              <w:bottom w:val="single" w:sz="8" w:space="0" w:color="808080"/>
              <w:right w:val="single" w:sz="8" w:space="0" w:color="808080"/>
            </w:tcBorders>
            <w:shd w:val="clear" w:color="auto" w:fill="C4BC96"/>
            <w:vAlign w:val="center"/>
            <w:hideMark/>
          </w:tcPr>
          <w:p w14:paraId="6C9E5387" w14:textId="2D29D108" w:rsidR="00F36E41" w:rsidRPr="001C0974" w:rsidRDefault="00F36E41" w:rsidP="00830293">
            <w:pPr>
              <w:ind w:right="12"/>
              <w:jc w:val="both"/>
              <w:rPr>
                <w:rFonts w:ascii="Arial" w:hAnsi="Arial" w:cs="Arial"/>
              </w:rPr>
            </w:pPr>
            <w:r w:rsidRPr="001C0974">
              <w:rPr>
                <w:rFonts w:ascii="Arial" w:hAnsi="Arial" w:cs="Arial"/>
                <w:b/>
              </w:rPr>
              <w:t>12</w:t>
            </w:r>
            <w:r w:rsidR="001C0974">
              <w:rPr>
                <w:rFonts w:ascii="Arial" w:hAnsi="Arial" w:cs="Arial"/>
                <w:b/>
              </w:rPr>
              <w:t>.</w:t>
            </w:r>
            <w:r w:rsidRPr="001C0974">
              <w:rPr>
                <w:rFonts w:ascii="Arial" w:hAnsi="Arial" w:cs="Arial"/>
                <w:b/>
              </w:rPr>
              <w:t xml:space="preserve"> Equipe Básica</w:t>
            </w:r>
          </w:p>
        </w:tc>
        <w:tc>
          <w:tcPr>
            <w:tcW w:w="5761" w:type="dxa"/>
            <w:gridSpan w:val="3"/>
            <w:tcBorders>
              <w:top w:val="single" w:sz="8" w:space="0" w:color="808080"/>
              <w:left w:val="single" w:sz="8" w:space="0" w:color="808080"/>
              <w:bottom w:val="single" w:sz="8" w:space="0" w:color="808080"/>
              <w:right w:val="single" w:sz="8" w:space="0" w:color="808080"/>
            </w:tcBorders>
            <w:shd w:val="clear" w:color="auto" w:fill="C4BC96"/>
            <w:vAlign w:val="center"/>
            <w:hideMark/>
          </w:tcPr>
          <w:p w14:paraId="10F75729" w14:textId="77777777" w:rsidR="00F36E41" w:rsidRPr="001C0974" w:rsidRDefault="00F36E41" w:rsidP="00830293">
            <w:pPr>
              <w:ind w:right="12"/>
              <w:jc w:val="both"/>
              <w:rPr>
                <w:rFonts w:ascii="Arial" w:hAnsi="Arial" w:cs="Arial"/>
              </w:rPr>
            </w:pPr>
            <w:r w:rsidRPr="001C0974">
              <w:rPr>
                <w:rFonts w:ascii="Arial" w:hAnsi="Arial" w:cs="Arial"/>
                <w:b/>
              </w:rPr>
              <w:t>Papel desempenhado</w:t>
            </w:r>
          </w:p>
        </w:tc>
      </w:tr>
      <w:tr w:rsidR="00F36E41" w:rsidRPr="001C0974" w14:paraId="00886A78" w14:textId="77777777" w:rsidTr="00F36E41">
        <w:trPr>
          <w:trHeight w:val="761"/>
        </w:trPr>
        <w:tc>
          <w:tcPr>
            <w:tcW w:w="3302" w:type="dxa"/>
            <w:gridSpan w:val="3"/>
            <w:tcBorders>
              <w:top w:val="single" w:sz="8" w:space="0" w:color="808080"/>
              <w:left w:val="single" w:sz="8" w:space="0" w:color="808080"/>
              <w:bottom w:val="single" w:sz="8" w:space="0" w:color="808080"/>
              <w:right w:val="single" w:sz="8" w:space="0" w:color="808080"/>
            </w:tcBorders>
            <w:shd w:val="clear" w:color="auto" w:fill="FFFFFF"/>
            <w:vAlign w:val="center"/>
            <w:hideMark/>
          </w:tcPr>
          <w:p w14:paraId="12E7DB65" w14:textId="2872E30C" w:rsidR="00F36E41" w:rsidRPr="001C0974" w:rsidRDefault="001C0974" w:rsidP="00830293">
            <w:pPr>
              <w:ind w:left="23" w:right="35"/>
              <w:jc w:val="both"/>
              <w:rPr>
                <w:rFonts w:ascii="Arial" w:hAnsi="Arial" w:cs="Arial"/>
              </w:rPr>
            </w:pPr>
            <w:r>
              <w:rPr>
                <w:rFonts w:ascii="Arial" w:hAnsi="Arial" w:cs="Arial"/>
              </w:rPr>
              <w:t>Lucas Souza Rodrigues</w:t>
            </w:r>
          </w:p>
        </w:tc>
        <w:tc>
          <w:tcPr>
            <w:tcW w:w="5761" w:type="dxa"/>
            <w:gridSpan w:val="3"/>
            <w:tcBorders>
              <w:top w:val="single" w:sz="8" w:space="0" w:color="808080"/>
              <w:left w:val="single" w:sz="8" w:space="0" w:color="808080"/>
              <w:bottom w:val="single" w:sz="8" w:space="0" w:color="808080"/>
              <w:right w:val="single" w:sz="8" w:space="0" w:color="808080"/>
            </w:tcBorders>
            <w:shd w:val="clear" w:color="auto" w:fill="FFFFFF"/>
            <w:vAlign w:val="center"/>
            <w:hideMark/>
          </w:tcPr>
          <w:p w14:paraId="63D86ADC" w14:textId="77777777" w:rsidR="00F36E41" w:rsidRPr="001C0974" w:rsidRDefault="00F36E41" w:rsidP="00830293">
            <w:pPr>
              <w:jc w:val="both"/>
              <w:rPr>
                <w:rFonts w:ascii="Arial" w:hAnsi="Arial" w:cs="Arial"/>
              </w:rPr>
            </w:pPr>
            <w:r w:rsidRPr="001C0974">
              <w:rPr>
                <w:rFonts w:ascii="Arial" w:hAnsi="Arial" w:cs="Arial"/>
              </w:rPr>
              <w:t>Desenvolvedor, Programador e Designer</w:t>
            </w:r>
          </w:p>
        </w:tc>
      </w:tr>
      <w:tr w:rsidR="00F36E41" w:rsidRPr="001C0974" w14:paraId="6F532F59" w14:textId="77777777" w:rsidTr="00F36E41">
        <w:trPr>
          <w:trHeight w:val="499"/>
        </w:trPr>
        <w:tc>
          <w:tcPr>
            <w:tcW w:w="3302" w:type="dxa"/>
            <w:gridSpan w:val="3"/>
            <w:tcBorders>
              <w:top w:val="single" w:sz="8" w:space="0" w:color="808080"/>
              <w:left w:val="single" w:sz="8" w:space="0" w:color="808080"/>
              <w:bottom w:val="single" w:sz="8" w:space="0" w:color="808080"/>
              <w:right w:val="single" w:sz="8" w:space="0" w:color="808080"/>
            </w:tcBorders>
            <w:vAlign w:val="center"/>
            <w:hideMark/>
          </w:tcPr>
          <w:p w14:paraId="0C692A54" w14:textId="3A3D47CC" w:rsidR="00F36E41" w:rsidRPr="001C0974" w:rsidRDefault="001C0974" w:rsidP="00830293">
            <w:pPr>
              <w:ind w:left="2"/>
              <w:jc w:val="both"/>
              <w:rPr>
                <w:rFonts w:ascii="Arial" w:hAnsi="Arial" w:cs="Arial"/>
              </w:rPr>
            </w:pPr>
            <w:r>
              <w:rPr>
                <w:rFonts w:ascii="Arial" w:hAnsi="Arial" w:cs="Arial"/>
              </w:rPr>
              <w:t>Marcos Henrique Silva de Camargo</w:t>
            </w:r>
          </w:p>
        </w:tc>
        <w:tc>
          <w:tcPr>
            <w:tcW w:w="5761" w:type="dxa"/>
            <w:gridSpan w:val="3"/>
            <w:tcBorders>
              <w:top w:val="single" w:sz="8" w:space="0" w:color="808080"/>
              <w:left w:val="single" w:sz="8" w:space="0" w:color="808080"/>
              <w:bottom w:val="single" w:sz="8" w:space="0" w:color="808080"/>
              <w:right w:val="single" w:sz="8" w:space="0" w:color="808080"/>
            </w:tcBorders>
            <w:vAlign w:val="center"/>
            <w:hideMark/>
          </w:tcPr>
          <w:p w14:paraId="39899CDA" w14:textId="77777777" w:rsidR="00F36E41" w:rsidRPr="001C0974" w:rsidRDefault="00F36E41" w:rsidP="00830293">
            <w:pPr>
              <w:jc w:val="both"/>
              <w:rPr>
                <w:rFonts w:ascii="Arial" w:hAnsi="Arial" w:cs="Arial"/>
              </w:rPr>
            </w:pPr>
            <w:r w:rsidRPr="001C0974">
              <w:rPr>
                <w:rFonts w:ascii="Arial" w:hAnsi="Arial" w:cs="Arial"/>
              </w:rPr>
              <w:t>Desenvolvedor, Programador e Designer</w:t>
            </w:r>
          </w:p>
        </w:tc>
      </w:tr>
      <w:tr w:rsidR="00F36E41" w:rsidRPr="001C0974" w14:paraId="047B20E8" w14:textId="77777777" w:rsidTr="00F36E41">
        <w:trPr>
          <w:trHeight w:val="520"/>
        </w:trPr>
        <w:tc>
          <w:tcPr>
            <w:tcW w:w="3302" w:type="dxa"/>
            <w:gridSpan w:val="3"/>
            <w:tcBorders>
              <w:top w:val="single" w:sz="8" w:space="0" w:color="808080"/>
              <w:left w:val="single" w:sz="8" w:space="0" w:color="808080"/>
              <w:bottom w:val="single" w:sz="8" w:space="0" w:color="808080"/>
              <w:right w:val="single" w:sz="8" w:space="0" w:color="808080"/>
            </w:tcBorders>
            <w:vAlign w:val="center"/>
            <w:hideMark/>
          </w:tcPr>
          <w:p w14:paraId="654C4AE3" w14:textId="6A4270C8" w:rsidR="00F36E41" w:rsidRPr="001C0974" w:rsidRDefault="001C0974" w:rsidP="00830293">
            <w:pPr>
              <w:ind w:left="2"/>
              <w:jc w:val="both"/>
              <w:rPr>
                <w:rFonts w:ascii="Arial" w:hAnsi="Arial" w:cs="Arial"/>
              </w:rPr>
            </w:pPr>
            <w:r>
              <w:rPr>
                <w:rFonts w:ascii="Arial" w:hAnsi="Arial" w:cs="Arial"/>
              </w:rPr>
              <w:t>Matheus Lima dos Santos</w:t>
            </w:r>
          </w:p>
        </w:tc>
        <w:tc>
          <w:tcPr>
            <w:tcW w:w="5761" w:type="dxa"/>
            <w:gridSpan w:val="3"/>
            <w:tcBorders>
              <w:top w:val="single" w:sz="8" w:space="0" w:color="808080"/>
              <w:left w:val="single" w:sz="8" w:space="0" w:color="808080"/>
              <w:bottom w:val="single" w:sz="8" w:space="0" w:color="808080"/>
              <w:right w:val="single" w:sz="8" w:space="0" w:color="808080"/>
            </w:tcBorders>
            <w:vAlign w:val="center"/>
            <w:hideMark/>
          </w:tcPr>
          <w:p w14:paraId="3AE1D37C" w14:textId="22621B6C" w:rsidR="00F36E41" w:rsidRPr="001C0974" w:rsidRDefault="00F36E41" w:rsidP="00830293">
            <w:pPr>
              <w:jc w:val="both"/>
              <w:rPr>
                <w:rFonts w:ascii="Arial" w:hAnsi="Arial" w:cs="Arial"/>
              </w:rPr>
            </w:pPr>
            <w:r w:rsidRPr="001C0974">
              <w:rPr>
                <w:rFonts w:ascii="Arial" w:hAnsi="Arial" w:cs="Arial"/>
              </w:rPr>
              <w:t>Desenvolvedor, Programador, Designer</w:t>
            </w:r>
          </w:p>
        </w:tc>
      </w:tr>
      <w:tr w:rsidR="00F36E41" w:rsidRPr="001C0974" w14:paraId="28990ED8" w14:textId="77777777" w:rsidTr="00F36E41">
        <w:trPr>
          <w:trHeight w:val="500"/>
        </w:trPr>
        <w:tc>
          <w:tcPr>
            <w:tcW w:w="3302" w:type="dxa"/>
            <w:gridSpan w:val="3"/>
            <w:tcBorders>
              <w:top w:val="single" w:sz="8" w:space="0" w:color="808080"/>
              <w:left w:val="single" w:sz="8" w:space="0" w:color="808080"/>
              <w:bottom w:val="single" w:sz="8" w:space="0" w:color="808080"/>
              <w:right w:val="single" w:sz="8" w:space="0" w:color="808080"/>
            </w:tcBorders>
            <w:vAlign w:val="center"/>
            <w:hideMark/>
          </w:tcPr>
          <w:p w14:paraId="02AA0421" w14:textId="602E30FB" w:rsidR="00F36E41" w:rsidRPr="001C0974" w:rsidRDefault="001C0974" w:rsidP="00830293">
            <w:pPr>
              <w:ind w:left="2"/>
              <w:jc w:val="both"/>
              <w:rPr>
                <w:rFonts w:ascii="Arial" w:hAnsi="Arial" w:cs="Arial"/>
              </w:rPr>
            </w:pPr>
            <w:r>
              <w:rPr>
                <w:rFonts w:ascii="Arial" w:hAnsi="Arial" w:cs="Arial"/>
              </w:rPr>
              <w:t>Matheus Rodrigues Bomfim</w:t>
            </w:r>
          </w:p>
        </w:tc>
        <w:tc>
          <w:tcPr>
            <w:tcW w:w="5761" w:type="dxa"/>
            <w:gridSpan w:val="3"/>
            <w:tcBorders>
              <w:top w:val="single" w:sz="8" w:space="0" w:color="808080"/>
              <w:left w:val="single" w:sz="8" w:space="0" w:color="808080"/>
              <w:bottom w:val="single" w:sz="8" w:space="0" w:color="808080"/>
              <w:right w:val="single" w:sz="8" w:space="0" w:color="808080"/>
            </w:tcBorders>
            <w:vAlign w:val="center"/>
            <w:hideMark/>
          </w:tcPr>
          <w:p w14:paraId="4F6D2108" w14:textId="77777777" w:rsidR="00F36E41" w:rsidRPr="001C0974" w:rsidRDefault="00F36E41" w:rsidP="00830293">
            <w:pPr>
              <w:jc w:val="both"/>
              <w:rPr>
                <w:rFonts w:ascii="Arial" w:hAnsi="Arial" w:cs="Arial"/>
              </w:rPr>
            </w:pPr>
            <w:r w:rsidRPr="001C0974">
              <w:rPr>
                <w:rFonts w:ascii="Arial" w:hAnsi="Arial" w:cs="Arial"/>
              </w:rPr>
              <w:t>Desenvolvedor, Programador e Designer</w:t>
            </w:r>
          </w:p>
        </w:tc>
      </w:tr>
      <w:tr w:rsidR="00F36E41" w:rsidRPr="001C0974" w14:paraId="4BEAEE8D" w14:textId="77777777" w:rsidTr="00F36E41">
        <w:trPr>
          <w:trHeight w:val="520"/>
        </w:trPr>
        <w:tc>
          <w:tcPr>
            <w:tcW w:w="3302" w:type="dxa"/>
            <w:gridSpan w:val="3"/>
            <w:tcBorders>
              <w:top w:val="single" w:sz="8" w:space="0" w:color="808080"/>
              <w:left w:val="single" w:sz="8" w:space="0" w:color="808080"/>
              <w:bottom w:val="single" w:sz="8" w:space="0" w:color="808080"/>
              <w:right w:val="single" w:sz="8" w:space="0" w:color="808080"/>
            </w:tcBorders>
            <w:vAlign w:val="center"/>
            <w:hideMark/>
          </w:tcPr>
          <w:p w14:paraId="12DB4445" w14:textId="718FBD54" w:rsidR="00F36E41" w:rsidRPr="001C0974" w:rsidRDefault="001C0974" w:rsidP="00830293">
            <w:pPr>
              <w:ind w:left="2"/>
              <w:jc w:val="both"/>
              <w:rPr>
                <w:rFonts w:ascii="Arial" w:hAnsi="Arial" w:cs="Arial"/>
              </w:rPr>
            </w:pPr>
            <w:r>
              <w:rPr>
                <w:rFonts w:ascii="Arial" w:hAnsi="Arial" w:cs="Arial"/>
              </w:rPr>
              <w:t>Victor Hugo Aló</w:t>
            </w:r>
          </w:p>
        </w:tc>
        <w:tc>
          <w:tcPr>
            <w:tcW w:w="5761" w:type="dxa"/>
            <w:gridSpan w:val="3"/>
            <w:tcBorders>
              <w:top w:val="single" w:sz="8" w:space="0" w:color="808080"/>
              <w:left w:val="single" w:sz="8" w:space="0" w:color="808080"/>
              <w:bottom w:val="single" w:sz="8" w:space="0" w:color="808080"/>
              <w:right w:val="single" w:sz="8" w:space="0" w:color="808080"/>
            </w:tcBorders>
            <w:vAlign w:val="center"/>
            <w:hideMark/>
          </w:tcPr>
          <w:p w14:paraId="00D6CFB4" w14:textId="28C2C2CC" w:rsidR="00F36E41" w:rsidRPr="001C0974" w:rsidRDefault="00F36E41" w:rsidP="00830293">
            <w:pPr>
              <w:jc w:val="both"/>
              <w:rPr>
                <w:rFonts w:ascii="Arial" w:hAnsi="Arial" w:cs="Arial"/>
              </w:rPr>
            </w:pPr>
            <w:r w:rsidRPr="001C0974">
              <w:rPr>
                <w:rFonts w:ascii="Arial" w:hAnsi="Arial" w:cs="Arial"/>
              </w:rPr>
              <w:t>Desenvolvedor, Programador e Designer</w:t>
            </w:r>
            <w:r w:rsidR="001C0974" w:rsidRPr="001C0974">
              <w:rPr>
                <w:rFonts w:ascii="Arial" w:hAnsi="Arial" w:cs="Arial"/>
              </w:rPr>
              <w:t xml:space="preserve"> e Líder</w:t>
            </w:r>
          </w:p>
        </w:tc>
      </w:tr>
    </w:tbl>
    <w:p w14:paraId="0ECE7FFA" w14:textId="77777777" w:rsidR="00F36E41" w:rsidRPr="001C0974" w:rsidRDefault="00F36E41" w:rsidP="00830293">
      <w:pPr>
        <w:ind w:left="-1701" w:right="3"/>
        <w:jc w:val="both"/>
        <w:rPr>
          <w:rFonts w:eastAsia="Arial" w:cs="Arial"/>
          <w:color w:val="000000"/>
          <w:kern w:val="2"/>
          <w14:ligatures w14:val="standardContextual"/>
        </w:rPr>
      </w:pPr>
    </w:p>
    <w:tbl>
      <w:tblPr>
        <w:tblStyle w:val="TableGrid"/>
        <w:tblW w:w="9072" w:type="dxa"/>
        <w:tblInd w:w="-10" w:type="dxa"/>
        <w:tblCellMar>
          <w:left w:w="111" w:type="dxa"/>
          <w:right w:w="115" w:type="dxa"/>
        </w:tblCellMar>
        <w:tblLook w:val="04A0" w:firstRow="1" w:lastRow="0" w:firstColumn="1" w:lastColumn="0" w:noHBand="0" w:noVBand="1"/>
      </w:tblPr>
      <w:tblGrid>
        <w:gridCol w:w="618"/>
        <w:gridCol w:w="2336"/>
        <w:gridCol w:w="1345"/>
        <w:gridCol w:w="122"/>
        <w:gridCol w:w="4651"/>
      </w:tblGrid>
      <w:tr w:rsidR="001D72FC" w:rsidRPr="001C0974" w14:paraId="13181818" w14:textId="77777777" w:rsidTr="00B274DE">
        <w:trPr>
          <w:trHeight w:val="499"/>
        </w:trPr>
        <w:tc>
          <w:tcPr>
            <w:tcW w:w="4299" w:type="dxa"/>
            <w:gridSpan w:val="3"/>
            <w:tcBorders>
              <w:top w:val="single" w:sz="8" w:space="0" w:color="808080"/>
              <w:left w:val="single" w:sz="8" w:space="0" w:color="808080"/>
              <w:bottom w:val="single" w:sz="8" w:space="0" w:color="808080"/>
              <w:right w:val="single" w:sz="8" w:space="0" w:color="808080"/>
            </w:tcBorders>
            <w:shd w:val="clear" w:color="auto" w:fill="C4BC96"/>
            <w:vAlign w:val="center"/>
            <w:hideMark/>
          </w:tcPr>
          <w:p w14:paraId="4284228A" w14:textId="77777777" w:rsidR="001D72FC" w:rsidRPr="001C0974" w:rsidRDefault="001D72FC" w:rsidP="00830293">
            <w:pPr>
              <w:ind w:left="2"/>
              <w:jc w:val="both"/>
              <w:rPr>
                <w:rFonts w:ascii="Arial" w:hAnsi="Arial" w:cs="Arial"/>
              </w:rPr>
            </w:pPr>
            <w:r w:rsidRPr="001C0974">
              <w:rPr>
                <w:rFonts w:ascii="Arial" w:hAnsi="Arial" w:cs="Arial"/>
                <w:b/>
              </w:rPr>
              <w:t>13</w:t>
            </w:r>
            <w:r>
              <w:rPr>
                <w:rFonts w:ascii="Arial" w:hAnsi="Arial" w:cs="Arial"/>
                <w:b/>
              </w:rPr>
              <w:t xml:space="preserve">. </w:t>
            </w:r>
            <w:r w:rsidRPr="001C0974">
              <w:rPr>
                <w:rFonts w:ascii="Arial" w:hAnsi="Arial" w:cs="Arial"/>
                <w:b/>
              </w:rPr>
              <w:t>Orçamento Previsto</w:t>
            </w:r>
          </w:p>
        </w:tc>
        <w:tc>
          <w:tcPr>
            <w:tcW w:w="4773" w:type="dxa"/>
            <w:gridSpan w:val="2"/>
            <w:tcBorders>
              <w:top w:val="single" w:sz="8" w:space="0" w:color="808080"/>
              <w:left w:val="single" w:sz="8" w:space="0" w:color="808080"/>
              <w:bottom w:val="single" w:sz="8" w:space="0" w:color="808080"/>
              <w:right w:val="single" w:sz="8" w:space="0" w:color="808080"/>
            </w:tcBorders>
            <w:shd w:val="clear" w:color="auto" w:fill="C4BC96"/>
            <w:vAlign w:val="center"/>
            <w:hideMark/>
          </w:tcPr>
          <w:p w14:paraId="622DD382" w14:textId="77777777" w:rsidR="001D72FC" w:rsidRPr="001C0974" w:rsidRDefault="001D72FC" w:rsidP="00830293">
            <w:pPr>
              <w:jc w:val="both"/>
              <w:rPr>
                <w:rFonts w:ascii="Arial" w:hAnsi="Arial" w:cs="Arial"/>
              </w:rPr>
            </w:pPr>
            <w:r>
              <w:rPr>
                <w:rFonts w:ascii="Arial" w:hAnsi="Arial" w:cs="Arial"/>
                <w:b/>
              </w:rPr>
              <w:t xml:space="preserve">13.1. </w:t>
            </w:r>
            <w:r w:rsidRPr="001C0974">
              <w:rPr>
                <w:rFonts w:ascii="Arial" w:hAnsi="Arial" w:cs="Arial"/>
                <w:b/>
              </w:rPr>
              <w:t>Prazo Previsto</w:t>
            </w:r>
          </w:p>
        </w:tc>
      </w:tr>
      <w:tr w:rsidR="001D72FC" w:rsidRPr="001C0974" w14:paraId="52129BC4" w14:textId="77777777" w:rsidTr="00B274DE">
        <w:trPr>
          <w:trHeight w:val="260"/>
        </w:trPr>
        <w:tc>
          <w:tcPr>
            <w:tcW w:w="4299" w:type="dxa"/>
            <w:gridSpan w:val="3"/>
            <w:tcBorders>
              <w:top w:val="single" w:sz="8" w:space="0" w:color="808080"/>
              <w:left w:val="single" w:sz="8" w:space="0" w:color="808080"/>
              <w:bottom w:val="single" w:sz="8" w:space="0" w:color="808080"/>
              <w:right w:val="single" w:sz="8" w:space="0" w:color="808080"/>
            </w:tcBorders>
            <w:hideMark/>
          </w:tcPr>
          <w:p w14:paraId="1E60F97B" w14:textId="77777777" w:rsidR="001D72FC" w:rsidRPr="001C0974" w:rsidRDefault="001D72FC" w:rsidP="00830293">
            <w:pPr>
              <w:ind w:left="2"/>
              <w:jc w:val="both"/>
              <w:rPr>
                <w:rFonts w:ascii="Arial" w:hAnsi="Arial" w:cs="Arial"/>
              </w:rPr>
            </w:pPr>
            <w:r w:rsidRPr="001C0974">
              <w:rPr>
                <w:rFonts w:ascii="Arial" w:hAnsi="Arial" w:cs="Arial"/>
              </w:rPr>
              <w:t>R$</w:t>
            </w:r>
            <w:r>
              <w:rPr>
                <w:rFonts w:ascii="Arial" w:hAnsi="Arial" w:cs="Arial"/>
              </w:rPr>
              <w:t>340.000</w:t>
            </w:r>
          </w:p>
        </w:tc>
        <w:tc>
          <w:tcPr>
            <w:tcW w:w="4773" w:type="dxa"/>
            <w:gridSpan w:val="2"/>
            <w:tcBorders>
              <w:top w:val="single" w:sz="8" w:space="0" w:color="808080"/>
              <w:left w:val="single" w:sz="8" w:space="0" w:color="808080"/>
              <w:bottom w:val="single" w:sz="8" w:space="0" w:color="808080"/>
              <w:right w:val="single" w:sz="8" w:space="0" w:color="808080"/>
            </w:tcBorders>
            <w:hideMark/>
          </w:tcPr>
          <w:p w14:paraId="094FB655" w14:textId="77777777" w:rsidR="001D72FC" w:rsidRPr="001C0974" w:rsidRDefault="001D72FC" w:rsidP="00830293">
            <w:pPr>
              <w:ind w:left="720"/>
              <w:jc w:val="both"/>
              <w:rPr>
                <w:rFonts w:ascii="Arial" w:hAnsi="Arial" w:cs="Arial"/>
              </w:rPr>
            </w:pPr>
            <w:r>
              <w:rPr>
                <w:rFonts w:ascii="Arial" w:hAnsi="Arial" w:cs="Arial"/>
              </w:rPr>
              <w:t>04</w:t>
            </w:r>
            <w:r w:rsidRPr="001C0974">
              <w:rPr>
                <w:rFonts w:ascii="Arial" w:hAnsi="Arial" w:cs="Arial"/>
              </w:rPr>
              <w:t>/</w:t>
            </w:r>
            <w:r>
              <w:rPr>
                <w:rFonts w:ascii="Arial" w:hAnsi="Arial" w:cs="Arial"/>
              </w:rPr>
              <w:t>06</w:t>
            </w:r>
            <w:r w:rsidRPr="001C0974">
              <w:rPr>
                <w:rFonts w:ascii="Arial" w:hAnsi="Arial" w:cs="Arial"/>
              </w:rPr>
              <w:t>/202</w:t>
            </w:r>
            <w:r>
              <w:rPr>
                <w:rFonts w:ascii="Arial" w:hAnsi="Arial" w:cs="Arial"/>
              </w:rPr>
              <w:t>4</w:t>
            </w:r>
          </w:p>
        </w:tc>
      </w:tr>
      <w:tr w:rsidR="001D72FC" w:rsidRPr="001C0974" w14:paraId="11A08BC1" w14:textId="77777777" w:rsidTr="00B274DE">
        <w:trPr>
          <w:trHeight w:val="519"/>
        </w:trPr>
        <w:tc>
          <w:tcPr>
            <w:tcW w:w="9072" w:type="dxa"/>
            <w:gridSpan w:val="5"/>
            <w:tcBorders>
              <w:top w:val="single" w:sz="8" w:space="0" w:color="808080"/>
              <w:left w:val="single" w:sz="8" w:space="0" w:color="808080"/>
              <w:bottom w:val="single" w:sz="8" w:space="0" w:color="808080"/>
              <w:right w:val="single" w:sz="8" w:space="0" w:color="000000"/>
            </w:tcBorders>
            <w:shd w:val="clear" w:color="auto" w:fill="C4BC96"/>
            <w:vAlign w:val="center"/>
            <w:hideMark/>
          </w:tcPr>
          <w:p w14:paraId="2EEE9395" w14:textId="77777777" w:rsidR="001D72FC" w:rsidRPr="001C0974" w:rsidRDefault="001D72FC" w:rsidP="00830293">
            <w:pPr>
              <w:ind w:right="9"/>
              <w:jc w:val="both"/>
              <w:rPr>
                <w:rFonts w:ascii="Arial" w:hAnsi="Arial" w:cs="Arial"/>
              </w:rPr>
            </w:pPr>
            <w:r w:rsidRPr="001C0974">
              <w:rPr>
                <w:rFonts w:ascii="Arial" w:hAnsi="Arial" w:cs="Arial"/>
                <w:b/>
              </w:rPr>
              <w:t>14</w:t>
            </w:r>
            <w:r>
              <w:rPr>
                <w:rFonts w:ascii="Arial" w:hAnsi="Arial" w:cs="Arial"/>
                <w:b/>
              </w:rPr>
              <w:t>.</w:t>
            </w:r>
            <w:r w:rsidRPr="001C0974">
              <w:rPr>
                <w:rFonts w:ascii="Arial" w:hAnsi="Arial" w:cs="Arial"/>
                <w:b/>
              </w:rPr>
              <w:t xml:space="preserve"> Premissas (Suposições dadas como certas para o projeto)</w:t>
            </w:r>
          </w:p>
        </w:tc>
      </w:tr>
      <w:tr w:rsidR="001D72FC" w:rsidRPr="001C0974" w14:paraId="4C163AC8" w14:textId="77777777" w:rsidTr="00B274DE">
        <w:trPr>
          <w:trHeight w:val="501"/>
        </w:trPr>
        <w:tc>
          <w:tcPr>
            <w:tcW w:w="618" w:type="dxa"/>
            <w:tcBorders>
              <w:top w:val="single" w:sz="8" w:space="0" w:color="808080"/>
              <w:left w:val="single" w:sz="8" w:space="0" w:color="808080"/>
              <w:bottom w:val="single" w:sz="8" w:space="0" w:color="808080"/>
              <w:right w:val="single" w:sz="8" w:space="0" w:color="808080"/>
            </w:tcBorders>
            <w:vAlign w:val="center"/>
            <w:hideMark/>
          </w:tcPr>
          <w:p w14:paraId="571E2FAC" w14:textId="77777777" w:rsidR="001D72FC" w:rsidRPr="001C0974" w:rsidRDefault="001D72FC" w:rsidP="00830293">
            <w:pPr>
              <w:jc w:val="both"/>
              <w:rPr>
                <w:rFonts w:ascii="Arial" w:hAnsi="Arial" w:cs="Arial"/>
              </w:rPr>
            </w:pPr>
            <w:r w:rsidRPr="001C0974">
              <w:rPr>
                <w:rFonts w:ascii="Arial" w:hAnsi="Arial" w:cs="Arial"/>
                <w:b/>
              </w:rPr>
              <w:t>1.</w:t>
            </w:r>
          </w:p>
        </w:tc>
        <w:tc>
          <w:tcPr>
            <w:tcW w:w="8454" w:type="dxa"/>
            <w:gridSpan w:val="4"/>
            <w:tcBorders>
              <w:top w:val="single" w:sz="8" w:space="0" w:color="808080"/>
              <w:left w:val="single" w:sz="8" w:space="0" w:color="808080"/>
              <w:bottom w:val="single" w:sz="8" w:space="0" w:color="808080"/>
              <w:right w:val="single" w:sz="8" w:space="0" w:color="808080"/>
            </w:tcBorders>
            <w:vAlign w:val="center"/>
            <w:hideMark/>
          </w:tcPr>
          <w:p w14:paraId="3C17BB0B" w14:textId="77777777" w:rsidR="001D72FC" w:rsidRPr="00434270" w:rsidRDefault="001D72FC" w:rsidP="00543233">
            <w:pPr>
              <w:numPr>
                <w:ilvl w:val="0"/>
                <w:numId w:val="24"/>
              </w:numPr>
              <w:shd w:val="clear" w:color="auto" w:fill="FFFFFF"/>
              <w:spacing w:before="100" w:beforeAutospacing="1"/>
              <w:ind w:left="0"/>
              <w:jc w:val="both"/>
              <w:rPr>
                <w:rFonts w:ascii="Arial" w:eastAsia="Times New Roman" w:hAnsi="Arial" w:cs="Arial"/>
                <w:color w:val="1F1F1F"/>
              </w:rPr>
            </w:pPr>
            <w:r w:rsidRPr="00434270">
              <w:rPr>
                <w:rFonts w:ascii="Arial" w:eastAsia="Times New Roman" w:hAnsi="Arial" w:cs="Arial"/>
                <w:color w:val="1F1F1F"/>
              </w:rPr>
              <w:t>Descrever os recursos computacionais (hardware, software e rede) necessários para construir e manter a solução.</w:t>
            </w:r>
          </w:p>
          <w:p w14:paraId="756F5B80" w14:textId="77777777" w:rsidR="001D72FC" w:rsidRPr="00434270" w:rsidRDefault="001D72FC" w:rsidP="00830293">
            <w:pPr>
              <w:ind w:left="3"/>
              <w:jc w:val="both"/>
              <w:rPr>
                <w:rFonts w:ascii="Arial" w:hAnsi="Arial" w:cs="Arial"/>
              </w:rPr>
            </w:pPr>
          </w:p>
        </w:tc>
      </w:tr>
      <w:tr w:rsidR="001D72FC" w:rsidRPr="001C0974" w14:paraId="1F4F4B43" w14:textId="77777777" w:rsidTr="00B274DE">
        <w:trPr>
          <w:trHeight w:val="500"/>
        </w:trPr>
        <w:tc>
          <w:tcPr>
            <w:tcW w:w="618" w:type="dxa"/>
            <w:tcBorders>
              <w:top w:val="single" w:sz="8" w:space="0" w:color="808080"/>
              <w:left w:val="single" w:sz="8" w:space="0" w:color="808080"/>
              <w:bottom w:val="single" w:sz="8" w:space="0" w:color="808080"/>
              <w:right w:val="single" w:sz="8" w:space="0" w:color="808080"/>
            </w:tcBorders>
            <w:vAlign w:val="center"/>
            <w:hideMark/>
          </w:tcPr>
          <w:p w14:paraId="0BD9D91C" w14:textId="77777777" w:rsidR="001D72FC" w:rsidRPr="001C0974" w:rsidRDefault="001D72FC" w:rsidP="00830293">
            <w:pPr>
              <w:jc w:val="both"/>
              <w:rPr>
                <w:rFonts w:ascii="Arial" w:hAnsi="Arial" w:cs="Arial"/>
              </w:rPr>
            </w:pPr>
            <w:r w:rsidRPr="001C0974">
              <w:rPr>
                <w:rFonts w:ascii="Arial" w:hAnsi="Arial" w:cs="Arial"/>
                <w:b/>
              </w:rPr>
              <w:t>2.</w:t>
            </w:r>
          </w:p>
        </w:tc>
        <w:tc>
          <w:tcPr>
            <w:tcW w:w="8454" w:type="dxa"/>
            <w:gridSpan w:val="4"/>
            <w:tcBorders>
              <w:top w:val="single" w:sz="8" w:space="0" w:color="808080"/>
              <w:left w:val="single" w:sz="8" w:space="0" w:color="808080"/>
              <w:bottom w:val="single" w:sz="8" w:space="0" w:color="808080"/>
              <w:right w:val="single" w:sz="8" w:space="0" w:color="808080"/>
            </w:tcBorders>
            <w:hideMark/>
          </w:tcPr>
          <w:p w14:paraId="3F6AC177" w14:textId="77777777" w:rsidR="001D72FC" w:rsidRPr="000F07C3" w:rsidRDefault="001D72FC" w:rsidP="00543233">
            <w:pPr>
              <w:numPr>
                <w:ilvl w:val="0"/>
                <w:numId w:val="25"/>
              </w:numPr>
              <w:shd w:val="clear" w:color="auto" w:fill="FFFFFF"/>
              <w:spacing w:before="100" w:beforeAutospacing="1"/>
              <w:ind w:left="0"/>
              <w:jc w:val="both"/>
              <w:rPr>
                <w:rFonts w:ascii="Arial" w:eastAsia="Times New Roman" w:hAnsi="Arial" w:cs="Arial"/>
                <w:color w:val="1F1F1F"/>
              </w:rPr>
            </w:pPr>
            <w:r w:rsidRPr="000F07C3">
              <w:rPr>
                <w:rFonts w:ascii="Arial" w:eastAsia="Times New Roman" w:hAnsi="Arial" w:cs="Arial"/>
                <w:color w:val="1F1F1F"/>
              </w:rPr>
              <w:t>Detalhar os processos e atividades da empresa que serão automatizados pela aplicação, destacando a importância das funcionalidades para o negócio e seu impacto no setor de atuação.</w:t>
            </w:r>
          </w:p>
          <w:p w14:paraId="7D8CD834" w14:textId="77777777" w:rsidR="001D72FC" w:rsidRPr="001C0974" w:rsidRDefault="001D72FC" w:rsidP="00830293">
            <w:pPr>
              <w:ind w:left="3"/>
              <w:jc w:val="both"/>
              <w:rPr>
                <w:rFonts w:ascii="Arial" w:hAnsi="Arial" w:cs="Arial"/>
              </w:rPr>
            </w:pPr>
          </w:p>
        </w:tc>
      </w:tr>
      <w:tr w:rsidR="001D72FC" w:rsidRPr="001C0974" w14:paraId="15847084" w14:textId="77777777" w:rsidTr="00B274DE">
        <w:trPr>
          <w:trHeight w:val="760"/>
        </w:trPr>
        <w:tc>
          <w:tcPr>
            <w:tcW w:w="618" w:type="dxa"/>
            <w:tcBorders>
              <w:top w:val="single" w:sz="8" w:space="0" w:color="808080"/>
              <w:left w:val="single" w:sz="8" w:space="0" w:color="808080"/>
              <w:bottom w:val="single" w:sz="8" w:space="0" w:color="808080"/>
              <w:right w:val="single" w:sz="8" w:space="0" w:color="808080"/>
            </w:tcBorders>
            <w:vAlign w:val="center"/>
            <w:hideMark/>
          </w:tcPr>
          <w:p w14:paraId="4007134B" w14:textId="77777777" w:rsidR="001D72FC" w:rsidRPr="001C0974" w:rsidRDefault="001D72FC" w:rsidP="00830293">
            <w:pPr>
              <w:jc w:val="both"/>
              <w:rPr>
                <w:rFonts w:ascii="Arial" w:hAnsi="Arial" w:cs="Arial"/>
              </w:rPr>
            </w:pPr>
            <w:r w:rsidRPr="001C0974">
              <w:rPr>
                <w:rFonts w:ascii="Arial" w:hAnsi="Arial" w:cs="Arial"/>
                <w:b/>
              </w:rPr>
              <w:t>3.</w:t>
            </w:r>
          </w:p>
        </w:tc>
        <w:tc>
          <w:tcPr>
            <w:tcW w:w="8454" w:type="dxa"/>
            <w:gridSpan w:val="4"/>
            <w:tcBorders>
              <w:top w:val="single" w:sz="8" w:space="0" w:color="808080"/>
              <w:left w:val="single" w:sz="8" w:space="0" w:color="808080"/>
              <w:bottom w:val="single" w:sz="8" w:space="0" w:color="808080"/>
              <w:right w:val="single" w:sz="8" w:space="0" w:color="808080"/>
            </w:tcBorders>
            <w:vAlign w:val="center"/>
            <w:hideMark/>
          </w:tcPr>
          <w:p w14:paraId="6A7C08CC" w14:textId="77777777" w:rsidR="001D72FC" w:rsidRPr="000F07C3" w:rsidRDefault="001D72FC" w:rsidP="00543233">
            <w:pPr>
              <w:numPr>
                <w:ilvl w:val="0"/>
                <w:numId w:val="13"/>
              </w:numPr>
              <w:shd w:val="clear" w:color="auto" w:fill="FFFFFF"/>
              <w:spacing w:before="100" w:beforeAutospacing="1"/>
              <w:ind w:left="0"/>
              <w:jc w:val="both"/>
              <w:rPr>
                <w:rFonts w:ascii="Arial" w:eastAsia="Times New Roman" w:hAnsi="Arial" w:cs="Arial"/>
                <w:color w:val="1F1F1F"/>
              </w:rPr>
            </w:pPr>
            <w:r w:rsidRPr="000F07C3">
              <w:rPr>
                <w:rFonts w:ascii="Arial" w:eastAsia="Times New Roman" w:hAnsi="Arial" w:cs="Arial"/>
                <w:color w:val="1F1F1F"/>
              </w:rPr>
              <w:t>Especificar os requisitos de negócio, funcionais e não funcionais da solução, garantindo que atenda às necessidades da empresa.</w:t>
            </w:r>
          </w:p>
          <w:p w14:paraId="336A712C" w14:textId="77777777" w:rsidR="001D72FC" w:rsidRPr="000F07C3" w:rsidRDefault="001D72FC" w:rsidP="00830293">
            <w:pPr>
              <w:ind w:left="3"/>
              <w:jc w:val="both"/>
              <w:rPr>
                <w:rFonts w:ascii="Arial" w:hAnsi="Arial" w:cs="Arial"/>
              </w:rPr>
            </w:pPr>
          </w:p>
        </w:tc>
      </w:tr>
      <w:tr w:rsidR="001D72FC" w:rsidRPr="001C0974" w14:paraId="1A660E7C" w14:textId="77777777" w:rsidTr="00B274DE">
        <w:trPr>
          <w:trHeight w:val="520"/>
        </w:trPr>
        <w:tc>
          <w:tcPr>
            <w:tcW w:w="618" w:type="dxa"/>
            <w:tcBorders>
              <w:top w:val="single" w:sz="8" w:space="0" w:color="808080"/>
              <w:left w:val="single" w:sz="8" w:space="0" w:color="808080"/>
              <w:bottom w:val="single" w:sz="8" w:space="0" w:color="808080"/>
              <w:right w:val="single" w:sz="8" w:space="0" w:color="808080"/>
            </w:tcBorders>
            <w:vAlign w:val="center"/>
            <w:hideMark/>
          </w:tcPr>
          <w:p w14:paraId="14DD2F07" w14:textId="77777777" w:rsidR="001D72FC" w:rsidRPr="001C0974" w:rsidRDefault="001D72FC" w:rsidP="00830293">
            <w:pPr>
              <w:jc w:val="both"/>
              <w:rPr>
                <w:rFonts w:ascii="Arial" w:hAnsi="Arial" w:cs="Arial"/>
              </w:rPr>
            </w:pPr>
            <w:r w:rsidRPr="001C0974">
              <w:rPr>
                <w:rFonts w:ascii="Arial" w:hAnsi="Arial" w:cs="Arial"/>
                <w:b/>
              </w:rPr>
              <w:t>4.</w:t>
            </w:r>
          </w:p>
        </w:tc>
        <w:tc>
          <w:tcPr>
            <w:tcW w:w="8454" w:type="dxa"/>
            <w:gridSpan w:val="4"/>
            <w:tcBorders>
              <w:top w:val="single" w:sz="8" w:space="0" w:color="808080"/>
              <w:left w:val="single" w:sz="8" w:space="0" w:color="808080"/>
              <w:bottom w:val="single" w:sz="8" w:space="0" w:color="808080"/>
              <w:right w:val="single" w:sz="8" w:space="0" w:color="808080"/>
            </w:tcBorders>
            <w:vAlign w:val="center"/>
            <w:hideMark/>
          </w:tcPr>
          <w:p w14:paraId="0461E66E" w14:textId="77777777" w:rsidR="001D72FC" w:rsidRPr="000F07C3" w:rsidRDefault="001D72FC" w:rsidP="00543233">
            <w:pPr>
              <w:numPr>
                <w:ilvl w:val="0"/>
                <w:numId w:val="14"/>
              </w:numPr>
              <w:shd w:val="clear" w:color="auto" w:fill="FFFFFF"/>
              <w:spacing w:before="100" w:beforeAutospacing="1"/>
              <w:ind w:left="0"/>
              <w:jc w:val="both"/>
              <w:rPr>
                <w:rFonts w:ascii="Arial" w:eastAsia="Times New Roman" w:hAnsi="Arial" w:cs="Arial"/>
                <w:color w:val="1F1F1F"/>
              </w:rPr>
            </w:pPr>
            <w:r w:rsidRPr="000F07C3">
              <w:rPr>
                <w:rFonts w:ascii="Arial" w:eastAsia="Times New Roman" w:hAnsi="Arial" w:cs="Arial"/>
                <w:color w:val="1F1F1F"/>
              </w:rPr>
              <w:t>Adotar práticas ágeis, como o Scrum, para gerenciar o projeto, com entregas frequentes e adaptações às mudanças.</w:t>
            </w:r>
          </w:p>
          <w:p w14:paraId="3AD1B6FE" w14:textId="77777777" w:rsidR="001D72FC" w:rsidRPr="000F07C3" w:rsidRDefault="001D72FC" w:rsidP="00830293">
            <w:pPr>
              <w:ind w:left="3"/>
              <w:jc w:val="both"/>
              <w:rPr>
                <w:rFonts w:ascii="Arial" w:hAnsi="Arial" w:cs="Arial"/>
              </w:rPr>
            </w:pPr>
          </w:p>
        </w:tc>
      </w:tr>
      <w:tr w:rsidR="001D72FC" w:rsidRPr="001C0974" w14:paraId="386C1BBD" w14:textId="77777777" w:rsidTr="00B274DE">
        <w:trPr>
          <w:trHeight w:val="520"/>
        </w:trPr>
        <w:tc>
          <w:tcPr>
            <w:tcW w:w="618" w:type="dxa"/>
            <w:tcBorders>
              <w:top w:val="single" w:sz="8" w:space="0" w:color="808080"/>
              <w:left w:val="single" w:sz="8" w:space="0" w:color="808080"/>
              <w:bottom w:val="single" w:sz="8" w:space="0" w:color="808080"/>
              <w:right w:val="single" w:sz="8" w:space="0" w:color="808080"/>
            </w:tcBorders>
            <w:vAlign w:val="center"/>
            <w:hideMark/>
          </w:tcPr>
          <w:p w14:paraId="58466737" w14:textId="77777777" w:rsidR="001D72FC" w:rsidRPr="001C0974" w:rsidRDefault="001D72FC" w:rsidP="00830293">
            <w:pPr>
              <w:jc w:val="both"/>
              <w:rPr>
                <w:rFonts w:ascii="Arial" w:hAnsi="Arial" w:cs="Arial"/>
              </w:rPr>
            </w:pPr>
            <w:r w:rsidRPr="001C0974">
              <w:rPr>
                <w:rFonts w:ascii="Arial" w:hAnsi="Arial" w:cs="Arial"/>
                <w:b/>
              </w:rPr>
              <w:lastRenderedPageBreak/>
              <w:t>5.</w:t>
            </w:r>
          </w:p>
        </w:tc>
        <w:tc>
          <w:tcPr>
            <w:tcW w:w="8454" w:type="dxa"/>
            <w:gridSpan w:val="4"/>
            <w:tcBorders>
              <w:top w:val="single" w:sz="8" w:space="0" w:color="808080"/>
              <w:left w:val="single" w:sz="8" w:space="0" w:color="808080"/>
              <w:bottom w:val="single" w:sz="8" w:space="0" w:color="808080"/>
              <w:right w:val="single" w:sz="8" w:space="0" w:color="808080"/>
            </w:tcBorders>
            <w:vAlign w:val="center"/>
            <w:hideMark/>
          </w:tcPr>
          <w:p w14:paraId="1FF27D5A" w14:textId="77777777" w:rsidR="001D72FC" w:rsidRPr="000F07C3" w:rsidRDefault="001D72FC" w:rsidP="00543233">
            <w:pPr>
              <w:numPr>
                <w:ilvl w:val="0"/>
                <w:numId w:val="15"/>
              </w:numPr>
              <w:shd w:val="clear" w:color="auto" w:fill="FFFFFF"/>
              <w:spacing w:before="100" w:beforeAutospacing="1"/>
              <w:ind w:left="0"/>
              <w:jc w:val="both"/>
              <w:rPr>
                <w:rFonts w:ascii="Arial" w:eastAsia="Times New Roman" w:hAnsi="Arial" w:cs="Arial"/>
                <w:color w:val="1F1F1F"/>
              </w:rPr>
            </w:pPr>
            <w:r w:rsidRPr="000F07C3">
              <w:rPr>
                <w:rFonts w:ascii="Arial" w:eastAsia="Times New Roman" w:hAnsi="Arial" w:cs="Arial"/>
                <w:color w:val="1F1F1F"/>
              </w:rPr>
              <w:t>Criar um fluxograma detalhado do processo que a solução automatizará, facilitando a compreensão e análise do sistema.</w:t>
            </w:r>
          </w:p>
          <w:p w14:paraId="34BFAD67" w14:textId="77777777" w:rsidR="001D72FC" w:rsidRPr="000F07C3" w:rsidRDefault="001D72FC" w:rsidP="00830293">
            <w:pPr>
              <w:ind w:left="3"/>
              <w:jc w:val="both"/>
              <w:rPr>
                <w:rFonts w:ascii="Arial" w:hAnsi="Arial" w:cs="Arial"/>
              </w:rPr>
            </w:pPr>
          </w:p>
        </w:tc>
      </w:tr>
      <w:tr w:rsidR="001D72FC" w:rsidRPr="001C0974" w14:paraId="0AFBA37B" w14:textId="77777777" w:rsidTr="00B274DE">
        <w:trPr>
          <w:trHeight w:val="540"/>
        </w:trPr>
        <w:tc>
          <w:tcPr>
            <w:tcW w:w="618" w:type="dxa"/>
            <w:tcBorders>
              <w:top w:val="single" w:sz="8" w:space="0" w:color="808080"/>
              <w:left w:val="single" w:sz="8" w:space="0" w:color="808080"/>
              <w:bottom w:val="single" w:sz="8" w:space="0" w:color="808080"/>
              <w:right w:val="single" w:sz="8" w:space="0" w:color="808080"/>
            </w:tcBorders>
            <w:vAlign w:val="center"/>
            <w:hideMark/>
          </w:tcPr>
          <w:p w14:paraId="2670FAE7" w14:textId="77777777" w:rsidR="001D72FC" w:rsidRPr="001C0974" w:rsidRDefault="001D72FC" w:rsidP="00830293">
            <w:pPr>
              <w:jc w:val="both"/>
              <w:rPr>
                <w:rFonts w:ascii="Arial" w:hAnsi="Arial" w:cs="Arial"/>
              </w:rPr>
            </w:pPr>
            <w:r w:rsidRPr="001C0974">
              <w:rPr>
                <w:rFonts w:ascii="Arial" w:hAnsi="Arial" w:cs="Arial"/>
                <w:b/>
              </w:rPr>
              <w:t>6.</w:t>
            </w:r>
          </w:p>
        </w:tc>
        <w:tc>
          <w:tcPr>
            <w:tcW w:w="8454" w:type="dxa"/>
            <w:gridSpan w:val="4"/>
            <w:tcBorders>
              <w:top w:val="single" w:sz="8" w:space="0" w:color="808080"/>
              <w:left w:val="single" w:sz="8" w:space="0" w:color="808080"/>
              <w:bottom w:val="single" w:sz="8" w:space="0" w:color="808080"/>
              <w:right w:val="single" w:sz="8" w:space="0" w:color="808080"/>
            </w:tcBorders>
            <w:vAlign w:val="center"/>
            <w:hideMark/>
          </w:tcPr>
          <w:p w14:paraId="57563035" w14:textId="77777777" w:rsidR="001D72FC" w:rsidRPr="000F07C3" w:rsidRDefault="001D72FC" w:rsidP="00543233">
            <w:pPr>
              <w:numPr>
                <w:ilvl w:val="0"/>
                <w:numId w:val="16"/>
              </w:numPr>
              <w:shd w:val="clear" w:color="auto" w:fill="FFFFFF"/>
              <w:spacing w:before="100" w:beforeAutospacing="1"/>
              <w:ind w:left="0"/>
              <w:jc w:val="both"/>
              <w:rPr>
                <w:rFonts w:ascii="Arial" w:eastAsia="Times New Roman" w:hAnsi="Arial" w:cs="Arial"/>
                <w:color w:val="1F1F1F"/>
              </w:rPr>
            </w:pPr>
            <w:r w:rsidRPr="000F07C3">
              <w:rPr>
                <w:rFonts w:ascii="Arial" w:eastAsia="Times New Roman" w:hAnsi="Arial" w:cs="Arial"/>
                <w:color w:val="1F1F1F"/>
              </w:rPr>
              <w:t>Descrever detalhadamente cada etapa do processo mapeado no fluxograma, incluindo entradas, saídas, decisões e atividades.</w:t>
            </w:r>
          </w:p>
          <w:p w14:paraId="20843540" w14:textId="77777777" w:rsidR="001D72FC" w:rsidRPr="000F07C3" w:rsidRDefault="001D72FC" w:rsidP="00830293">
            <w:pPr>
              <w:ind w:left="3"/>
              <w:jc w:val="both"/>
              <w:rPr>
                <w:rFonts w:ascii="Arial" w:hAnsi="Arial" w:cs="Arial"/>
              </w:rPr>
            </w:pPr>
          </w:p>
        </w:tc>
      </w:tr>
      <w:tr w:rsidR="001D72FC" w:rsidRPr="001C0974" w14:paraId="4659A743" w14:textId="77777777" w:rsidTr="00B274DE">
        <w:trPr>
          <w:trHeight w:val="800"/>
        </w:trPr>
        <w:tc>
          <w:tcPr>
            <w:tcW w:w="618" w:type="dxa"/>
            <w:tcBorders>
              <w:top w:val="single" w:sz="8" w:space="0" w:color="808080"/>
              <w:left w:val="single" w:sz="8" w:space="0" w:color="808080"/>
              <w:bottom w:val="single" w:sz="8" w:space="0" w:color="808080"/>
              <w:right w:val="single" w:sz="8" w:space="0" w:color="808080"/>
            </w:tcBorders>
            <w:vAlign w:val="center"/>
            <w:hideMark/>
          </w:tcPr>
          <w:p w14:paraId="72BB673E" w14:textId="77777777" w:rsidR="001D72FC" w:rsidRPr="001C0974" w:rsidRDefault="001D72FC" w:rsidP="00830293">
            <w:pPr>
              <w:jc w:val="both"/>
              <w:rPr>
                <w:rFonts w:ascii="Arial" w:hAnsi="Arial" w:cs="Arial"/>
              </w:rPr>
            </w:pPr>
            <w:r w:rsidRPr="001C0974">
              <w:rPr>
                <w:rFonts w:ascii="Arial" w:hAnsi="Arial" w:cs="Arial"/>
                <w:b/>
              </w:rPr>
              <w:t>7.</w:t>
            </w:r>
          </w:p>
        </w:tc>
        <w:tc>
          <w:tcPr>
            <w:tcW w:w="8454" w:type="dxa"/>
            <w:gridSpan w:val="4"/>
            <w:tcBorders>
              <w:top w:val="single" w:sz="8" w:space="0" w:color="808080"/>
              <w:left w:val="single" w:sz="8" w:space="0" w:color="808080"/>
              <w:bottom w:val="single" w:sz="8" w:space="0" w:color="808080"/>
              <w:right w:val="single" w:sz="8" w:space="0" w:color="808080"/>
            </w:tcBorders>
            <w:vAlign w:val="center"/>
            <w:hideMark/>
          </w:tcPr>
          <w:p w14:paraId="1A74B341" w14:textId="77777777" w:rsidR="001D72FC" w:rsidRPr="000F07C3" w:rsidRDefault="001D72FC" w:rsidP="00543233">
            <w:pPr>
              <w:numPr>
                <w:ilvl w:val="0"/>
                <w:numId w:val="17"/>
              </w:numPr>
              <w:shd w:val="clear" w:color="auto" w:fill="FFFFFF"/>
              <w:spacing w:before="100" w:beforeAutospacing="1"/>
              <w:ind w:left="0"/>
              <w:jc w:val="both"/>
              <w:rPr>
                <w:rFonts w:ascii="Arial" w:eastAsia="Times New Roman" w:hAnsi="Arial" w:cs="Arial"/>
                <w:color w:val="1F1F1F"/>
              </w:rPr>
            </w:pPr>
            <w:r w:rsidRPr="000F07C3">
              <w:rPr>
                <w:rFonts w:ascii="Arial" w:eastAsia="Times New Roman" w:hAnsi="Arial" w:cs="Arial"/>
                <w:color w:val="1F1F1F"/>
              </w:rPr>
              <w:t>Desenvolver um MER para definir a estrutura do banco de dados da solução, com entidades, relacionamentos e atributos.</w:t>
            </w:r>
          </w:p>
          <w:p w14:paraId="0A0D96AA" w14:textId="77777777" w:rsidR="001D72FC" w:rsidRPr="000F07C3" w:rsidRDefault="001D72FC" w:rsidP="00830293">
            <w:pPr>
              <w:ind w:left="3"/>
              <w:jc w:val="both"/>
              <w:rPr>
                <w:rFonts w:ascii="Arial" w:hAnsi="Arial" w:cs="Arial"/>
              </w:rPr>
            </w:pPr>
          </w:p>
        </w:tc>
      </w:tr>
      <w:tr w:rsidR="001D72FC" w:rsidRPr="001C0974" w14:paraId="69A1A820" w14:textId="77777777" w:rsidTr="00B274DE">
        <w:trPr>
          <w:trHeight w:val="540"/>
        </w:trPr>
        <w:tc>
          <w:tcPr>
            <w:tcW w:w="618" w:type="dxa"/>
            <w:tcBorders>
              <w:top w:val="single" w:sz="8" w:space="0" w:color="808080"/>
              <w:left w:val="single" w:sz="8" w:space="0" w:color="808080"/>
              <w:bottom w:val="single" w:sz="8" w:space="0" w:color="808080"/>
              <w:right w:val="single" w:sz="8" w:space="0" w:color="808080"/>
            </w:tcBorders>
            <w:vAlign w:val="center"/>
            <w:hideMark/>
          </w:tcPr>
          <w:p w14:paraId="78729552" w14:textId="77777777" w:rsidR="001D72FC" w:rsidRPr="001C0974" w:rsidRDefault="001D72FC" w:rsidP="00830293">
            <w:pPr>
              <w:jc w:val="both"/>
              <w:rPr>
                <w:rFonts w:ascii="Arial" w:hAnsi="Arial" w:cs="Arial"/>
              </w:rPr>
            </w:pPr>
            <w:r w:rsidRPr="001C0974">
              <w:rPr>
                <w:rFonts w:ascii="Arial" w:hAnsi="Arial" w:cs="Arial"/>
                <w:b/>
              </w:rPr>
              <w:t>8.</w:t>
            </w:r>
          </w:p>
        </w:tc>
        <w:tc>
          <w:tcPr>
            <w:tcW w:w="8454" w:type="dxa"/>
            <w:gridSpan w:val="4"/>
            <w:tcBorders>
              <w:top w:val="single" w:sz="8" w:space="0" w:color="808080"/>
              <w:left w:val="single" w:sz="8" w:space="0" w:color="808080"/>
              <w:bottom w:val="single" w:sz="8" w:space="0" w:color="808080"/>
              <w:right w:val="single" w:sz="8" w:space="0" w:color="808080"/>
            </w:tcBorders>
            <w:vAlign w:val="center"/>
            <w:hideMark/>
          </w:tcPr>
          <w:p w14:paraId="5ED75EC7" w14:textId="77777777" w:rsidR="001D72FC" w:rsidRPr="000F07C3" w:rsidRDefault="001D72FC" w:rsidP="00543233">
            <w:pPr>
              <w:numPr>
                <w:ilvl w:val="0"/>
                <w:numId w:val="18"/>
              </w:numPr>
              <w:shd w:val="clear" w:color="auto" w:fill="FFFFFF"/>
              <w:spacing w:before="100" w:beforeAutospacing="1"/>
              <w:ind w:left="0"/>
              <w:jc w:val="both"/>
              <w:rPr>
                <w:rFonts w:ascii="Arial" w:eastAsia="Times New Roman" w:hAnsi="Arial" w:cs="Arial"/>
                <w:color w:val="1F1F1F"/>
              </w:rPr>
            </w:pPr>
            <w:r w:rsidRPr="000F07C3">
              <w:rPr>
                <w:rFonts w:ascii="Arial" w:eastAsia="Times New Roman" w:hAnsi="Arial" w:cs="Arial"/>
                <w:color w:val="1F1F1F"/>
              </w:rPr>
              <w:t>Descrever e documentar as telas da aplicação, incluindo funcionalidades, layout e interações, para facilitar o uso e a manutenção do sistema.</w:t>
            </w:r>
          </w:p>
          <w:p w14:paraId="075BD907" w14:textId="77777777" w:rsidR="001D72FC" w:rsidRPr="000F07C3" w:rsidRDefault="001D72FC" w:rsidP="00830293">
            <w:pPr>
              <w:ind w:left="3"/>
              <w:jc w:val="both"/>
              <w:rPr>
                <w:rFonts w:ascii="Arial" w:hAnsi="Arial" w:cs="Arial"/>
              </w:rPr>
            </w:pPr>
          </w:p>
        </w:tc>
      </w:tr>
      <w:tr w:rsidR="001D72FC" w:rsidRPr="001C0974" w14:paraId="158A81E0" w14:textId="77777777" w:rsidTr="00B274DE">
        <w:trPr>
          <w:trHeight w:val="1080"/>
        </w:trPr>
        <w:tc>
          <w:tcPr>
            <w:tcW w:w="618" w:type="dxa"/>
            <w:tcBorders>
              <w:top w:val="single" w:sz="8" w:space="0" w:color="808080"/>
              <w:left w:val="single" w:sz="8" w:space="0" w:color="808080"/>
              <w:bottom w:val="single" w:sz="8" w:space="0" w:color="808080"/>
              <w:right w:val="single" w:sz="8" w:space="0" w:color="808080"/>
            </w:tcBorders>
            <w:vAlign w:val="center"/>
            <w:hideMark/>
          </w:tcPr>
          <w:p w14:paraId="79BBB182" w14:textId="77777777" w:rsidR="001D72FC" w:rsidRPr="001C0974" w:rsidRDefault="001D72FC" w:rsidP="00830293">
            <w:pPr>
              <w:jc w:val="both"/>
              <w:rPr>
                <w:rFonts w:ascii="Arial" w:hAnsi="Arial" w:cs="Arial"/>
              </w:rPr>
            </w:pPr>
            <w:r w:rsidRPr="001C0974">
              <w:rPr>
                <w:rFonts w:ascii="Arial" w:hAnsi="Arial" w:cs="Arial"/>
                <w:b/>
              </w:rPr>
              <w:t>9.</w:t>
            </w:r>
          </w:p>
        </w:tc>
        <w:tc>
          <w:tcPr>
            <w:tcW w:w="8454" w:type="dxa"/>
            <w:gridSpan w:val="4"/>
            <w:tcBorders>
              <w:top w:val="single" w:sz="8" w:space="0" w:color="808080"/>
              <w:left w:val="single" w:sz="8" w:space="0" w:color="808080"/>
              <w:bottom w:val="single" w:sz="8" w:space="0" w:color="808080"/>
              <w:right w:val="single" w:sz="8" w:space="0" w:color="808080"/>
            </w:tcBorders>
            <w:vAlign w:val="center"/>
            <w:hideMark/>
          </w:tcPr>
          <w:p w14:paraId="3095B8EC" w14:textId="77777777" w:rsidR="001D72FC" w:rsidRPr="000F07C3" w:rsidRDefault="001D72FC" w:rsidP="00543233">
            <w:pPr>
              <w:numPr>
                <w:ilvl w:val="0"/>
                <w:numId w:val="19"/>
              </w:numPr>
              <w:shd w:val="clear" w:color="auto" w:fill="FFFFFF"/>
              <w:spacing w:before="100" w:beforeAutospacing="1"/>
              <w:ind w:left="0"/>
              <w:jc w:val="both"/>
              <w:rPr>
                <w:rFonts w:ascii="Arial" w:eastAsia="Times New Roman" w:hAnsi="Arial" w:cs="Arial"/>
                <w:color w:val="1F1F1F"/>
              </w:rPr>
            </w:pPr>
            <w:r w:rsidRPr="000F07C3">
              <w:rPr>
                <w:rFonts w:ascii="Arial" w:eastAsia="Times New Roman" w:hAnsi="Arial" w:cs="Arial"/>
                <w:color w:val="1F1F1F"/>
              </w:rPr>
              <w:t>Utilizar o XAMPP para instalar e configurar o ambiente de desenvolvimento local, com Apache como servidor web.</w:t>
            </w:r>
          </w:p>
          <w:p w14:paraId="7AE3F066" w14:textId="77777777" w:rsidR="001D72FC" w:rsidRPr="001C0974" w:rsidRDefault="001D72FC" w:rsidP="00830293">
            <w:pPr>
              <w:ind w:left="3"/>
              <w:jc w:val="both"/>
              <w:rPr>
                <w:rFonts w:ascii="Arial" w:hAnsi="Arial" w:cs="Arial"/>
              </w:rPr>
            </w:pPr>
          </w:p>
        </w:tc>
      </w:tr>
      <w:tr w:rsidR="001D72FC" w:rsidRPr="001C0974" w14:paraId="6749FB29" w14:textId="77777777" w:rsidTr="00B274DE">
        <w:trPr>
          <w:trHeight w:val="1080"/>
        </w:trPr>
        <w:tc>
          <w:tcPr>
            <w:tcW w:w="618" w:type="dxa"/>
            <w:tcBorders>
              <w:top w:val="single" w:sz="8" w:space="0" w:color="808080"/>
              <w:left w:val="single" w:sz="8" w:space="0" w:color="808080"/>
              <w:bottom w:val="single" w:sz="8" w:space="0" w:color="808080"/>
              <w:right w:val="single" w:sz="8" w:space="0" w:color="808080"/>
            </w:tcBorders>
            <w:vAlign w:val="center"/>
            <w:hideMark/>
          </w:tcPr>
          <w:p w14:paraId="7DA53BEC" w14:textId="77777777" w:rsidR="001D72FC" w:rsidRPr="001C0974" w:rsidRDefault="001D72FC" w:rsidP="00830293">
            <w:pPr>
              <w:jc w:val="both"/>
              <w:rPr>
                <w:rFonts w:ascii="Arial" w:hAnsi="Arial" w:cs="Arial"/>
              </w:rPr>
            </w:pPr>
            <w:r w:rsidRPr="001C0974">
              <w:rPr>
                <w:rFonts w:ascii="Arial" w:hAnsi="Arial" w:cs="Arial"/>
                <w:b/>
              </w:rPr>
              <w:t>10.</w:t>
            </w:r>
          </w:p>
        </w:tc>
        <w:tc>
          <w:tcPr>
            <w:tcW w:w="8454" w:type="dxa"/>
            <w:gridSpan w:val="4"/>
            <w:tcBorders>
              <w:top w:val="single" w:sz="8" w:space="0" w:color="808080"/>
              <w:left w:val="single" w:sz="8" w:space="0" w:color="808080"/>
              <w:bottom w:val="single" w:sz="8" w:space="0" w:color="808080"/>
              <w:right w:val="single" w:sz="8" w:space="0" w:color="808080"/>
            </w:tcBorders>
            <w:vAlign w:val="center"/>
            <w:hideMark/>
          </w:tcPr>
          <w:p w14:paraId="46F8CCDD" w14:textId="77777777" w:rsidR="001D72FC" w:rsidRPr="000F07C3" w:rsidRDefault="001D72FC" w:rsidP="00543233">
            <w:pPr>
              <w:numPr>
                <w:ilvl w:val="0"/>
                <w:numId w:val="20"/>
              </w:numPr>
              <w:shd w:val="clear" w:color="auto" w:fill="FFFFFF"/>
              <w:spacing w:before="100" w:beforeAutospacing="1"/>
              <w:ind w:left="0"/>
              <w:jc w:val="both"/>
              <w:rPr>
                <w:rFonts w:ascii="Arial" w:eastAsia="Times New Roman" w:hAnsi="Arial" w:cs="Arial"/>
                <w:color w:val="1F1F1F"/>
              </w:rPr>
            </w:pPr>
            <w:r w:rsidRPr="000F07C3">
              <w:rPr>
                <w:rFonts w:ascii="Arial" w:eastAsia="Times New Roman" w:hAnsi="Arial" w:cs="Arial"/>
                <w:color w:val="1F1F1F"/>
              </w:rPr>
              <w:t>Implementar a lógica da aplicação utilizando a linguagem PHP, garantindo robustez e flexibilidade ao sistema.</w:t>
            </w:r>
          </w:p>
          <w:p w14:paraId="51D80523" w14:textId="77777777" w:rsidR="001D72FC" w:rsidRPr="001C0974" w:rsidRDefault="001D72FC" w:rsidP="00830293">
            <w:pPr>
              <w:ind w:left="3"/>
              <w:jc w:val="both"/>
              <w:rPr>
                <w:rFonts w:ascii="Arial" w:hAnsi="Arial" w:cs="Arial"/>
              </w:rPr>
            </w:pPr>
          </w:p>
        </w:tc>
      </w:tr>
      <w:tr w:rsidR="001D72FC" w:rsidRPr="001C0974" w14:paraId="0F09D158" w14:textId="77777777" w:rsidTr="00B274DE">
        <w:trPr>
          <w:trHeight w:val="1360"/>
        </w:trPr>
        <w:tc>
          <w:tcPr>
            <w:tcW w:w="618" w:type="dxa"/>
            <w:tcBorders>
              <w:top w:val="single" w:sz="8" w:space="0" w:color="808080"/>
              <w:left w:val="single" w:sz="8" w:space="0" w:color="808080"/>
              <w:bottom w:val="single" w:sz="8" w:space="0" w:color="808080"/>
              <w:right w:val="single" w:sz="8" w:space="0" w:color="808080"/>
            </w:tcBorders>
            <w:vAlign w:val="center"/>
            <w:hideMark/>
          </w:tcPr>
          <w:p w14:paraId="1C353FDE" w14:textId="77777777" w:rsidR="001D72FC" w:rsidRPr="001C0974" w:rsidRDefault="001D72FC" w:rsidP="00830293">
            <w:pPr>
              <w:jc w:val="both"/>
              <w:rPr>
                <w:rFonts w:ascii="Arial" w:hAnsi="Arial" w:cs="Arial"/>
              </w:rPr>
            </w:pPr>
            <w:r w:rsidRPr="001C0974">
              <w:rPr>
                <w:rFonts w:ascii="Arial" w:hAnsi="Arial" w:cs="Arial"/>
                <w:b/>
              </w:rPr>
              <w:t>11.</w:t>
            </w:r>
          </w:p>
        </w:tc>
        <w:tc>
          <w:tcPr>
            <w:tcW w:w="8454" w:type="dxa"/>
            <w:gridSpan w:val="4"/>
            <w:tcBorders>
              <w:top w:val="single" w:sz="8" w:space="0" w:color="808080"/>
              <w:left w:val="single" w:sz="8" w:space="0" w:color="808080"/>
              <w:bottom w:val="single" w:sz="8" w:space="0" w:color="808080"/>
              <w:right w:val="single" w:sz="8" w:space="0" w:color="808080"/>
            </w:tcBorders>
            <w:vAlign w:val="center"/>
            <w:hideMark/>
          </w:tcPr>
          <w:p w14:paraId="41DFF7AC" w14:textId="77777777" w:rsidR="001D72FC" w:rsidRPr="000F07C3" w:rsidRDefault="001D72FC" w:rsidP="00543233">
            <w:pPr>
              <w:numPr>
                <w:ilvl w:val="0"/>
                <w:numId w:val="21"/>
              </w:numPr>
              <w:shd w:val="clear" w:color="auto" w:fill="FFFFFF"/>
              <w:spacing w:before="100" w:beforeAutospacing="1"/>
              <w:ind w:left="0"/>
              <w:jc w:val="both"/>
              <w:rPr>
                <w:rFonts w:ascii="Arial" w:eastAsia="Times New Roman" w:hAnsi="Arial" w:cs="Arial"/>
                <w:color w:val="1F1F1F"/>
              </w:rPr>
            </w:pPr>
            <w:r w:rsidRPr="000F07C3">
              <w:rPr>
                <w:rFonts w:ascii="Arial" w:eastAsia="Times New Roman" w:hAnsi="Arial" w:cs="Arial"/>
                <w:color w:val="1F1F1F"/>
              </w:rPr>
              <w:t>Armazenar os dados da aplicação no banco de dados MySQL, garantindo segurança, confiabilidade e escalabilidade.</w:t>
            </w:r>
          </w:p>
          <w:p w14:paraId="482D5B06" w14:textId="77777777" w:rsidR="001D72FC" w:rsidRPr="001C0974" w:rsidRDefault="001D72FC" w:rsidP="00830293">
            <w:pPr>
              <w:ind w:left="3"/>
              <w:jc w:val="both"/>
              <w:rPr>
                <w:rFonts w:ascii="Arial" w:hAnsi="Arial" w:cs="Arial"/>
              </w:rPr>
            </w:pPr>
          </w:p>
        </w:tc>
      </w:tr>
      <w:tr w:rsidR="001D72FC" w:rsidRPr="001C0974" w14:paraId="023B6939" w14:textId="77777777" w:rsidTr="00B274DE">
        <w:trPr>
          <w:trHeight w:val="1360"/>
        </w:trPr>
        <w:tc>
          <w:tcPr>
            <w:tcW w:w="618" w:type="dxa"/>
            <w:tcBorders>
              <w:top w:val="single" w:sz="8" w:space="0" w:color="808080"/>
              <w:left w:val="single" w:sz="8" w:space="0" w:color="808080"/>
              <w:bottom w:val="single" w:sz="8" w:space="0" w:color="808080"/>
              <w:right w:val="single" w:sz="8" w:space="0" w:color="808080"/>
            </w:tcBorders>
            <w:vAlign w:val="center"/>
          </w:tcPr>
          <w:p w14:paraId="06B0E07C" w14:textId="77777777" w:rsidR="001D72FC" w:rsidRPr="001C0974" w:rsidRDefault="001D72FC" w:rsidP="00830293">
            <w:pPr>
              <w:jc w:val="both"/>
              <w:rPr>
                <w:rFonts w:cs="Arial"/>
                <w:b/>
              </w:rPr>
            </w:pPr>
            <w:r>
              <w:rPr>
                <w:rFonts w:cs="Arial"/>
                <w:b/>
              </w:rPr>
              <w:t>12.</w:t>
            </w:r>
          </w:p>
        </w:tc>
        <w:tc>
          <w:tcPr>
            <w:tcW w:w="8454" w:type="dxa"/>
            <w:gridSpan w:val="4"/>
            <w:tcBorders>
              <w:top w:val="single" w:sz="8" w:space="0" w:color="808080"/>
              <w:left w:val="single" w:sz="8" w:space="0" w:color="808080"/>
              <w:bottom w:val="single" w:sz="8" w:space="0" w:color="808080"/>
              <w:right w:val="single" w:sz="8" w:space="0" w:color="808080"/>
            </w:tcBorders>
            <w:vAlign w:val="center"/>
          </w:tcPr>
          <w:p w14:paraId="4AA09B69" w14:textId="77777777" w:rsidR="001D72FC" w:rsidRPr="000F07C3" w:rsidRDefault="001D72FC" w:rsidP="00543233">
            <w:pPr>
              <w:numPr>
                <w:ilvl w:val="0"/>
                <w:numId w:val="22"/>
              </w:numPr>
              <w:shd w:val="clear" w:color="auto" w:fill="FFFFFF"/>
              <w:spacing w:before="100" w:beforeAutospacing="1"/>
              <w:ind w:left="0"/>
              <w:jc w:val="both"/>
              <w:rPr>
                <w:rFonts w:ascii="Arial" w:eastAsia="Times New Roman" w:hAnsi="Arial" w:cs="Arial"/>
                <w:color w:val="1F1F1F"/>
              </w:rPr>
            </w:pPr>
            <w:r w:rsidRPr="000F07C3">
              <w:rPr>
                <w:rFonts w:ascii="Arial" w:eastAsia="Times New Roman" w:hAnsi="Arial" w:cs="Arial"/>
                <w:color w:val="1F1F1F"/>
              </w:rPr>
              <w:t>Desenvolver a interface do usuário com HTML, CSS e JavaScript, utilizando o Bootstrap para facilitar o desenvolvimento e garantir uma interface responsiva e moderna.</w:t>
            </w:r>
          </w:p>
          <w:p w14:paraId="0E76E4FD" w14:textId="77777777" w:rsidR="001D72FC" w:rsidRPr="000F07C3" w:rsidRDefault="001D72FC" w:rsidP="00830293">
            <w:pPr>
              <w:ind w:left="3"/>
              <w:jc w:val="both"/>
              <w:rPr>
                <w:rFonts w:ascii="Arial" w:hAnsi="Arial" w:cs="Arial"/>
                <w:color w:val="040C28"/>
              </w:rPr>
            </w:pPr>
          </w:p>
        </w:tc>
      </w:tr>
      <w:tr w:rsidR="001D72FC" w:rsidRPr="001C0974" w14:paraId="34517A99" w14:textId="77777777" w:rsidTr="00B274DE">
        <w:trPr>
          <w:trHeight w:val="1360"/>
        </w:trPr>
        <w:tc>
          <w:tcPr>
            <w:tcW w:w="618" w:type="dxa"/>
            <w:tcBorders>
              <w:top w:val="single" w:sz="8" w:space="0" w:color="808080"/>
              <w:left w:val="single" w:sz="8" w:space="0" w:color="808080"/>
              <w:bottom w:val="single" w:sz="8" w:space="0" w:color="808080"/>
              <w:right w:val="single" w:sz="8" w:space="0" w:color="808080"/>
            </w:tcBorders>
            <w:vAlign w:val="center"/>
          </w:tcPr>
          <w:p w14:paraId="3C4062BC" w14:textId="77777777" w:rsidR="001D72FC" w:rsidRDefault="001D72FC" w:rsidP="00830293">
            <w:pPr>
              <w:jc w:val="both"/>
              <w:rPr>
                <w:rFonts w:cs="Arial"/>
                <w:b/>
              </w:rPr>
            </w:pPr>
            <w:r>
              <w:rPr>
                <w:rFonts w:cs="Arial"/>
                <w:b/>
              </w:rPr>
              <w:t>13.</w:t>
            </w:r>
          </w:p>
        </w:tc>
        <w:tc>
          <w:tcPr>
            <w:tcW w:w="8454" w:type="dxa"/>
            <w:gridSpan w:val="4"/>
            <w:tcBorders>
              <w:top w:val="single" w:sz="8" w:space="0" w:color="808080"/>
              <w:left w:val="single" w:sz="8" w:space="0" w:color="808080"/>
              <w:bottom w:val="single" w:sz="8" w:space="0" w:color="808080"/>
              <w:right w:val="single" w:sz="8" w:space="0" w:color="808080"/>
            </w:tcBorders>
            <w:vAlign w:val="center"/>
          </w:tcPr>
          <w:p w14:paraId="0D189487" w14:textId="77777777" w:rsidR="001D72FC" w:rsidRPr="000F07C3" w:rsidRDefault="001D72FC" w:rsidP="00543233">
            <w:pPr>
              <w:numPr>
                <w:ilvl w:val="0"/>
                <w:numId w:val="23"/>
              </w:numPr>
              <w:shd w:val="clear" w:color="auto" w:fill="FFFFFF"/>
              <w:spacing w:before="100" w:beforeAutospacing="1"/>
              <w:ind w:left="0"/>
              <w:jc w:val="both"/>
              <w:rPr>
                <w:rFonts w:ascii="Arial" w:eastAsia="Times New Roman" w:hAnsi="Arial" w:cs="Arial"/>
                <w:color w:val="1F1F1F"/>
              </w:rPr>
            </w:pPr>
            <w:r w:rsidRPr="000F07C3">
              <w:rPr>
                <w:rFonts w:ascii="Arial" w:eastAsia="Times New Roman" w:hAnsi="Arial" w:cs="Arial"/>
                <w:color w:val="1F1F1F"/>
              </w:rPr>
              <w:t>Integrar à documentação e desenvolvimento do projeto medidas que garantam a conformidade com a LGPD e a segurança digital dos dados da aplicação.</w:t>
            </w:r>
          </w:p>
          <w:p w14:paraId="0306BB70" w14:textId="77777777" w:rsidR="001D72FC" w:rsidRPr="000F07C3" w:rsidRDefault="001D72FC" w:rsidP="00830293">
            <w:pPr>
              <w:ind w:left="3"/>
              <w:jc w:val="both"/>
              <w:rPr>
                <w:rFonts w:ascii="Arial" w:hAnsi="Arial" w:cs="Arial"/>
                <w:color w:val="040C28"/>
              </w:rPr>
            </w:pPr>
          </w:p>
        </w:tc>
      </w:tr>
      <w:tr w:rsidR="001D72FC" w:rsidRPr="001C0974" w14:paraId="1708FC70" w14:textId="77777777" w:rsidTr="00B274DE">
        <w:trPr>
          <w:trHeight w:val="1360"/>
        </w:trPr>
        <w:tc>
          <w:tcPr>
            <w:tcW w:w="618" w:type="dxa"/>
            <w:tcBorders>
              <w:top w:val="single" w:sz="8" w:space="0" w:color="808080"/>
              <w:left w:val="single" w:sz="8" w:space="0" w:color="808080"/>
              <w:bottom w:val="single" w:sz="8" w:space="0" w:color="808080"/>
              <w:right w:val="single" w:sz="8" w:space="0" w:color="808080"/>
            </w:tcBorders>
            <w:vAlign w:val="center"/>
          </w:tcPr>
          <w:p w14:paraId="34D9214B" w14:textId="77777777" w:rsidR="001D72FC" w:rsidRDefault="001D72FC" w:rsidP="00830293">
            <w:pPr>
              <w:jc w:val="both"/>
              <w:rPr>
                <w:rFonts w:cs="Arial"/>
                <w:b/>
              </w:rPr>
            </w:pPr>
            <w:r>
              <w:rPr>
                <w:rFonts w:cs="Arial"/>
                <w:b/>
              </w:rPr>
              <w:t>14.</w:t>
            </w:r>
          </w:p>
        </w:tc>
        <w:tc>
          <w:tcPr>
            <w:tcW w:w="8454" w:type="dxa"/>
            <w:gridSpan w:val="4"/>
            <w:tcBorders>
              <w:top w:val="single" w:sz="8" w:space="0" w:color="808080"/>
              <w:left w:val="single" w:sz="8" w:space="0" w:color="808080"/>
              <w:bottom w:val="single" w:sz="8" w:space="0" w:color="808080"/>
              <w:right w:val="single" w:sz="8" w:space="0" w:color="808080"/>
            </w:tcBorders>
            <w:vAlign w:val="center"/>
          </w:tcPr>
          <w:p w14:paraId="08DEFF55" w14:textId="42C0188C" w:rsidR="001D72FC" w:rsidRPr="000F07C3" w:rsidRDefault="001D72FC" w:rsidP="00543233">
            <w:pPr>
              <w:numPr>
                <w:ilvl w:val="0"/>
                <w:numId w:val="26"/>
              </w:numPr>
              <w:shd w:val="clear" w:color="auto" w:fill="FFFFFF"/>
              <w:spacing w:before="100" w:beforeAutospacing="1"/>
              <w:ind w:left="0"/>
              <w:jc w:val="both"/>
              <w:rPr>
                <w:rFonts w:ascii="Arial" w:eastAsia="Times New Roman" w:hAnsi="Arial" w:cs="Arial"/>
                <w:color w:val="1F1F1F"/>
              </w:rPr>
            </w:pPr>
            <w:r w:rsidRPr="000F07C3">
              <w:rPr>
                <w:rFonts w:ascii="Arial" w:eastAsia="Times New Roman" w:hAnsi="Arial" w:cs="Arial"/>
                <w:color w:val="1F1F1F"/>
              </w:rPr>
              <w:t xml:space="preserve">Implementar ferramentas de segurança para proteger o ambiente de desenvolvimento e a aplicação </w:t>
            </w:r>
            <w:r w:rsidR="00830293" w:rsidRPr="000F07C3">
              <w:rPr>
                <w:rFonts w:ascii="Arial" w:eastAsia="Times New Roman" w:hAnsi="Arial" w:cs="Arial"/>
                <w:color w:val="1F1F1F"/>
              </w:rPr>
              <w:t>c</w:t>
            </w:r>
            <w:r w:rsidR="00830293">
              <w:rPr>
                <w:rFonts w:ascii="Arial" w:eastAsia="Times New Roman" w:hAnsi="Arial" w:cs="Arial"/>
                <w:color w:val="1F1F1F"/>
              </w:rPr>
              <w:t>ontra</w:t>
            </w:r>
            <w:r w:rsidR="00830293" w:rsidRPr="000F07C3">
              <w:rPr>
                <w:rFonts w:ascii="Arial" w:eastAsia="Times New Roman" w:hAnsi="Arial" w:cs="Arial"/>
                <w:color w:val="1F1F1F"/>
              </w:rPr>
              <w:t>-ataques</w:t>
            </w:r>
            <w:r w:rsidRPr="000F07C3">
              <w:rPr>
                <w:rFonts w:ascii="Arial" w:eastAsia="Times New Roman" w:hAnsi="Arial" w:cs="Arial"/>
                <w:color w:val="1F1F1F"/>
              </w:rPr>
              <w:t xml:space="preserve"> e vulnerabilidades.</w:t>
            </w:r>
          </w:p>
          <w:p w14:paraId="6DF6257C" w14:textId="77777777" w:rsidR="001D72FC" w:rsidRPr="000F07C3" w:rsidRDefault="001D72FC" w:rsidP="00830293">
            <w:pPr>
              <w:ind w:left="3"/>
              <w:jc w:val="both"/>
              <w:rPr>
                <w:rFonts w:ascii="Arial" w:hAnsi="Arial" w:cs="Arial"/>
                <w:color w:val="040C28"/>
              </w:rPr>
            </w:pPr>
          </w:p>
        </w:tc>
      </w:tr>
      <w:tr w:rsidR="001D72FC" w:rsidRPr="001C0974" w14:paraId="13E7F39D" w14:textId="77777777" w:rsidTr="00B274DE">
        <w:trPr>
          <w:trHeight w:val="1360"/>
        </w:trPr>
        <w:tc>
          <w:tcPr>
            <w:tcW w:w="618" w:type="dxa"/>
            <w:tcBorders>
              <w:top w:val="single" w:sz="8" w:space="0" w:color="808080"/>
              <w:left w:val="single" w:sz="8" w:space="0" w:color="808080"/>
              <w:bottom w:val="single" w:sz="8" w:space="0" w:color="808080"/>
              <w:right w:val="single" w:sz="8" w:space="0" w:color="808080"/>
            </w:tcBorders>
            <w:vAlign w:val="center"/>
          </w:tcPr>
          <w:p w14:paraId="4EC907DD" w14:textId="77777777" w:rsidR="001D72FC" w:rsidRPr="001C0974" w:rsidRDefault="001D72FC" w:rsidP="00830293">
            <w:pPr>
              <w:jc w:val="both"/>
              <w:rPr>
                <w:rFonts w:cs="Arial"/>
                <w:b/>
              </w:rPr>
            </w:pPr>
            <w:r>
              <w:rPr>
                <w:rFonts w:cs="Arial"/>
                <w:b/>
              </w:rPr>
              <w:t>15.</w:t>
            </w:r>
          </w:p>
        </w:tc>
        <w:tc>
          <w:tcPr>
            <w:tcW w:w="8454" w:type="dxa"/>
            <w:gridSpan w:val="4"/>
            <w:tcBorders>
              <w:top w:val="single" w:sz="8" w:space="0" w:color="808080"/>
              <w:left w:val="single" w:sz="8" w:space="0" w:color="808080"/>
              <w:bottom w:val="single" w:sz="8" w:space="0" w:color="808080"/>
              <w:right w:val="single" w:sz="8" w:space="0" w:color="808080"/>
            </w:tcBorders>
            <w:vAlign w:val="center"/>
          </w:tcPr>
          <w:p w14:paraId="113F8573" w14:textId="77777777" w:rsidR="001D72FC" w:rsidRPr="000F07C3" w:rsidRDefault="001D72FC" w:rsidP="00543233">
            <w:pPr>
              <w:numPr>
                <w:ilvl w:val="0"/>
                <w:numId w:val="27"/>
              </w:numPr>
              <w:shd w:val="clear" w:color="auto" w:fill="FFFFFF"/>
              <w:spacing w:before="100" w:beforeAutospacing="1"/>
              <w:ind w:left="0"/>
              <w:jc w:val="both"/>
              <w:rPr>
                <w:rFonts w:ascii="Arial" w:eastAsia="Times New Roman" w:hAnsi="Arial" w:cs="Arial"/>
                <w:color w:val="1F1F1F"/>
              </w:rPr>
            </w:pPr>
            <w:r w:rsidRPr="000F07C3">
              <w:rPr>
                <w:rFonts w:ascii="Arial" w:eastAsia="Times New Roman" w:hAnsi="Arial" w:cs="Arial"/>
                <w:color w:val="1F1F1F"/>
              </w:rPr>
              <w:t>Criar um manual de utilização detalhado e intuitivo, com instruções passo a passo para auxiliar os usuários na utilização da aplicação.</w:t>
            </w:r>
          </w:p>
          <w:p w14:paraId="4CEF504A" w14:textId="77777777" w:rsidR="001D72FC" w:rsidRPr="000F07C3" w:rsidRDefault="001D72FC" w:rsidP="00830293">
            <w:pPr>
              <w:ind w:left="3"/>
              <w:jc w:val="both"/>
              <w:rPr>
                <w:rFonts w:ascii="Arial" w:hAnsi="Arial" w:cs="Arial"/>
                <w:color w:val="040C28"/>
              </w:rPr>
            </w:pPr>
          </w:p>
        </w:tc>
      </w:tr>
      <w:tr w:rsidR="001D72FC" w:rsidRPr="001C0974" w14:paraId="7CB41B28" w14:textId="77777777" w:rsidTr="00B274DE">
        <w:trPr>
          <w:trHeight w:val="559"/>
        </w:trPr>
        <w:tc>
          <w:tcPr>
            <w:tcW w:w="2954" w:type="dxa"/>
            <w:gridSpan w:val="2"/>
            <w:tcBorders>
              <w:top w:val="single" w:sz="8" w:space="0" w:color="808080"/>
              <w:left w:val="single" w:sz="8" w:space="0" w:color="808080"/>
              <w:bottom w:val="single" w:sz="8" w:space="0" w:color="808080"/>
              <w:right w:val="nil"/>
            </w:tcBorders>
            <w:shd w:val="clear" w:color="auto" w:fill="C4BC96"/>
            <w:vAlign w:val="center"/>
            <w:hideMark/>
          </w:tcPr>
          <w:p w14:paraId="44798183" w14:textId="217A2315" w:rsidR="001D72FC" w:rsidRPr="001C0974" w:rsidRDefault="00830293" w:rsidP="00830293">
            <w:pPr>
              <w:jc w:val="both"/>
              <w:rPr>
                <w:rFonts w:ascii="Arial" w:hAnsi="Arial" w:cs="Arial"/>
                <w:b/>
                <w:bCs/>
              </w:rPr>
            </w:pPr>
            <w:r w:rsidRPr="001C0974">
              <w:rPr>
                <w:rFonts w:ascii="Arial" w:hAnsi="Arial" w:cs="Arial"/>
                <w:b/>
                <w:bCs/>
              </w:rPr>
              <w:t>Aprovação</w:t>
            </w:r>
          </w:p>
        </w:tc>
        <w:tc>
          <w:tcPr>
            <w:tcW w:w="1467" w:type="dxa"/>
            <w:gridSpan w:val="2"/>
            <w:tcBorders>
              <w:top w:val="single" w:sz="8" w:space="0" w:color="808080"/>
              <w:left w:val="nil"/>
              <w:bottom w:val="single" w:sz="8" w:space="0" w:color="808080"/>
              <w:right w:val="nil"/>
            </w:tcBorders>
            <w:shd w:val="clear" w:color="auto" w:fill="C4BC96"/>
          </w:tcPr>
          <w:p w14:paraId="046A5044" w14:textId="1D780C3C" w:rsidR="001D72FC" w:rsidRPr="001C0974" w:rsidRDefault="001D72FC" w:rsidP="00830293">
            <w:pPr>
              <w:spacing w:after="160"/>
              <w:jc w:val="both"/>
              <w:rPr>
                <w:rFonts w:ascii="Arial" w:hAnsi="Arial" w:cs="Arial"/>
                <w:b/>
                <w:bCs/>
              </w:rPr>
            </w:pPr>
          </w:p>
        </w:tc>
        <w:tc>
          <w:tcPr>
            <w:tcW w:w="4651" w:type="dxa"/>
            <w:tcBorders>
              <w:top w:val="single" w:sz="8" w:space="0" w:color="808080"/>
              <w:left w:val="nil"/>
              <w:bottom w:val="single" w:sz="8" w:space="0" w:color="808080"/>
              <w:right w:val="single" w:sz="8" w:space="0" w:color="000000"/>
            </w:tcBorders>
            <w:shd w:val="clear" w:color="auto" w:fill="C4BC96"/>
          </w:tcPr>
          <w:p w14:paraId="7D95F3BA" w14:textId="77777777" w:rsidR="001D72FC" w:rsidRPr="001C0974" w:rsidRDefault="001D72FC" w:rsidP="00830293">
            <w:pPr>
              <w:spacing w:after="160"/>
              <w:jc w:val="both"/>
              <w:rPr>
                <w:rFonts w:ascii="Arial" w:hAnsi="Arial" w:cs="Arial"/>
                <w:b/>
                <w:bCs/>
              </w:rPr>
            </w:pPr>
          </w:p>
        </w:tc>
      </w:tr>
      <w:tr w:rsidR="001D72FC" w:rsidRPr="001C0974" w14:paraId="21A5A40B" w14:textId="77777777" w:rsidTr="00B274DE">
        <w:trPr>
          <w:trHeight w:val="520"/>
        </w:trPr>
        <w:tc>
          <w:tcPr>
            <w:tcW w:w="2954" w:type="dxa"/>
            <w:gridSpan w:val="2"/>
            <w:tcBorders>
              <w:top w:val="single" w:sz="8" w:space="0" w:color="808080"/>
              <w:left w:val="single" w:sz="8" w:space="0" w:color="808080"/>
              <w:bottom w:val="single" w:sz="8" w:space="0" w:color="808080"/>
              <w:right w:val="single" w:sz="8" w:space="0" w:color="808080"/>
            </w:tcBorders>
            <w:hideMark/>
          </w:tcPr>
          <w:p w14:paraId="2482BFA6" w14:textId="77777777" w:rsidR="001D72FC" w:rsidRPr="001C0974" w:rsidRDefault="001D72FC" w:rsidP="00830293">
            <w:pPr>
              <w:ind w:right="4"/>
              <w:jc w:val="both"/>
              <w:rPr>
                <w:rFonts w:ascii="Arial" w:hAnsi="Arial" w:cs="Arial"/>
              </w:rPr>
            </w:pPr>
            <w:r w:rsidRPr="001C0974">
              <w:rPr>
                <w:rFonts w:ascii="Arial" w:hAnsi="Arial" w:cs="Arial"/>
                <w:b/>
              </w:rPr>
              <w:lastRenderedPageBreak/>
              <w:t>Responsável</w:t>
            </w:r>
          </w:p>
        </w:tc>
        <w:tc>
          <w:tcPr>
            <w:tcW w:w="1467" w:type="dxa"/>
            <w:gridSpan w:val="2"/>
            <w:tcBorders>
              <w:top w:val="single" w:sz="8" w:space="0" w:color="808080"/>
              <w:left w:val="single" w:sz="8" w:space="0" w:color="808080"/>
              <w:bottom w:val="single" w:sz="8" w:space="0" w:color="808080"/>
              <w:right w:val="single" w:sz="8" w:space="0" w:color="808080"/>
            </w:tcBorders>
            <w:hideMark/>
          </w:tcPr>
          <w:p w14:paraId="46FF0F5B" w14:textId="77777777" w:rsidR="001D72FC" w:rsidRPr="001C0974" w:rsidRDefault="001D72FC" w:rsidP="00830293">
            <w:pPr>
              <w:ind w:left="56"/>
              <w:jc w:val="both"/>
              <w:rPr>
                <w:rFonts w:ascii="Arial" w:hAnsi="Arial" w:cs="Arial"/>
              </w:rPr>
            </w:pPr>
            <w:r w:rsidRPr="001C0974">
              <w:rPr>
                <w:rFonts w:ascii="Arial" w:hAnsi="Arial" w:cs="Arial"/>
                <w:b/>
              </w:rPr>
              <w:t>Data</w:t>
            </w:r>
          </w:p>
        </w:tc>
        <w:tc>
          <w:tcPr>
            <w:tcW w:w="4651" w:type="dxa"/>
            <w:tcBorders>
              <w:top w:val="single" w:sz="8" w:space="0" w:color="808080"/>
              <w:left w:val="single" w:sz="8" w:space="0" w:color="808080"/>
              <w:bottom w:val="single" w:sz="8" w:space="0" w:color="808080"/>
              <w:right w:val="single" w:sz="8" w:space="0" w:color="808080"/>
            </w:tcBorders>
            <w:vAlign w:val="center"/>
            <w:hideMark/>
          </w:tcPr>
          <w:p w14:paraId="41FCFDE9" w14:textId="77777777" w:rsidR="001D72FC" w:rsidRPr="001C0974" w:rsidRDefault="001D72FC" w:rsidP="00830293">
            <w:pPr>
              <w:ind w:right="14"/>
              <w:jc w:val="both"/>
              <w:rPr>
                <w:rFonts w:ascii="Arial" w:hAnsi="Arial" w:cs="Arial"/>
              </w:rPr>
            </w:pPr>
            <w:r w:rsidRPr="001C0974">
              <w:rPr>
                <w:rFonts w:ascii="Arial" w:hAnsi="Arial" w:cs="Arial"/>
                <w:b/>
              </w:rPr>
              <w:t>Assinatura</w:t>
            </w:r>
          </w:p>
        </w:tc>
      </w:tr>
      <w:tr w:rsidR="001D72FC" w:rsidRPr="001C0974" w14:paraId="0BB9D471" w14:textId="77777777" w:rsidTr="00B274DE">
        <w:trPr>
          <w:trHeight w:val="760"/>
        </w:trPr>
        <w:tc>
          <w:tcPr>
            <w:tcW w:w="2954" w:type="dxa"/>
            <w:gridSpan w:val="2"/>
            <w:tcBorders>
              <w:top w:val="single" w:sz="8" w:space="0" w:color="808080"/>
              <w:left w:val="single" w:sz="8" w:space="0" w:color="808080"/>
              <w:bottom w:val="single" w:sz="8" w:space="0" w:color="808080"/>
              <w:right w:val="single" w:sz="8" w:space="0" w:color="808080"/>
            </w:tcBorders>
            <w:vAlign w:val="center"/>
            <w:hideMark/>
          </w:tcPr>
          <w:p w14:paraId="6A931003" w14:textId="77777777" w:rsidR="001D72FC" w:rsidRPr="001C0974" w:rsidRDefault="001D72FC" w:rsidP="00830293">
            <w:pPr>
              <w:ind w:left="17" w:right="21"/>
              <w:jc w:val="both"/>
              <w:rPr>
                <w:rFonts w:ascii="Arial" w:hAnsi="Arial" w:cs="Arial"/>
              </w:rPr>
            </w:pPr>
            <w:r>
              <w:rPr>
                <w:rFonts w:ascii="Arial" w:hAnsi="Arial" w:cs="Arial"/>
              </w:rPr>
              <w:t>Michel Gonçalves da Silva</w:t>
            </w:r>
          </w:p>
        </w:tc>
        <w:tc>
          <w:tcPr>
            <w:tcW w:w="1467" w:type="dxa"/>
            <w:gridSpan w:val="2"/>
            <w:tcBorders>
              <w:top w:val="single" w:sz="8" w:space="0" w:color="808080"/>
              <w:left w:val="single" w:sz="8" w:space="0" w:color="808080"/>
              <w:bottom w:val="single" w:sz="8" w:space="0" w:color="808080"/>
              <w:right w:val="single" w:sz="8" w:space="0" w:color="808080"/>
            </w:tcBorders>
          </w:tcPr>
          <w:p w14:paraId="26DA3103" w14:textId="77777777" w:rsidR="001D72FC" w:rsidRPr="001C0974" w:rsidRDefault="001D72FC" w:rsidP="00830293">
            <w:pPr>
              <w:spacing w:after="160"/>
              <w:jc w:val="both"/>
              <w:rPr>
                <w:rFonts w:ascii="Arial" w:hAnsi="Arial" w:cs="Arial"/>
              </w:rPr>
            </w:pPr>
          </w:p>
        </w:tc>
        <w:tc>
          <w:tcPr>
            <w:tcW w:w="4651" w:type="dxa"/>
            <w:tcBorders>
              <w:top w:val="single" w:sz="8" w:space="0" w:color="808080"/>
              <w:left w:val="single" w:sz="8" w:space="0" w:color="808080"/>
              <w:bottom w:val="single" w:sz="8" w:space="0" w:color="808080"/>
              <w:right w:val="single" w:sz="8" w:space="0" w:color="808080"/>
            </w:tcBorders>
          </w:tcPr>
          <w:p w14:paraId="1B97057A" w14:textId="77777777" w:rsidR="001D72FC" w:rsidRPr="001C0974" w:rsidRDefault="001D72FC" w:rsidP="00830293">
            <w:pPr>
              <w:spacing w:after="160"/>
              <w:jc w:val="both"/>
              <w:rPr>
                <w:rFonts w:ascii="Arial" w:hAnsi="Arial" w:cs="Arial"/>
              </w:rPr>
            </w:pPr>
          </w:p>
        </w:tc>
      </w:tr>
    </w:tbl>
    <w:p w14:paraId="1E73EB45" w14:textId="77777777" w:rsidR="00F36E41" w:rsidRPr="001C0974" w:rsidRDefault="00F36E41" w:rsidP="00830293">
      <w:pPr>
        <w:jc w:val="both"/>
        <w:rPr>
          <w:rFonts w:eastAsia="Arial" w:cs="Arial"/>
          <w:color w:val="000000"/>
          <w:kern w:val="2"/>
          <w:u w:val="single"/>
          <w14:ligatures w14:val="standardContextual"/>
        </w:rPr>
      </w:pPr>
      <w:r w:rsidRPr="001C0974">
        <w:rPr>
          <w:rFonts w:cs="Arial"/>
          <w:i/>
        </w:rPr>
        <w:t xml:space="preserve">Fica acordado o Projeto de Serviço, favor imprimir 2 vias da Abertura do Projeto e </w:t>
      </w:r>
      <w:r w:rsidRPr="001C0974">
        <w:rPr>
          <w:rFonts w:cs="Arial"/>
          <w:i/>
          <w:u w:val="single"/>
        </w:rPr>
        <w:t>assinar ambas, para cada Responsável possui uma (01) via.</w:t>
      </w:r>
    </w:p>
    <w:tbl>
      <w:tblPr>
        <w:tblStyle w:val="TableGrid"/>
        <w:tblpPr w:leftFromText="141" w:rightFromText="141" w:vertAnchor="text" w:horzAnchor="margin" w:tblpY="126"/>
        <w:tblW w:w="9062" w:type="dxa"/>
        <w:tblInd w:w="0" w:type="dxa"/>
        <w:tblLayout w:type="fixed"/>
        <w:tblCellMar>
          <w:left w:w="113" w:type="dxa"/>
          <w:bottom w:w="115" w:type="dxa"/>
          <w:right w:w="115" w:type="dxa"/>
        </w:tblCellMar>
        <w:tblLook w:val="04A0" w:firstRow="1" w:lastRow="0" w:firstColumn="1" w:lastColumn="0" w:noHBand="0" w:noVBand="1"/>
      </w:tblPr>
      <w:tblGrid>
        <w:gridCol w:w="9062"/>
      </w:tblGrid>
      <w:tr w:rsidR="001C0974" w:rsidRPr="001C0974" w14:paraId="6732803B" w14:textId="77777777" w:rsidTr="001C0974">
        <w:trPr>
          <w:trHeight w:val="519"/>
        </w:trPr>
        <w:tc>
          <w:tcPr>
            <w:tcW w:w="9062" w:type="dxa"/>
            <w:tcBorders>
              <w:top w:val="single" w:sz="8" w:space="0" w:color="808080"/>
              <w:left w:val="single" w:sz="8" w:space="0" w:color="808080"/>
              <w:bottom w:val="single" w:sz="8" w:space="0" w:color="808080"/>
              <w:right w:val="single" w:sz="8" w:space="0" w:color="808080"/>
            </w:tcBorders>
            <w:shd w:val="clear" w:color="auto" w:fill="C4BC96"/>
            <w:vAlign w:val="center"/>
            <w:hideMark/>
          </w:tcPr>
          <w:p w14:paraId="7EFDBC6C" w14:textId="27766B02" w:rsidR="001C0974" w:rsidRPr="001C0974" w:rsidRDefault="001C0974" w:rsidP="00830293">
            <w:pPr>
              <w:ind w:right="12"/>
              <w:jc w:val="both"/>
              <w:rPr>
                <w:rFonts w:ascii="Arial" w:hAnsi="Arial" w:cs="Arial"/>
              </w:rPr>
            </w:pPr>
            <w:r w:rsidRPr="001C0974">
              <w:rPr>
                <w:rFonts w:ascii="Arial" w:hAnsi="Arial" w:cs="Arial"/>
                <w:b/>
              </w:rPr>
              <w:t>15</w:t>
            </w:r>
            <w:r>
              <w:rPr>
                <w:rFonts w:ascii="Arial" w:hAnsi="Arial" w:cs="Arial"/>
                <w:b/>
              </w:rPr>
              <w:t>.</w:t>
            </w:r>
            <w:r w:rsidRPr="001C0974">
              <w:rPr>
                <w:rFonts w:ascii="Arial" w:hAnsi="Arial" w:cs="Arial"/>
                <w:b/>
              </w:rPr>
              <w:t xml:space="preserve"> Cronograma</w:t>
            </w:r>
          </w:p>
        </w:tc>
      </w:tr>
      <w:tr w:rsidR="001C0974" w:rsidRPr="001C0974" w14:paraId="7BC680AE" w14:textId="77777777" w:rsidTr="001C0974">
        <w:trPr>
          <w:trHeight w:val="1121"/>
        </w:trPr>
        <w:tc>
          <w:tcPr>
            <w:tcW w:w="9062" w:type="dxa"/>
            <w:tcBorders>
              <w:top w:val="single" w:sz="8" w:space="0" w:color="808080"/>
              <w:left w:val="single" w:sz="8" w:space="0" w:color="808080"/>
              <w:bottom w:val="single" w:sz="8" w:space="0" w:color="808080"/>
              <w:right w:val="single" w:sz="8" w:space="0" w:color="808080"/>
            </w:tcBorders>
            <w:vAlign w:val="bottom"/>
            <w:hideMark/>
          </w:tcPr>
          <w:p w14:paraId="176E4129" w14:textId="34CCC0DB" w:rsidR="001C0974" w:rsidRPr="001C0974" w:rsidRDefault="001C0974" w:rsidP="00830293">
            <w:pPr>
              <w:ind w:firstLine="61"/>
              <w:jc w:val="both"/>
              <w:rPr>
                <w:rFonts w:ascii="Arial" w:hAnsi="Arial" w:cs="Arial"/>
              </w:rPr>
            </w:pPr>
            <w:r w:rsidRPr="001C0974">
              <w:rPr>
                <w:rFonts w:ascii="Arial" w:hAnsi="Arial" w:cs="Arial"/>
              </w:rPr>
              <w:t xml:space="preserve">Trello com as pesquisas feitas e documentos utilizados no projeto: </w:t>
            </w:r>
            <w:hyperlink r:id="rId11" w:history="1">
              <w:r w:rsidR="0059720E" w:rsidRPr="0059720E">
                <w:rPr>
                  <w:rStyle w:val="Hyperlink"/>
                  <w:rFonts w:ascii="Arial" w:hAnsi="Arial" w:cs="Arial"/>
                </w:rPr>
                <w:t>https://trello.com/invite/b/qZOKppuN/ATTIa19ae5158b7d82ce8db46f4e96da621f8D17B5DE/nome-do-mrp</w:t>
              </w:r>
            </w:hyperlink>
          </w:p>
        </w:tc>
      </w:tr>
      <w:tr w:rsidR="001C0974" w:rsidRPr="001C0974" w14:paraId="01B74D08" w14:textId="77777777" w:rsidTr="001C0974">
        <w:trPr>
          <w:trHeight w:val="500"/>
        </w:trPr>
        <w:tc>
          <w:tcPr>
            <w:tcW w:w="9062" w:type="dxa"/>
            <w:tcBorders>
              <w:top w:val="single" w:sz="8" w:space="0" w:color="808080"/>
              <w:left w:val="single" w:sz="8" w:space="0" w:color="808080"/>
              <w:bottom w:val="single" w:sz="8" w:space="0" w:color="808080"/>
              <w:right w:val="single" w:sz="8" w:space="0" w:color="808080"/>
            </w:tcBorders>
            <w:shd w:val="clear" w:color="auto" w:fill="C4BC96"/>
            <w:vAlign w:val="center"/>
            <w:hideMark/>
          </w:tcPr>
          <w:p w14:paraId="09439BA9" w14:textId="07A6976C" w:rsidR="001C0974" w:rsidRPr="001C0974" w:rsidRDefault="001C0974" w:rsidP="00830293">
            <w:pPr>
              <w:ind w:right="73"/>
              <w:jc w:val="both"/>
              <w:rPr>
                <w:rFonts w:ascii="Arial" w:hAnsi="Arial" w:cs="Arial"/>
              </w:rPr>
            </w:pPr>
            <w:r w:rsidRPr="001C0974">
              <w:rPr>
                <w:rFonts w:ascii="Arial" w:hAnsi="Arial" w:cs="Arial"/>
                <w:b/>
              </w:rPr>
              <w:t>16</w:t>
            </w:r>
            <w:r>
              <w:rPr>
                <w:rFonts w:ascii="Arial" w:hAnsi="Arial" w:cs="Arial"/>
                <w:b/>
              </w:rPr>
              <w:t xml:space="preserve">. </w:t>
            </w:r>
            <w:r w:rsidRPr="001C0974">
              <w:rPr>
                <w:rFonts w:ascii="Arial" w:hAnsi="Arial" w:cs="Arial"/>
                <w:b/>
              </w:rPr>
              <w:t>Atividades Desenvolvidas</w:t>
            </w:r>
          </w:p>
        </w:tc>
      </w:tr>
      <w:tr w:rsidR="001C0974" w:rsidRPr="001C0974" w14:paraId="2118CCDF" w14:textId="77777777" w:rsidTr="001C0974">
        <w:trPr>
          <w:trHeight w:val="1140"/>
        </w:trPr>
        <w:tc>
          <w:tcPr>
            <w:tcW w:w="9062" w:type="dxa"/>
            <w:tcBorders>
              <w:top w:val="single" w:sz="8" w:space="0" w:color="808080"/>
              <w:left w:val="single" w:sz="8" w:space="0" w:color="808080"/>
              <w:bottom w:val="single" w:sz="8" w:space="0" w:color="808080"/>
              <w:right w:val="single" w:sz="8" w:space="0" w:color="808080"/>
            </w:tcBorders>
            <w:vAlign w:val="bottom"/>
            <w:hideMark/>
          </w:tcPr>
          <w:p w14:paraId="7012ECF1" w14:textId="0FB54E60" w:rsidR="001C0974" w:rsidRPr="001C0974" w:rsidRDefault="001C0974" w:rsidP="00830293">
            <w:pPr>
              <w:jc w:val="both"/>
              <w:rPr>
                <w:rFonts w:ascii="Arial" w:hAnsi="Arial" w:cs="Arial"/>
              </w:rPr>
            </w:pPr>
            <w:r w:rsidRPr="001C0974">
              <w:rPr>
                <w:rFonts w:ascii="Arial" w:hAnsi="Arial" w:cs="Arial"/>
              </w:rPr>
              <w:t xml:space="preserve">Trello com as pesquisas feitas e documentos utilizados no projeto: </w:t>
            </w:r>
            <w:hyperlink r:id="rId12" w:history="1">
              <w:r w:rsidR="0049133B" w:rsidRPr="0059720E">
                <w:rPr>
                  <w:rStyle w:val="Hyperlink"/>
                  <w:rFonts w:ascii="Arial" w:hAnsi="Arial" w:cs="Arial"/>
                </w:rPr>
                <w:t>https://trello.com/invite/b/qZOKppuN/ATTIa19ae5158b7d82ce8db46f4e96da621f8D17B5DE/nome-do-mrp</w:t>
              </w:r>
            </w:hyperlink>
          </w:p>
        </w:tc>
      </w:tr>
    </w:tbl>
    <w:p w14:paraId="7B14CE29" w14:textId="77777777" w:rsidR="00F36E41" w:rsidRDefault="00F36E41" w:rsidP="00F36E41">
      <w:pPr>
        <w:rPr>
          <w:rFonts w:eastAsia="Arial" w:cs="Arial"/>
          <w:color w:val="000000"/>
          <w:kern w:val="2"/>
          <w14:ligatures w14:val="standardContextual"/>
        </w:rPr>
      </w:pPr>
      <w:r>
        <w:rPr>
          <w:rFonts w:ascii="Times New Roman" w:eastAsiaTheme="minorEastAsia" w:hAnsi="Times New Roman" w:cs="Times New Roman"/>
        </w:rPr>
        <w:br w:type="page"/>
      </w:r>
    </w:p>
    <w:p w14:paraId="0EDAF812" w14:textId="4D4C3790" w:rsidR="003739FE" w:rsidRPr="00325B40" w:rsidRDefault="00167572" w:rsidP="00325B40">
      <w:pPr>
        <w:pStyle w:val="Ttulo1"/>
      </w:pPr>
      <w:bookmarkStart w:id="2" w:name="_Toc167660897"/>
      <w:r w:rsidRPr="00325B40">
        <w:lastRenderedPageBreak/>
        <w:t>sobre a empresa</w:t>
      </w:r>
      <w:bookmarkEnd w:id="2"/>
    </w:p>
    <w:p w14:paraId="15551F8A" w14:textId="77777777" w:rsidR="00167572" w:rsidRPr="00961C7D" w:rsidRDefault="00167572" w:rsidP="00325B40">
      <w:pPr>
        <w:pStyle w:val="Ttulo2"/>
      </w:pPr>
      <w:bookmarkStart w:id="3" w:name="_Toc167660898"/>
      <w:r w:rsidRPr="00961C7D">
        <w:t>Upperpro: Superior</w:t>
      </w:r>
      <w:bookmarkEnd w:id="3"/>
    </w:p>
    <w:p w14:paraId="7DA7B324" w14:textId="77777777" w:rsidR="00167572" w:rsidRPr="00167572" w:rsidRDefault="00167572" w:rsidP="00167572">
      <w:pPr>
        <w:pStyle w:val="CORPO"/>
        <w:spacing w:afterLines="160" w:after="384"/>
        <w:ind w:firstLine="1134"/>
        <w:rPr>
          <w:rFonts w:cs="Arial"/>
        </w:rPr>
      </w:pPr>
    </w:p>
    <w:p w14:paraId="32757255" w14:textId="489081A0" w:rsidR="00152012" w:rsidRPr="00167572" w:rsidRDefault="00FC008F" w:rsidP="00167572">
      <w:pPr>
        <w:pStyle w:val="CORPO"/>
        <w:spacing w:afterLines="160" w:after="384"/>
        <w:ind w:firstLine="1134"/>
        <w:rPr>
          <w:rFonts w:cs="Arial"/>
        </w:rPr>
      </w:pPr>
      <w:r w:rsidRPr="00FC008F">
        <w:rPr>
          <w:rFonts w:cs="Arial"/>
        </w:rPr>
        <w:t>A Upperpro é uma empresa brasileira fundada por estudantes na época de suas graduações, que teve sua ideia e seu protótipo desenvolvido para um projeto da universidade. Com anos de experiência em soluções completas de gerenciamento de estoque para pequenas empresas. Nós fornecemos uma ampla gama de serviços e ferramentas inovadoras que ajudam você a otimizar a gestão do estoque desde a aquisição até a entrega.</w:t>
      </w:r>
    </w:p>
    <w:p w14:paraId="5EB00822" w14:textId="77777777" w:rsidR="00152012" w:rsidRPr="00961C7D" w:rsidRDefault="00152012" w:rsidP="00325B40">
      <w:pPr>
        <w:pStyle w:val="Ttulo2"/>
      </w:pPr>
      <w:bookmarkStart w:id="4" w:name="_Toc167660899"/>
      <w:r w:rsidRPr="00961C7D">
        <w:t>Objetivo</w:t>
      </w:r>
      <w:bookmarkEnd w:id="4"/>
      <w:r w:rsidRPr="00961C7D">
        <w:t xml:space="preserve"> </w:t>
      </w:r>
    </w:p>
    <w:p w14:paraId="2234F7B7" w14:textId="77777777" w:rsidR="00152012" w:rsidRDefault="00152012" w:rsidP="00152012">
      <w:pPr>
        <w:pStyle w:val="CORPO"/>
        <w:spacing w:afterLines="160" w:after="384"/>
        <w:ind w:firstLine="1134"/>
        <w:rPr>
          <w:rFonts w:cs="Arial"/>
        </w:rPr>
      </w:pPr>
    </w:p>
    <w:p w14:paraId="650FE884" w14:textId="4EA0F1CA" w:rsidR="00152012" w:rsidRDefault="00152012" w:rsidP="00167572">
      <w:pPr>
        <w:pStyle w:val="CORPO"/>
        <w:spacing w:afterLines="160" w:after="384"/>
        <w:ind w:firstLine="1134"/>
        <w:rPr>
          <w:rFonts w:cs="Arial"/>
        </w:rPr>
      </w:pPr>
      <w:r w:rsidRPr="00152012">
        <w:rPr>
          <w:rFonts w:cs="Arial"/>
        </w:rPr>
        <w:t>O objetivo principal da empresa é solucionar os problemas dos clientes a</w:t>
      </w:r>
      <w:r>
        <w:rPr>
          <w:rFonts w:cs="Arial"/>
        </w:rPr>
        <w:t xml:space="preserve">través de um sistema de gestão </w:t>
      </w:r>
      <w:r w:rsidR="001113AE">
        <w:rPr>
          <w:rFonts w:cs="Arial"/>
        </w:rPr>
        <w:t>M</w:t>
      </w:r>
      <w:r>
        <w:rPr>
          <w:rFonts w:cs="Arial"/>
        </w:rPr>
        <w:t>RP</w:t>
      </w:r>
      <w:r w:rsidRPr="00152012">
        <w:rPr>
          <w:rFonts w:cs="Arial"/>
        </w:rPr>
        <w:t xml:space="preserve"> que reduz custos e potencializa a produtividade.</w:t>
      </w:r>
    </w:p>
    <w:p w14:paraId="2E580345" w14:textId="77777777" w:rsidR="00152012" w:rsidRPr="00167572" w:rsidRDefault="00152012" w:rsidP="00167572">
      <w:pPr>
        <w:pStyle w:val="CORPO"/>
        <w:spacing w:afterLines="160" w:after="384"/>
        <w:ind w:firstLine="1134"/>
        <w:rPr>
          <w:rFonts w:cs="Arial"/>
        </w:rPr>
      </w:pPr>
    </w:p>
    <w:p w14:paraId="01823674" w14:textId="77777777" w:rsidR="00167572" w:rsidRPr="00961C7D" w:rsidRDefault="00167572" w:rsidP="00325B40">
      <w:pPr>
        <w:pStyle w:val="Ttulo2"/>
      </w:pPr>
      <w:bookmarkStart w:id="5" w:name="_Toc167660900"/>
      <w:r w:rsidRPr="00961C7D">
        <w:t>Nossos diferenciais:</w:t>
      </w:r>
      <w:bookmarkEnd w:id="5"/>
    </w:p>
    <w:p w14:paraId="7B6F9F15" w14:textId="77777777" w:rsidR="00167572" w:rsidRPr="00167572" w:rsidRDefault="00167572" w:rsidP="00167572">
      <w:pPr>
        <w:pStyle w:val="CORPO"/>
        <w:spacing w:afterLines="160" w:after="384"/>
        <w:ind w:firstLine="1134"/>
        <w:rPr>
          <w:rFonts w:cs="Arial"/>
        </w:rPr>
      </w:pPr>
    </w:p>
    <w:p w14:paraId="2A8D9F73" w14:textId="1B49921E" w:rsidR="00FC008F" w:rsidRPr="00FC008F" w:rsidRDefault="00FC008F" w:rsidP="00FC008F">
      <w:pPr>
        <w:pStyle w:val="CORPO"/>
        <w:spacing w:afterLines="160" w:after="384"/>
        <w:ind w:firstLine="1134"/>
        <w:rPr>
          <w:rFonts w:cs="Arial"/>
        </w:rPr>
      </w:pPr>
      <w:r w:rsidRPr="00FC008F">
        <w:rPr>
          <w:rFonts w:cs="Arial"/>
        </w:rPr>
        <w:t xml:space="preserve">Capacitação em sistemas </w:t>
      </w:r>
      <w:r w:rsidR="001113AE">
        <w:rPr>
          <w:rFonts w:cs="Arial"/>
        </w:rPr>
        <w:t>M</w:t>
      </w:r>
      <w:r w:rsidRPr="00FC008F">
        <w:rPr>
          <w:rFonts w:cs="Arial"/>
        </w:rPr>
        <w:t xml:space="preserve">RP para estoque: Nossa equipe de especialistas conhece as melhores práticas de gestão de estoque e as funcionalidades mais avançadas dos sistemas </w:t>
      </w:r>
      <w:r w:rsidR="001113AE">
        <w:rPr>
          <w:rFonts w:cs="Arial"/>
        </w:rPr>
        <w:t>M</w:t>
      </w:r>
      <w:r w:rsidRPr="00FC008F">
        <w:rPr>
          <w:rFonts w:cs="Arial"/>
        </w:rPr>
        <w:t>RP.</w:t>
      </w:r>
    </w:p>
    <w:p w14:paraId="162AC19E" w14:textId="77777777" w:rsidR="00FC008F" w:rsidRPr="00FC008F" w:rsidRDefault="00FC008F" w:rsidP="00FC008F">
      <w:pPr>
        <w:pStyle w:val="CORPO"/>
        <w:spacing w:afterLines="160" w:after="384"/>
        <w:ind w:firstLine="1134"/>
        <w:rPr>
          <w:rFonts w:cs="Arial"/>
        </w:rPr>
      </w:pPr>
      <w:r w:rsidRPr="00FC008F">
        <w:rPr>
          <w:rFonts w:cs="Arial"/>
        </w:rPr>
        <w:t>Soluções individualizadas: Para atender às necessidades de cada cliente, criamos soluções personalizadas que levam em consideração o porte da empresa, o tipo de produto, os processos internos e os objetivos estratégicos.</w:t>
      </w:r>
    </w:p>
    <w:p w14:paraId="01527EC7" w14:textId="77777777" w:rsidR="00FC008F" w:rsidRPr="00FC008F" w:rsidRDefault="00FC008F" w:rsidP="00FC008F">
      <w:pPr>
        <w:pStyle w:val="CORPO"/>
        <w:spacing w:afterLines="160" w:after="384"/>
        <w:ind w:firstLine="1134"/>
        <w:rPr>
          <w:rFonts w:cs="Arial"/>
        </w:rPr>
      </w:pPr>
      <w:r w:rsidRPr="00FC008F">
        <w:rPr>
          <w:rFonts w:cs="Arial"/>
        </w:rPr>
        <w:t>Tecnologia inovadora: A precisão, a eficiência e a segurança dos dados do seu estoque são garantidas pelas mais recentes tecnologias em nuvem e inteligência artificial.</w:t>
      </w:r>
    </w:p>
    <w:p w14:paraId="54D64A7E" w14:textId="77777777" w:rsidR="00FC008F" w:rsidRPr="00FC008F" w:rsidRDefault="00FC008F" w:rsidP="00FC008F">
      <w:pPr>
        <w:pStyle w:val="CORPO"/>
        <w:spacing w:afterLines="160" w:after="384"/>
        <w:ind w:firstLine="1134"/>
        <w:rPr>
          <w:rFonts w:cs="Arial"/>
        </w:rPr>
      </w:pPr>
    </w:p>
    <w:p w14:paraId="3BF4B870" w14:textId="77777777" w:rsidR="00FC008F" w:rsidRPr="00FC008F" w:rsidRDefault="00FC008F" w:rsidP="00FC008F">
      <w:pPr>
        <w:pStyle w:val="CORPO"/>
        <w:spacing w:afterLines="160" w:after="384"/>
        <w:ind w:firstLine="1134"/>
        <w:rPr>
          <w:rFonts w:cs="Arial"/>
        </w:rPr>
      </w:pPr>
      <w:r w:rsidRPr="00FC008F">
        <w:rPr>
          <w:rFonts w:cs="Arial"/>
        </w:rPr>
        <w:t>Nós criamos um sistema exclusivo para nossos clientes em nosso site.</w:t>
      </w:r>
    </w:p>
    <w:p w14:paraId="36547EE0" w14:textId="77777777" w:rsidR="00FC008F" w:rsidRPr="00FC008F" w:rsidRDefault="00FC008F" w:rsidP="00FC008F">
      <w:pPr>
        <w:pStyle w:val="CORPO"/>
        <w:spacing w:afterLines="160" w:after="384"/>
        <w:ind w:firstLine="1134"/>
        <w:rPr>
          <w:rFonts w:cs="Arial"/>
        </w:rPr>
      </w:pPr>
      <w:r w:rsidRPr="00FC008F">
        <w:rPr>
          <w:rFonts w:cs="Arial"/>
        </w:rPr>
        <w:lastRenderedPageBreak/>
        <w:t>Apoio dedicado: Para garantir que nossas soluções sejam usadas e inovadoras com sucesso, fornecemos suporte técnico especializado e acompanhamento contínuo.</w:t>
      </w:r>
    </w:p>
    <w:p w14:paraId="7F518DDF" w14:textId="5136230F" w:rsidR="00FC008F" w:rsidRPr="00FC008F" w:rsidRDefault="00FC008F" w:rsidP="00FC008F">
      <w:pPr>
        <w:pStyle w:val="CORPO"/>
        <w:spacing w:afterLines="160" w:after="384"/>
        <w:ind w:firstLine="1134"/>
        <w:rPr>
          <w:rFonts w:cs="Arial"/>
        </w:rPr>
      </w:pPr>
      <w:r w:rsidRPr="00FC008F">
        <w:rPr>
          <w:rFonts w:cs="Arial"/>
        </w:rPr>
        <w:t>Suporte dedicado: Oferecemos suporte técnico especializado e acompanhamento contínuo para garantir que nossas soluções sejam inovadoras e usadas com sucesso.</w:t>
      </w:r>
    </w:p>
    <w:p w14:paraId="76BCAC74" w14:textId="77777777" w:rsidR="00FC008F" w:rsidRPr="00FC008F" w:rsidRDefault="00FC008F" w:rsidP="00FC008F">
      <w:pPr>
        <w:pStyle w:val="CORPO"/>
        <w:spacing w:afterLines="160" w:after="384"/>
        <w:ind w:firstLine="1134"/>
        <w:rPr>
          <w:rFonts w:cs="Arial"/>
        </w:rPr>
      </w:pPr>
      <w:r w:rsidRPr="00FC008F">
        <w:rPr>
          <w:rFonts w:cs="Arial"/>
        </w:rPr>
        <w:t>Foco no cliente: Construímos relações de longo prazo e confiança priorizando a qualidade do atendimento e a satisfação dos clientes.</w:t>
      </w:r>
    </w:p>
    <w:p w14:paraId="3F30E10A" w14:textId="77777777" w:rsidR="00FC008F" w:rsidRPr="00FC008F" w:rsidRDefault="00FC008F" w:rsidP="00FC008F">
      <w:pPr>
        <w:pStyle w:val="CORPO"/>
        <w:spacing w:afterLines="160" w:after="384"/>
        <w:ind w:firstLine="1134"/>
        <w:rPr>
          <w:rFonts w:cs="Arial"/>
        </w:rPr>
      </w:pPr>
    </w:p>
    <w:p w14:paraId="348B3FEC" w14:textId="77777777" w:rsidR="00152012" w:rsidRDefault="00152012" w:rsidP="00167572">
      <w:pPr>
        <w:pStyle w:val="CORPO"/>
        <w:spacing w:afterLines="160" w:after="384"/>
        <w:ind w:firstLine="1134"/>
        <w:rPr>
          <w:rFonts w:cs="Arial"/>
        </w:rPr>
      </w:pPr>
    </w:p>
    <w:p w14:paraId="5D1FFE40" w14:textId="77777777" w:rsidR="00167572" w:rsidRPr="00961C7D" w:rsidRDefault="00167572" w:rsidP="00325B40">
      <w:pPr>
        <w:pStyle w:val="Ttulo2"/>
      </w:pPr>
      <w:bookmarkStart w:id="6" w:name="_Toc167660901"/>
      <w:r w:rsidRPr="00961C7D">
        <w:t>Com a Upperpro, você pode:</w:t>
      </w:r>
      <w:bookmarkEnd w:id="6"/>
    </w:p>
    <w:p w14:paraId="2F69BBF6" w14:textId="77777777" w:rsidR="00167572" w:rsidRPr="00167572" w:rsidRDefault="00167572" w:rsidP="00167572">
      <w:pPr>
        <w:pStyle w:val="CORPO"/>
        <w:spacing w:afterLines="160" w:after="384"/>
        <w:ind w:firstLine="1134"/>
        <w:rPr>
          <w:rFonts w:cs="Arial"/>
        </w:rPr>
      </w:pPr>
    </w:p>
    <w:p w14:paraId="749B59E1" w14:textId="77777777" w:rsidR="00830293" w:rsidRPr="00830293" w:rsidRDefault="00830293" w:rsidP="00830293">
      <w:pPr>
        <w:pStyle w:val="CORPO"/>
        <w:spacing w:afterLines="160" w:after="384"/>
        <w:ind w:firstLine="1134"/>
        <w:rPr>
          <w:rFonts w:cs="Arial"/>
        </w:rPr>
      </w:pPr>
      <w:r w:rsidRPr="00830293">
        <w:rPr>
          <w:rFonts w:cs="Arial"/>
        </w:rPr>
        <w:t>Reduzir custos: otimizar o uso de recursos, eliminar desperdícios e reduzir significativamente os custos operacionais.</w:t>
      </w:r>
    </w:p>
    <w:p w14:paraId="06D41363" w14:textId="77777777" w:rsidR="00830293" w:rsidRPr="00830293" w:rsidRDefault="00830293" w:rsidP="00830293">
      <w:pPr>
        <w:pStyle w:val="CORPO"/>
        <w:spacing w:afterLines="160" w:after="384"/>
        <w:ind w:firstLine="1134"/>
        <w:rPr>
          <w:rFonts w:cs="Arial"/>
        </w:rPr>
      </w:pPr>
      <w:r w:rsidRPr="00830293">
        <w:rPr>
          <w:rFonts w:cs="Arial"/>
        </w:rPr>
        <w:t>Aumentar a eficiência: Automatize tarefas manuais, maximize o fluxo de informações e dê a sua equipe tempo para se concentrar em atividades estratégicas.</w:t>
      </w:r>
    </w:p>
    <w:p w14:paraId="285A1591" w14:textId="02FD1B09" w:rsidR="00830293" w:rsidRPr="00830293" w:rsidRDefault="00830293" w:rsidP="00830293">
      <w:pPr>
        <w:pStyle w:val="CORPO"/>
        <w:spacing w:afterLines="160" w:after="384"/>
        <w:ind w:firstLine="1134"/>
        <w:rPr>
          <w:rFonts w:cs="Arial"/>
        </w:rPr>
      </w:pPr>
      <w:r w:rsidRPr="00830293">
        <w:rPr>
          <w:rFonts w:cs="Arial"/>
        </w:rPr>
        <w:t>Melhorar a visibilidade: obter informações em tempo real, precisas sobre seu estoque, o que permite que você tome decisões baseadas em dados.</w:t>
      </w:r>
    </w:p>
    <w:p w14:paraId="22FA1FA3" w14:textId="77777777" w:rsidR="00830293" w:rsidRPr="00830293" w:rsidRDefault="00830293" w:rsidP="00830293">
      <w:pPr>
        <w:pStyle w:val="CORPO"/>
        <w:spacing w:afterLines="160" w:after="384"/>
        <w:ind w:firstLine="1134"/>
        <w:rPr>
          <w:rFonts w:cs="Arial"/>
        </w:rPr>
      </w:pPr>
      <w:r w:rsidRPr="00830293">
        <w:rPr>
          <w:rFonts w:cs="Arial"/>
        </w:rPr>
        <w:t>Aumentar a Produtividade: Sua equipe será mais produtiva com menos erros manuais e processos mais rápidos.</w:t>
      </w:r>
    </w:p>
    <w:p w14:paraId="709C8063" w14:textId="77777777" w:rsidR="00830293" w:rsidRPr="00830293" w:rsidRDefault="00830293" w:rsidP="00830293">
      <w:pPr>
        <w:pStyle w:val="CORPO"/>
        <w:spacing w:afterLines="160" w:after="384"/>
        <w:ind w:firstLine="1134"/>
        <w:rPr>
          <w:rFonts w:cs="Arial"/>
        </w:rPr>
      </w:pPr>
      <w:r w:rsidRPr="00830293">
        <w:rPr>
          <w:rFonts w:cs="Arial"/>
        </w:rPr>
        <w:t>Melhorar a satisfação do cliente: reduzir os erros e atrasos nas entregas, garantindo um atendimento impecável e mais fidelidade.</w:t>
      </w:r>
    </w:p>
    <w:p w14:paraId="0F485638" w14:textId="1D878F90" w:rsidR="003135E0" w:rsidRDefault="003135E0" w:rsidP="00167572">
      <w:pPr>
        <w:pStyle w:val="CORPO"/>
        <w:spacing w:afterLines="160" w:after="384"/>
        <w:ind w:firstLine="1134"/>
        <w:contextualSpacing w:val="0"/>
        <w:rPr>
          <w:rFonts w:cs="Arial"/>
        </w:rPr>
      </w:pPr>
    </w:p>
    <w:p w14:paraId="6B8E16F2" w14:textId="5AE79566" w:rsidR="005041DD" w:rsidRPr="00325B40" w:rsidRDefault="005041DD" w:rsidP="00325B40">
      <w:pPr>
        <w:pStyle w:val="Ttulo1"/>
      </w:pPr>
      <w:bookmarkStart w:id="7" w:name="_Toc167660902"/>
      <w:r w:rsidRPr="00325B40">
        <w:lastRenderedPageBreak/>
        <w:t>empresa</w:t>
      </w:r>
      <w:r w:rsidR="00FC6322" w:rsidRPr="00325B40">
        <w:t xml:space="preserve"> CONTRATANTE</w:t>
      </w:r>
      <w:bookmarkEnd w:id="7"/>
    </w:p>
    <w:p w14:paraId="234F7B23" w14:textId="77777777" w:rsidR="008E0E9A" w:rsidRPr="008E0E9A" w:rsidRDefault="008E0E9A" w:rsidP="008E0E9A">
      <w:pPr>
        <w:pStyle w:val="CORPO"/>
        <w:spacing w:afterLines="160" w:after="384"/>
        <w:ind w:firstLine="0"/>
        <w:rPr>
          <w:rFonts w:cs="Arial"/>
        </w:rPr>
      </w:pPr>
    </w:p>
    <w:p w14:paraId="3B33A89C" w14:textId="0BC9025D" w:rsidR="008E0E9A" w:rsidRPr="008E0E9A" w:rsidRDefault="008E0E9A" w:rsidP="008E0E9A">
      <w:pPr>
        <w:pStyle w:val="CORPO"/>
        <w:spacing w:afterLines="160" w:after="384"/>
        <w:ind w:firstLine="1134"/>
        <w:rPr>
          <w:rFonts w:cs="Arial"/>
        </w:rPr>
      </w:pPr>
      <w:r w:rsidRPr="008E0E9A">
        <w:rPr>
          <w:rFonts w:cs="Arial"/>
        </w:rPr>
        <w:t>A Pr</w:t>
      </w:r>
      <w:r>
        <w:rPr>
          <w:rFonts w:cs="Arial"/>
        </w:rPr>
        <w:t>o</w:t>
      </w:r>
      <w:r w:rsidRPr="008E0E9A">
        <w:rPr>
          <w:rFonts w:cs="Arial"/>
        </w:rPr>
        <w:t>Tech, uma empresa de destaque no ramo de vendas,</w:t>
      </w:r>
      <w:r w:rsidR="00FE00AE">
        <w:rPr>
          <w:rFonts w:cs="Arial"/>
        </w:rPr>
        <w:t xml:space="preserve"> e ela</w:t>
      </w:r>
      <w:r w:rsidRPr="008E0E9A">
        <w:rPr>
          <w:rFonts w:cs="Arial"/>
        </w:rPr>
        <w:t xml:space="preserve"> reconheceu a necessidade premente de modernizar seu sistema </w:t>
      </w:r>
      <w:r w:rsidR="001113AE">
        <w:rPr>
          <w:rFonts w:cs="Arial"/>
        </w:rPr>
        <w:t>M</w:t>
      </w:r>
      <w:r w:rsidRPr="008E0E9A">
        <w:rPr>
          <w:rFonts w:cs="Arial"/>
        </w:rPr>
        <w:t xml:space="preserve">RP, que havia se tornado obsoleto e limitado. Consciente de que a agilidade e a eficiência são fundamentais para permanecer competitiva no mercado em constante evolução, a ProTech tomou a decisão estratégica de buscar uma parceria com uma empresa especializada em </w:t>
      </w:r>
      <w:r w:rsidR="00432118">
        <w:rPr>
          <w:rFonts w:cs="Arial"/>
        </w:rPr>
        <w:t xml:space="preserve">gerenciamento de </w:t>
      </w:r>
      <w:r w:rsidR="001113AE">
        <w:rPr>
          <w:rFonts w:cs="Arial"/>
        </w:rPr>
        <w:t>M</w:t>
      </w:r>
      <w:r w:rsidR="00432118">
        <w:rPr>
          <w:rFonts w:cs="Arial"/>
        </w:rPr>
        <w:t>RP</w:t>
      </w:r>
      <w:r w:rsidRPr="008E0E9A">
        <w:rPr>
          <w:rFonts w:cs="Arial"/>
        </w:rPr>
        <w:t>.</w:t>
      </w:r>
    </w:p>
    <w:p w14:paraId="47D839AB" w14:textId="77777777" w:rsidR="008E0E9A" w:rsidRPr="008E0E9A" w:rsidRDefault="008E0E9A" w:rsidP="008E0E9A">
      <w:pPr>
        <w:pStyle w:val="CORPO"/>
        <w:spacing w:afterLines="160" w:after="384"/>
        <w:ind w:firstLine="1134"/>
        <w:rPr>
          <w:rFonts w:cs="Arial"/>
        </w:rPr>
      </w:pPr>
    </w:p>
    <w:p w14:paraId="4D293C86" w14:textId="39C23357" w:rsidR="008E0E9A" w:rsidRPr="008E0E9A" w:rsidRDefault="008E0E9A" w:rsidP="00401551">
      <w:pPr>
        <w:pStyle w:val="CORPO"/>
        <w:spacing w:afterLines="160" w:after="384"/>
        <w:ind w:firstLine="1134"/>
        <w:rPr>
          <w:rFonts w:cs="Arial"/>
        </w:rPr>
      </w:pPr>
      <w:r w:rsidRPr="008E0E9A">
        <w:rPr>
          <w:rFonts w:cs="Arial"/>
        </w:rPr>
        <w:t xml:space="preserve">Após uma pesquisa minuciosa, a ProTech optou pela colaboração com a </w:t>
      </w:r>
      <w:r w:rsidR="001E680C" w:rsidRPr="001E680C">
        <w:rPr>
          <w:rFonts w:cs="Arial"/>
        </w:rPr>
        <w:t>Upperpro: Superior</w:t>
      </w:r>
      <w:r w:rsidRPr="008E0E9A">
        <w:rPr>
          <w:rFonts w:cs="Arial"/>
        </w:rPr>
        <w:t>, uma empresa reconhecida por sua expertise em atualizações de sistemas empresariais. Com uma abordagem centrada no cliente e uma vasta experiência no desenvolvimento de soluções sob medida,</w:t>
      </w:r>
      <w:r w:rsidR="00401551">
        <w:rPr>
          <w:rFonts w:cs="Arial"/>
        </w:rPr>
        <w:t xml:space="preserve"> a</w:t>
      </w:r>
      <w:r w:rsidRPr="008E0E9A">
        <w:rPr>
          <w:rFonts w:cs="Arial"/>
        </w:rPr>
        <w:t xml:space="preserve"> </w:t>
      </w:r>
      <w:r w:rsidR="00401551">
        <w:rPr>
          <w:rFonts w:cs="Arial"/>
        </w:rPr>
        <w:t xml:space="preserve">Upperpro: Superior </w:t>
      </w:r>
      <w:r w:rsidRPr="008E0E9A">
        <w:rPr>
          <w:rFonts w:cs="Arial"/>
        </w:rPr>
        <w:t>começou a trabalhar em estreita colaboração com a equipe da ProTech para identificar as deficiências do sistema existente e propor soluções inovadoras.</w:t>
      </w:r>
    </w:p>
    <w:p w14:paraId="4203ADA2" w14:textId="77777777" w:rsidR="008E0E9A" w:rsidRPr="008E0E9A" w:rsidRDefault="008E0E9A" w:rsidP="008E0E9A">
      <w:pPr>
        <w:pStyle w:val="CORPO"/>
        <w:spacing w:afterLines="160" w:after="384"/>
        <w:ind w:firstLine="1134"/>
        <w:rPr>
          <w:rFonts w:cs="Arial"/>
        </w:rPr>
      </w:pPr>
    </w:p>
    <w:p w14:paraId="2228E83C" w14:textId="094F7E06" w:rsidR="008E0E9A" w:rsidRPr="008E0E9A" w:rsidRDefault="008E0E9A" w:rsidP="00BB7B21">
      <w:pPr>
        <w:pStyle w:val="CORPO"/>
        <w:spacing w:afterLines="160" w:after="384"/>
        <w:ind w:firstLine="1134"/>
        <w:rPr>
          <w:rFonts w:cs="Arial"/>
        </w:rPr>
      </w:pPr>
      <w:r w:rsidRPr="008E0E9A">
        <w:rPr>
          <w:rFonts w:cs="Arial"/>
        </w:rPr>
        <w:t xml:space="preserve">A equipe de especialistas da </w:t>
      </w:r>
      <w:r w:rsidR="00296655">
        <w:rPr>
          <w:rFonts w:cs="Arial"/>
        </w:rPr>
        <w:t>Upperpro: Superior</w:t>
      </w:r>
      <w:r w:rsidR="00BB7B21">
        <w:rPr>
          <w:rFonts w:cs="Arial"/>
        </w:rPr>
        <w:t xml:space="preserve"> </w:t>
      </w:r>
      <w:r w:rsidRPr="008E0E9A">
        <w:rPr>
          <w:rFonts w:cs="Arial"/>
        </w:rPr>
        <w:t xml:space="preserve">conduziu uma análise abrangente das operações da ProTech, compreendendo os desafios específicos enfrentados no dia a dia. Em seguida, desenvolveram um plano de ação personalizado para modernizar o sistema </w:t>
      </w:r>
      <w:r w:rsidR="009D5BC8">
        <w:rPr>
          <w:rFonts w:cs="Arial"/>
        </w:rPr>
        <w:t>M</w:t>
      </w:r>
      <w:r w:rsidRPr="008E0E9A">
        <w:rPr>
          <w:rFonts w:cs="Arial"/>
        </w:rPr>
        <w:t>RP da ProTech, integrando novos recursos e funcionalidades que atendessem às suas necessidades presentes e futuras.</w:t>
      </w:r>
    </w:p>
    <w:p w14:paraId="16620B1C" w14:textId="77777777" w:rsidR="008E0E9A" w:rsidRPr="008E0E9A" w:rsidRDefault="008E0E9A" w:rsidP="008E0E9A">
      <w:pPr>
        <w:pStyle w:val="CORPO"/>
        <w:spacing w:afterLines="160" w:after="384"/>
        <w:ind w:firstLine="1134"/>
        <w:rPr>
          <w:rFonts w:cs="Arial"/>
        </w:rPr>
      </w:pPr>
    </w:p>
    <w:p w14:paraId="4A50E552" w14:textId="4E8F51D4" w:rsidR="008E0E9A" w:rsidRPr="008E0E9A" w:rsidRDefault="008E0E9A" w:rsidP="008E0E9A">
      <w:pPr>
        <w:pStyle w:val="CORPO"/>
        <w:spacing w:afterLines="160" w:after="384"/>
        <w:ind w:firstLine="1134"/>
        <w:rPr>
          <w:rFonts w:cs="Arial"/>
        </w:rPr>
      </w:pPr>
      <w:r w:rsidRPr="008E0E9A">
        <w:rPr>
          <w:rFonts w:cs="Arial"/>
        </w:rPr>
        <w:t xml:space="preserve">A implementação do novo sistema </w:t>
      </w:r>
      <w:r w:rsidR="009D5BC8">
        <w:rPr>
          <w:rFonts w:cs="Arial"/>
        </w:rPr>
        <w:t>M</w:t>
      </w:r>
      <w:r w:rsidRPr="008E0E9A">
        <w:rPr>
          <w:rFonts w:cs="Arial"/>
        </w:rPr>
        <w:t>RP foi realizada de maneira eficiente e sem interrupções significativas nas operações comerciais da ProTech. Com a atualização concluída, a ProTech experimentou uma melhoria imediata em sua eficiência operacional, desde o gerenciamento de inventário até a otimização dos processos de vendas e atendimento ao cliente.</w:t>
      </w:r>
    </w:p>
    <w:p w14:paraId="1C7A64D1" w14:textId="77777777" w:rsidR="008E0E9A" w:rsidRPr="00BF47C6" w:rsidRDefault="008E0E9A" w:rsidP="008E0E9A">
      <w:pPr>
        <w:pStyle w:val="CORPO"/>
        <w:spacing w:afterLines="160" w:after="384"/>
        <w:ind w:firstLine="1134"/>
        <w:rPr>
          <w:rFonts w:cs="Arial"/>
          <w:caps/>
        </w:rPr>
      </w:pPr>
    </w:p>
    <w:p w14:paraId="2A9987FE" w14:textId="5915A1DA" w:rsidR="005041DD" w:rsidRPr="00167572" w:rsidRDefault="008E0E9A" w:rsidP="008E0E9A">
      <w:pPr>
        <w:pStyle w:val="CORPO"/>
        <w:spacing w:afterLines="160" w:after="384"/>
        <w:ind w:firstLine="1134"/>
        <w:contextualSpacing w:val="0"/>
        <w:rPr>
          <w:rFonts w:cs="Arial"/>
        </w:rPr>
      </w:pPr>
      <w:r w:rsidRPr="008E0E9A">
        <w:rPr>
          <w:rFonts w:cs="Arial"/>
        </w:rPr>
        <w:t xml:space="preserve">Graças à parceria bem-sucedida com a </w:t>
      </w:r>
      <w:r w:rsidR="00BC764C">
        <w:rPr>
          <w:rFonts w:cs="Arial"/>
        </w:rPr>
        <w:t>UpperPro</w:t>
      </w:r>
      <w:r w:rsidRPr="008E0E9A">
        <w:rPr>
          <w:rFonts w:cs="Arial"/>
        </w:rPr>
        <w:t xml:space="preserve">, a ProTech agora está posicionada de forma mais competitiva no mercado, pronta para enfrentar os desafios do futuro com confiança e agilidade renovadas. Essa atualização essencial não apenas modernizou sua infraestrutura tecnológica, mas também fortaleceu sua </w:t>
      </w:r>
      <w:r w:rsidRPr="008E0E9A">
        <w:rPr>
          <w:rFonts w:cs="Arial"/>
        </w:rPr>
        <w:lastRenderedPageBreak/>
        <w:t>capacidade de oferecer um serviço excepcional aos clientes, consolidando assim sua posição como líder no setor de vendas de peças de hardware.</w:t>
      </w:r>
    </w:p>
    <w:p w14:paraId="033863CA" w14:textId="267D47D1" w:rsidR="00DD645E" w:rsidRDefault="00DD645E" w:rsidP="00DD645E">
      <w:pPr>
        <w:pStyle w:val="Ttulo1"/>
        <w:numPr>
          <w:ilvl w:val="0"/>
          <w:numId w:val="1"/>
        </w:numPr>
        <w:ind w:left="431" w:hanging="431"/>
      </w:pPr>
      <w:bookmarkStart w:id="8" w:name="_Toc162018655"/>
      <w:bookmarkStart w:id="9" w:name="_Toc167660903"/>
      <w:r>
        <w:lastRenderedPageBreak/>
        <w:t xml:space="preserve">Requisitos do </w:t>
      </w:r>
      <w:bookmarkEnd w:id="8"/>
      <w:r w:rsidR="00404EC8">
        <w:t>NEGÓCIO</w:t>
      </w:r>
      <w:bookmarkEnd w:id="9"/>
    </w:p>
    <w:p w14:paraId="2558FA0D" w14:textId="00D15027" w:rsidR="00DD645E" w:rsidRPr="00CF3823" w:rsidRDefault="00DD645E" w:rsidP="00DD645E">
      <w:pPr>
        <w:pStyle w:val="Ttulo2"/>
        <w:numPr>
          <w:ilvl w:val="1"/>
          <w:numId w:val="1"/>
        </w:numPr>
        <w:ind w:left="0" w:firstLine="0"/>
      </w:pPr>
      <w:r w:rsidRPr="00CF3823">
        <w:t xml:space="preserve"> </w:t>
      </w:r>
      <w:bookmarkStart w:id="10" w:name="_Toc162018656"/>
      <w:bookmarkStart w:id="11" w:name="_Toc167660904"/>
      <w:r w:rsidRPr="00CF3823">
        <w:t>Introdução</w:t>
      </w:r>
      <w:r>
        <w:t xml:space="preserve"> dos </w:t>
      </w:r>
      <w:r w:rsidR="00404EC8">
        <w:t>R</w:t>
      </w:r>
      <w:r>
        <w:t xml:space="preserve">equisitos do </w:t>
      </w:r>
      <w:bookmarkEnd w:id="10"/>
      <w:r w:rsidR="00404EC8">
        <w:t>Negócio</w:t>
      </w:r>
      <w:bookmarkEnd w:id="11"/>
    </w:p>
    <w:p w14:paraId="617D8B02" w14:textId="4F5B651D" w:rsidR="00DD645E" w:rsidRPr="00CF3823" w:rsidRDefault="00DD645E" w:rsidP="00DD645E">
      <w:pPr>
        <w:shd w:val="clear" w:color="auto" w:fill="FFFFFF"/>
        <w:spacing w:before="100" w:beforeAutospacing="1" w:after="100" w:afterAutospacing="1"/>
        <w:ind w:firstLine="1134"/>
        <w:jc w:val="both"/>
        <w:rPr>
          <w:rFonts w:eastAsia="Times New Roman" w:cs="Arial"/>
          <w:color w:val="1F1F1F"/>
          <w:lang w:eastAsia="pt-BR"/>
        </w:rPr>
      </w:pPr>
      <w:r w:rsidRPr="00CF3823">
        <w:rPr>
          <w:rFonts w:eastAsia="Times New Roman" w:cs="Arial"/>
          <w:color w:val="1F1F1F"/>
          <w:lang w:eastAsia="pt-BR"/>
        </w:rPr>
        <w:t>Est</w:t>
      </w:r>
      <w:r>
        <w:rPr>
          <w:rFonts w:eastAsia="Times New Roman" w:cs="Arial"/>
          <w:color w:val="1F1F1F"/>
          <w:lang w:eastAsia="pt-BR"/>
        </w:rPr>
        <w:t>a</w:t>
      </w:r>
      <w:r w:rsidRPr="00CF3823">
        <w:rPr>
          <w:rFonts w:eastAsia="Times New Roman" w:cs="Arial"/>
          <w:color w:val="1F1F1F"/>
          <w:lang w:eastAsia="pt-BR"/>
        </w:rPr>
        <w:t xml:space="preserve"> </w:t>
      </w:r>
      <w:r>
        <w:rPr>
          <w:rFonts w:eastAsia="Times New Roman" w:cs="Arial"/>
          <w:color w:val="1F1F1F"/>
          <w:lang w:eastAsia="pt-BR"/>
        </w:rPr>
        <w:t xml:space="preserve">parte do </w:t>
      </w:r>
      <w:r w:rsidRPr="00CF3823">
        <w:rPr>
          <w:rFonts w:eastAsia="Times New Roman" w:cs="Arial"/>
          <w:color w:val="1F1F1F"/>
          <w:lang w:eastAsia="pt-BR"/>
        </w:rPr>
        <w:t xml:space="preserve">documento detalha os requisitos para o Sistema </w:t>
      </w:r>
      <w:r w:rsidR="00113152">
        <w:rPr>
          <w:rFonts w:eastAsia="Times New Roman" w:cs="Arial"/>
          <w:color w:val="1F1F1F"/>
          <w:lang w:eastAsia="pt-BR"/>
        </w:rPr>
        <w:t>M</w:t>
      </w:r>
      <w:r w:rsidRPr="00CF3823">
        <w:rPr>
          <w:rFonts w:eastAsia="Times New Roman" w:cs="Arial"/>
          <w:color w:val="1F1F1F"/>
          <w:lang w:eastAsia="pt-BR"/>
        </w:rPr>
        <w:t>RP a ser desenvolvido pela Upperpro para a ProTech, garantindo o funcionamento e atendendo às necessidades específicas da empresa</w:t>
      </w:r>
      <w:r>
        <w:rPr>
          <w:rFonts w:eastAsia="Times New Roman" w:cs="Arial"/>
          <w:color w:val="1F1F1F"/>
          <w:lang w:eastAsia="pt-BR"/>
        </w:rPr>
        <w:t xml:space="preserve"> contratante</w:t>
      </w:r>
      <w:r w:rsidRPr="00CF3823">
        <w:rPr>
          <w:rFonts w:eastAsia="Times New Roman" w:cs="Arial"/>
          <w:color w:val="1F1F1F"/>
          <w:lang w:eastAsia="pt-BR"/>
        </w:rPr>
        <w:t>.</w:t>
      </w:r>
    </w:p>
    <w:p w14:paraId="284AA4BE" w14:textId="77777777" w:rsidR="00DD645E" w:rsidRPr="00CF3823" w:rsidRDefault="00DD645E" w:rsidP="00DD645E">
      <w:pPr>
        <w:pStyle w:val="Ttulo2"/>
        <w:numPr>
          <w:ilvl w:val="1"/>
          <w:numId w:val="1"/>
        </w:numPr>
        <w:ind w:left="0" w:firstLine="0"/>
        <w:rPr>
          <w:rFonts w:eastAsia="Times New Roman"/>
          <w:lang w:eastAsia="pt-BR"/>
        </w:rPr>
      </w:pPr>
      <w:bookmarkStart w:id="12" w:name="_Toc162018657"/>
      <w:bookmarkStart w:id="13" w:name="_Toc167660905"/>
      <w:r w:rsidRPr="00CF3823">
        <w:rPr>
          <w:rFonts w:eastAsia="Times New Roman"/>
          <w:lang w:eastAsia="pt-BR"/>
        </w:rPr>
        <w:t>Descrição do Sistema</w:t>
      </w:r>
      <w:bookmarkEnd w:id="12"/>
      <w:bookmarkEnd w:id="13"/>
    </w:p>
    <w:p w14:paraId="529EDEC5" w14:textId="0A9C6E5E" w:rsidR="00DD645E" w:rsidRPr="00CF3823" w:rsidRDefault="00DD645E" w:rsidP="00DD645E">
      <w:pPr>
        <w:pStyle w:val="Ttulo3"/>
        <w:numPr>
          <w:ilvl w:val="2"/>
          <w:numId w:val="1"/>
        </w:numPr>
        <w:rPr>
          <w:rFonts w:eastAsia="Times New Roman"/>
          <w:lang w:eastAsia="pt-BR"/>
        </w:rPr>
      </w:pPr>
      <w:bookmarkStart w:id="14" w:name="_Toc162018658"/>
      <w:bookmarkStart w:id="15" w:name="_Toc167660906"/>
      <w:r w:rsidRPr="00CF3823">
        <w:rPr>
          <w:rFonts w:eastAsia="Times New Roman"/>
          <w:lang w:eastAsia="pt-BR"/>
        </w:rPr>
        <w:t>Funcionalidades:</w:t>
      </w:r>
      <w:bookmarkEnd w:id="14"/>
      <w:bookmarkEnd w:id="15"/>
    </w:p>
    <w:p w14:paraId="33D50BED" w14:textId="77777777" w:rsidR="00DD645E" w:rsidRPr="00F42C37" w:rsidRDefault="00DD645E" w:rsidP="00F42C37">
      <w:pPr>
        <w:pStyle w:val="PargrafodaLista"/>
        <w:numPr>
          <w:ilvl w:val="0"/>
          <w:numId w:val="33"/>
        </w:numPr>
        <w:shd w:val="clear" w:color="auto" w:fill="FFFFFF"/>
        <w:spacing w:before="100" w:beforeAutospacing="1" w:after="200"/>
        <w:rPr>
          <w:rFonts w:eastAsia="Times New Roman" w:cs="Arial"/>
          <w:color w:val="1F1F1F"/>
          <w:lang w:eastAsia="pt-BR"/>
        </w:rPr>
      </w:pPr>
      <w:r w:rsidRPr="00F42C37">
        <w:rPr>
          <w:rFonts w:eastAsia="Times New Roman" w:cs="Arial"/>
          <w:b/>
          <w:bCs/>
          <w:color w:val="1F1F1F"/>
          <w:lang w:eastAsia="pt-BR"/>
        </w:rPr>
        <w:t>Gerenciamento de Estoque:</w:t>
      </w:r>
    </w:p>
    <w:p w14:paraId="0F374D34" w14:textId="09D5A808" w:rsidR="00DD645E" w:rsidRPr="00CF3823" w:rsidRDefault="00DD645E" w:rsidP="00F57C79">
      <w:pPr>
        <w:numPr>
          <w:ilvl w:val="1"/>
          <w:numId w:val="32"/>
        </w:numPr>
        <w:shd w:val="clear" w:color="auto" w:fill="FFFFFF"/>
        <w:spacing w:before="100" w:beforeAutospacing="1" w:after="200"/>
        <w:jc w:val="both"/>
        <w:rPr>
          <w:rFonts w:eastAsia="Times New Roman" w:cs="Arial"/>
          <w:color w:val="1F1F1F"/>
          <w:lang w:eastAsia="pt-BR"/>
        </w:rPr>
      </w:pPr>
      <w:r w:rsidRPr="00CF3823">
        <w:rPr>
          <w:rFonts w:eastAsia="Times New Roman" w:cs="Arial"/>
          <w:color w:val="1F1F1F"/>
          <w:lang w:eastAsia="pt-BR"/>
        </w:rPr>
        <w:t xml:space="preserve">Cadastro e controle de peças e máquinas de computador (incluindo marca, modelo, número de série, data de </w:t>
      </w:r>
      <w:r w:rsidR="0049133B" w:rsidRPr="00CF3823">
        <w:rPr>
          <w:rFonts w:eastAsia="Times New Roman" w:cs="Arial"/>
          <w:color w:val="1F1F1F"/>
          <w:lang w:eastAsia="pt-BR"/>
        </w:rPr>
        <w:t>compra etc.</w:t>
      </w:r>
      <w:r w:rsidRPr="00CF3823">
        <w:rPr>
          <w:rFonts w:eastAsia="Times New Roman" w:cs="Arial"/>
          <w:color w:val="1F1F1F"/>
          <w:lang w:eastAsia="pt-BR"/>
        </w:rPr>
        <w:t>).</w:t>
      </w:r>
    </w:p>
    <w:p w14:paraId="57999004" w14:textId="77777777" w:rsidR="00DD645E" w:rsidRPr="00CF3823" w:rsidRDefault="00DD645E" w:rsidP="00F57C79">
      <w:pPr>
        <w:numPr>
          <w:ilvl w:val="1"/>
          <w:numId w:val="32"/>
        </w:numPr>
        <w:shd w:val="clear" w:color="auto" w:fill="FFFFFF"/>
        <w:spacing w:before="100" w:beforeAutospacing="1" w:after="200"/>
        <w:jc w:val="both"/>
        <w:rPr>
          <w:rFonts w:eastAsia="Times New Roman" w:cs="Arial"/>
          <w:color w:val="1F1F1F"/>
          <w:lang w:eastAsia="pt-BR"/>
        </w:rPr>
      </w:pPr>
      <w:r w:rsidRPr="00CF3823">
        <w:rPr>
          <w:rFonts w:eastAsia="Times New Roman" w:cs="Arial"/>
          <w:color w:val="1F1F1F"/>
          <w:lang w:eastAsia="pt-BR"/>
        </w:rPr>
        <w:t>Controle de entrada e saída de peças e máquinas (com histórico completo de movimentações).</w:t>
      </w:r>
    </w:p>
    <w:p w14:paraId="3936D846" w14:textId="77777777" w:rsidR="00DD645E" w:rsidRPr="00CF3823" w:rsidRDefault="00DD645E" w:rsidP="00F57C79">
      <w:pPr>
        <w:numPr>
          <w:ilvl w:val="1"/>
          <w:numId w:val="32"/>
        </w:numPr>
        <w:shd w:val="clear" w:color="auto" w:fill="FFFFFF"/>
        <w:spacing w:before="100" w:beforeAutospacing="1" w:after="200"/>
        <w:jc w:val="both"/>
        <w:rPr>
          <w:rFonts w:eastAsia="Times New Roman" w:cs="Arial"/>
          <w:color w:val="1F1F1F"/>
          <w:lang w:eastAsia="pt-BR"/>
        </w:rPr>
      </w:pPr>
      <w:r w:rsidRPr="00CF3823">
        <w:rPr>
          <w:rFonts w:eastAsia="Times New Roman" w:cs="Arial"/>
          <w:color w:val="1F1F1F"/>
          <w:lang w:eastAsia="pt-BR"/>
        </w:rPr>
        <w:t>Estoque mínimo e máximo para alertas de reabastecimento.</w:t>
      </w:r>
    </w:p>
    <w:p w14:paraId="0813C1B6" w14:textId="77777777" w:rsidR="00DD645E" w:rsidRPr="00CF3823" w:rsidRDefault="00DD645E" w:rsidP="00F57C79">
      <w:pPr>
        <w:numPr>
          <w:ilvl w:val="1"/>
          <w:numId w:val="32"/>
        </w:numPr>
        <w:shd w:val="clear" w:color="auto" w:fill="FFFFFF"/>
        <w:spacing w:before="100" w:beforeAutospacing="1" w:after="200"/>
        <w:jc w:val="both"/>
        <w:rPr>
          <w:rFonts w:eastAsia="Times New Roman" w:cs="Arial"/>
          <w:color w:val="1F1F1F"/>
          <w:lang w:eastAsia="pt-BR"/>
        </w:rPr>
      </w:pPr>
      <w:r w:rsidRPr="00CF3823">
        <w:rPr>
          <w:rFonts w:eastAsia="Times New Roman" w:cs="Arial"/>
          <w:color w:val="1F1F1F"/>
          <w:lang w:eastAsia="pt-BR"/>
        </w:rPr>
        <w:t>Rastreamento de localização de peças e máquinas no estoque.</w:t>
      </w:r>
    </w:p>
    <w:p w14:paraId="78FB1325" w14:textId="4AE1909F" w:rsidR="00DD645E" w:rsidRPr="00CF3823" w:rsidRDefault="00DD645E" w:rsidP="00F57C79">
      <w:pPr>
        <w:numPr>
          <w:ilvl w:val="1"/>
          <w:numId w:val="32"/>
        </w:numPr>
        <w:shd w:val="clear" w:color="auto" w:fill="FFFFFF"/>
        <w:spacing w:before="100" w:beforeAutospacing="1" w:after="200"/>
        <w:jc w:val="both"/>
        <w:rPr>
          <w:rFonts w:eastAsia="Times New Roman" w:cs="Arial"/>
          <w:color w:val="1F1F1F"/>
          <w:lang w:eastAsia="pt-BR"/>
        </w:rPr>
      </w:pPr>
      <w:r w:rsidRPr="00CF3823">
        <w:rPr>
          <w:rFonts w:eastAsia="Times New Roman" w:cs="Arial"/>
          <w:color w:val="1F1F1F"/>
          <w:lang w:eastAsia="pt-BR"/>
        </w:rPr>
        <w:t xml:space="preserve">Valoração de estoque por diferentes métodos (FIFO, </w:t>
      </w:r>
      <w:r w:rsidR="0049133B" w:rsidRPr="00CF3823">
        <w:rPr>
          <w:rFonts w:eastAsia="Times New Roman" w:cs="Arial"/>
          <w:color w:val="1F1F1F"/>
          <w:lang w:eastAsia="pt-BR"/>
        </w:rPr>
        <w:t>LIFO etc.</w:t>
      </w:r>
      <w:r w:rsidRPr="00CF3823">
        <w:rPr>
          <w:rFonts w:eastAsia="Times New Roman" w:cs="Arial"/>
          <w:color w:val="1F1F1F"/>
          <w:lang w:eastAsia="pt-BR"/>
        </w:rPr>
        <w:t>).</w:t>
      </w:r>
    </w:p>
    <w:p w14:paraId="531A5CD7" w14:textId="2BCE0BC6" w:rsidR="00DD645E" w:rsidRPr="00CF3823" w:rsidRDefault="00DD645E" w:rsidP="00F57C79">
      <w:pPr>
        <w:numPr>
          <w:ilvl w:val="1"/>
          <w:numId w:val="32"/>
        </w:numPr>
        <w:shd w:val="clear" w:color="auto" w:fill="FFFFFF"/>
        <w:spacing w:before="100" w:beforeAutospacing="1" w:after="200"/>
        <w:jc w:val="both"/>
        <w:rPr>
          <w:rFonts w:eastAsia="Times New Roman" w:cs="Arial"/>
          <w:color w:val="1F1F1F"/>
          <w:lang w:eastAsia="pt-BR"/>
        </w:rPr>
      </w:pPr>
      <w:r w:rsidRPr="00CF3823">
        <w:rPr>
          <w:rFonts w:eastAsia="Times New Roman" w:cs="Arial"/>
          <w:color w:val="1F1F1F"/>
          <w:lang w:eastAsia="pt-BR"/>
        </w:rPr>
        <w:t xml:space="preserve">Geração de relatórios de estoque (entradas, saídas, valor </w:t>
      </w:r>
      <w:r w:rsidR="0049133B" w:rsidRPr="00CF3823">
        <w:rPr>
          <w:rFonts w:eastAsia="Times New Roman" w:cs="Arial"/>
          <w:color w:val="1F1F1F"/>
          <w:lang w:eastAsia="pt-BR"/>
        </w:rPr>
        <w:t>total etc.</w:t>
      </w:r>
      <w:r w:rsidRPr="00CF3823">
        <w:rPr>
          <w:rFonts w:eastAsia="Times New Roman" w:cs="Arial"/>
          <w:color w:val="1F1F1F"/>
          <w:lang w:eastAsia="pt-BR"/>
        </w:rPr>
        <w:t>).</w:t>
      </w:r>
    </w:p>
    <w:p w14:paraId="35687B3F" w14:textId="77777777" w:rsidR="00DD645E" w:rsidRPr="00CF3823" w:rsidRDefault="00DD645E" w:rsidP="00F57C79">
      <w:pPr>
        <w:numPr>
          <w:ilvl w:val="0"/>
          <w:numId w:val="32"/>
        </w:numPr>
        <w:shd w:val="clear" w:color="auto" w:fill="FFFFFF"/>
        <w:spacing w:before="100" w:beforeAutospacing="1" w:after="200"/>
        <w:rPr>
          <w:rFonts w:eastAsia="Times New Roman" w:cs="Arial"/>
          <w:color w:val="1F1F1F"/>
          <w:lang w:eastAsia="pt-BR"/>
        </w:rPr>
      </w:pPr>
      <w:r w:rsidRPr="00CF3823">
        <w:rPr>
          <w:rFonts w:eastAsia="Times New Roman" w:cs="Arial"/>
          <w:b/>
          <w:bCs/>
          <w:color w:val="1F1F1F"/>
          <w:lang w:eastAsia="pt-BR"/>
        </w:rPr>
        <w:t>Compras:</w:t>
      </w:r>
    </w:p>
    <w:p w14:paraId="044D033F" w14:textId="77777777" w:rsidR="00DD645E" w:rsidRPr="00CF3823" w:rsidRDefault="00DD645E" w:rsidP="00F57C79">
      <w:pPr>
        <w:numPr>
          <w:ilvl w:val="1"/>
          <w:numId w:val="32"/>
        </w:numPr>
        <w:shd w:val="clear" w:color="auto" w:fill="FFFFFF"/>
        <w:spacing w:before="100" w:beforeAutospacing="1" w:after="200"/>
        <w:jc w:val="both"/>
        <w:rPr>
          <w:rFonts w:eastAsia="Times New Roman" w:cs="Arial"/>
          <w:color w:val="1F1F1F"/>
          <w:lang w:eastAsia="pt-BR"/>
        </w:rPr>
      </w:pPr>
      <w:r w:rsidRPr="00CF3823">
        <w:rPr>
          <w:rFonts w:eastAsia="Times New Roman" w:cs="Arial"/>
          <w:color w:val="1F1F1F"/>
          <w:lang w:eastAsia="pt-BR"/>
        </w:rPr>
        <w:t>Solicitação de compra de peças e máquinas.</w:t>
      </w:r>
    </w:p>
    <w:p w14:paraId="198235D2" w14:textId="77777777" w:rsidR="00DD645E" w:rsidRPr="00CF3823" w:rsidRDefault="00DD645E" w:rsidP="00F57C79">
      <w:pPr>
        <w:numPr>
          <w:ilvl w:val="1"/>
          <w:numId w:val="32"/>
        </w:numPr>
        <w:shd w:val="clear" w:color="auto" w:fill="FFFFFF"/>
        <w:spacing w:before="100" w:beforeAutospacing="1" w:after="200"/>
        <w:jc w:val="both"/>
        <w:rPr>
          <w:rFonts w:eastAsia="Times New Roman" w:cs="Arial"/>
          <w:color w:val="1F1F1F"/>
          <w:lang w:eastAsia="pt-BR"/>
        </w:rPr>
      </w:pPr>
      <w:r w:rsidRPr="00CF3823">
        <w:rPr>
          <w:rFonts w:eastAsia="Times New Roman" w:cs="Arial"/>
          <w:color w:val="1F1F1F"/>
          <w:lang w:eastAsia="pt-BR"/>
        </w:rPr>
        <w:t>Cotação de fornecedores.</w:t>
      </w:r>
    </w:p>
    <w:p w14:paraId="33577A07" w14:textId="77777777" w:rsidR="00DD645E" w:rsidRPr="00CF3823" w:rsidRDefault="00DD645E" w:rsidP="00F57C79">
      <w:pPr>
        <w:numPr>
          <w:ilvl w:val="1"/>
          <w:numId w:val="32"/>
        </w:numPr>
        <w:shd w:val="clear" w:color="auto" w:fill="FFFFFF"/>
        <w:spacing w:before="100" w:beforeAutospacing="1" w:after="200"/>
        <w:jc w:val="both"/>
        <w:rPr>
          <w:rFonts w:eastAsia="Times New Roman" w:cs="Arial"/>
          <w:color w:val="1F1F1F"/>
          <w:lang w:eastAsia="pt-BR"/>
        </w:rPr>
      </w:pPr>
      <w:r w:rsidRPr="00CF3823">
        <w:rPr>
          <w:rFonts w:eastAsia="Times New Roman" w:cs="Arial"/>
          <w:color w:val="1F1F1F"/>
          <w:lang w:eastAsia="pt-BR"/>
        </w:rPr>
        <w:t>Emissão de pedidos de compra.</w:t>
      </w:r>
    </w:p>
    <w:p w14:paraId="3DF135FC" w14:textId="77777777" w:rsidR="00DD645E" w:rsidRPr="00CF3823" w:rsidRDefault="00DD645E" w:rsidP="00F57C79">
      <w:pPr>
        <w:numPr>
          <w:ilvl w:val="1"/>
          <w:numId w:val="32"/>
        </w:numPr>
        <w:shd w:val="clear" w:color="auto" w:fill="FFFFFF"/>
        <w:spacing w:before="100" w:beforeAutospacing="1" w:after="200"/>
        <w:jc w:val="both"/>
        <w:rPr>
          <w:rFonts w:eastAsia="Times New Roman" w:cs="Arial"/>
          <w:color w:val="1F1F1F"/>
          <w:lang w:eastAsia="pt-BR"/>
        </w:rPr>
      </w:pPr>
      <w:r w:rsidRPr="00CF3823">
        <w:rPr>
          <w:rFonts w:eastAsia="Times New Roman" w:cs="Arial"/>
          <w:color w:val="1F1F1F"/>
          <w:lang w:eastAsia="pt-BR"/>
        </w:rPr>
        <w:t>Controle de recebimento de pedidos.</w:t>
      </w:r>
    </w:p>
    <w:p w14:paraId="69B0DD69" w14:textId="77777777" w:rsidR="00DD645E" w:rsidRPr="00CF3823" w:rsidRDefault="00DD645E" w:rsidP="00F57C79">
      <w:pPr>
        <w:numPr>
          <w:ilvl w:val="1"/>
          <w:numId w:val="32"/>
        </w:numPr>
        <w:shd w:val="clear" w:color="auto" w:fill="FFFFFF"/>
        <w:spacing w:before="100" w:beforeAutospacing="1" w:after="200"/>
        <w:jc w:val="both"/>
        <w:rPr>
          <w:rFonts w:eastAsia="Times New Roman" w:cs="Arial"/>
          <w:color w:val="1F1F1F"/>
          <w:lang w:eastAsia="pt-BR"/>
        </w:rPr>
      </w:pPr>
      <w:r w:rsidRPr="00CF3823">
        <w:rPr>
          <w:rFonts w:eastAsia="Times New Roman" w:cs="Arial"/>
          <w:color w:val="1F1F1F"/>
          <w:lang w:eastAsia="pt-BR"/>
        </w:rPr>
        <w:t>Integração com sistema financeiro para pagamento de fornecedores.</w:t>
      </w:r>
    </w:p>
    <w:p w14:paraId="412AEF51" w14:textId="77777777" w:rsidR="00DD645E" w:rsidRPr="00CF3823" w:rsidRDefault="00DD645E" w:rsidP="00F57C79">
      <w:pPr>
        <w:numPr>
          <w:ilvl w:val="0"/>
          <w:numId w:val="32"/>
        </w:numPr>
        <w:shd w:val="clear" w:color="auto" w:fill="FFFFFF"/>
        <w:spacing w:before="100" w:beforeAutospacing="1" w:after="200"/>
        <w:rPr>
          <w:rFonts w:eastAsia="Times New Roman" w:cs="Arial"/>
          <w:color w:val="1F1F1F"/>
          <w:lang w:eastAsia="pt-BR"/>
        </w:rPr>
      </w:pPr>
      <w:r w:rsidRPr="00CF3823">
        <w:rPr>
          <w:rFonts w:eastAsia="Times New Roman" w:cs="Arial"/>
          <w:b/>
          <w:bCs/>
          <w:color w:val="1F1F1F"/>
          <w:lang w:eastAsia="pt-BR"/>
        </w:rPr>
        <w:t>Vendas:</w:t>
      </w:r>
    </w:p>
    <w:p w14:paraId="272BDF07" w14:textId="77777777" w:rsidR="00DD645E" w:rsidRPr="00CF3823" w:rsidRDefault="00DD645E" w:rsidP="00F57C79">
      <w:pPr>
        <w:numPr>
          <w:ilvl w:val="1"/>
          <w:numId w:val="32"/>
        </w:numPr>
        <w:shd w:val="clear" w:color="auto" w:fill="FFFFFF"/>
        <w:spacing w:before="100" w:beforeAutospacing="1" w:after="200"/>
        <w:jc w:val="both"/>
        <w:rPr>
          <w:rFonts w:eastAsia="Times New Roman" w:cs="Arial"/>
          <w:color w:val="1F1F1F"/>
          <w:lang w:eastAsia="pt-BR"/>
        </w:rPr>
      </w:pPr>
      <w:r w:rsidRPr="00CF3823">
        <w:rPr>
          <w:rFonts w:eastAsia="Times New Roman" w:cs="Arial"/>
          <w:color w:val="1F1F1F"/>
          <w:lang w:eastAsia="pt-BR"/>
        </w:rPr>
        <w:lastRenderedPageBreak/>
        <w:t>Processamento de pedidos de venda (incluindo emissão de notas fiscais e controle de estoque).</w:t>
      </w:r>
    </w:p>
    <w:p w14:paraId="5917D8E6" w14:textId="77777777" w:rsidR="00DD645E" w:rsidRPr="00CF3823" w:rsidRDefault="00DD645E" w:rsidP="00F57C79">
      <w:pPr>
        <w:numPr>
          <w:ilvl w:val="1"/>
          <w:numId w:val="32"/>
        </w:numPr>
        <w:shd w:val="clear" w:color="auto" w:fill="FFFFFF"/>
        <w:spacing w:before="100" w:beforeAutospacing="1" w:after="200"/>
        <w:jc w:val="both"/>
        <w:rPr>
          <w:rFonts w:eastAsia="Times New Roman" w:cs="Arial"/>
          <w:color w:val="1F1F1F"/>
          <w:lang w:eastAsia="pt-BR"/>
        </w:rPr>
      </w:pPr>
      <w:r w:rsidRPr="00CF3823">
        <w:rPr>
          <w:rFonts w:eastAsia="Times New Roman" w:cs="Arial"/>
          <w:color w:val="1F1F1F"/>
          <w:lang w:eastAsia="pt-BR"/>
        </w:rPr>
        <w:t>Integração com plataforma de e-commerce (se houver).</w:t>
      </w:r>
    </w:p>
    <w:p w14:paraId="02E8C2BB" w14:textId="77777777" w:rsidR="00DD645E" w:rsidRPr="00CF3823" w:rsidRDefault="00DD645E" w:rsidP="00F57C79">
      <w:pPr>
        <w:numPr>
          <w:ilvl w:val="1"/>
          <w:numId w:val="32"/>
        </w:numPr>
        <w:shd w:val="clear" w:color="auto" w:fill="FFFFFF"/>
        <w:spacing w:before="100" w:beforeAutospacing="1" w:after="200"/>
        <w:jc w:val="both"/>
        <w:rPr>
          <w:rFonts w:eastAsia="Times New Roman" w:cs="Arial"/>
          <w:color w:val="1F1F1F"/>
          <w:lang w:eastAsia="pt-BR"/>
        </w:rPr>
      </w:pPr>
      <w:r w:rsidRPr="00CF3823">
        <w:rPr>
          <w:rFonts w:eastAsia="Times New Roman" w:cs="Arial"/>
          <w:color w:val="1F1F1F"/>
          <w:lang w:eastAsia="pt-BR"/>
        </w:rPr>
        <w:t>Controle de expedição e entrega de produtos.</w:t>
      </w:r>
    </w:p>
    <w:p w14:paraId="368324E0" w14:textId="7F186411" w:rsidR="00DD645E" w:rsidRPr="00CF3823" w:rsidRDefault="00DD645E" w:rsidP="00F57C79">
      <w:pPr>
        <w:numPr>
          <w:ilvl w:val="1"/>
          <w:numId w:val="32"/>
        </w:numPr>
        <w:shd w:val="clear" w:color="auto" w:fill="FFFFFF"/>
        <w:spacing w:before="100" w:beforeAutospacing="1" w:after="200"/>
        <w:jc w:val="both"/>
        <w:rPr>
          <w:rFonts w:eastAsia="Times New Roman" w:cs="Arial"/>
          <w:color w:val="1F1F1F"/>
          <w:lang w:eastAsia="pt-BR"/>
        </w:rPr>
      </w:pPr>
      <w:r w:rsidRPr="00CF3823">
        <w:rPr>
          <w:rFonts w:eastAsia="Times New Roman" w:cs="Arial"/>
          <w:color w:val="1F1F1F"/>
          <w:lang w:eastAsia="pt-BR"/>
        </w:rPr>
        <w:t xml:space="preserve">Geração de relatórios de vendas (faturamento, </w:t>
      </w:r>
      <w:r w:rsidR="0049133B" w:rsidRPr="00CF3823">
        <w:rPr>
          <w:rFonts w:eastAsia="Times New Roman" w:cs="Arial"/>
          <w:color w:val="1F1F1F"/>
          <w:lang w:eastAsia="pt-BR"/>
        </w:rPr>
        <w:t>clientes etc.</w:t>
      </w:r>
      <w:r w:rsidRPr="00CF3823">
        <w:rPr>
          <w:rFonts w:eastAsia="Times New Roman" w:cs="Arial"/>
          <w:color w:val="1F1F1F"/>
          <w:lang w:eastAsia="pt-BR"/>
        </w:rPr>
        <w:t>).</w:t>
      </w:r>
    </w:p>
    <w:p w14:paraId="602A6DE8" w14:textId="77777777" w:rsidR="00DD645E" w:rsidRPr="00CF3823" w:rsidRDefault="00DD645E" w:rsidP="00F57C79">
      <w:pPr>
        <w:numPr>
          <w:ilvl w:val="0"/>
          <w:numId w:val="32"/>
        </w:numPr>
        <w:shd w:val="clear" w:color="auto" w:fill="FFFFFF"/>
        <w:spacing w:before="100" w:beforeAutospacing="1" w:after="200"/>
        <w:rPr>
          <w:rFonts w:eastAsia="Times New Roman" w:cs="Arial"/>
          <w:color w:val="1F1F1F"/>
          <w:lang w:eastAsia="pt-BR"/>
        </w:rPr>
      </w:pPr>
      <w:r w:rsidRPr="00CF3823">
        <w:rPr>
          <w:rFonts w:eastAsia="Times New Roman" w:cs="Arial"/>
          <w:b/>
          <w:bCs/>
          <w:color w:val="1F1F1F"/>
          <w:lang w:eastAsia="pt-BR"/>
        </w:rPr>
        <w:t>CRM (Gestão de Relacionamento com o Cliente):</w:t>
      </w:r>
    </w:p>
    <w:p w14:paraId="56C74787" w14:textId="77777777" w:rsidR="00DD645E" w:rsidRPr="00CF3823" w:rsidRDefault="00DD645E" w:rsidP="00F57C79">
      <w:pPr>
        <w:numPr>
          <w:ilvl w:val="1"/>
          <w:numId w:val="32"/>
        </w:numPr>
        <w:shd w:val="clear" w:color="auto" w:fill="FFFFFF"/>
        <w:spacing w:before="100" w:beforeAutospacing="1" w:after="200"/>
        <w:jc w:val="both"/>
        <w:rPr>
          <w:rFonts w:eastAsia="Times New Roman" w:cs="Arial"/>
          <w:color w:val="1F1F1F"/>
          <w:lang w:eastAsia="pt-BR"/>
        </w:rPr>
      </w:pPr>
      <w:r w:rsidRPr="00CF3823">
        <w:rPr>
          <w:rFonts w:eastAsia="Times New Roman" w:cs="Arial"/>
          <w:color w:val="1F1F1F"/>
          <w:lang w:eastAsia="pt-BR"/>
        </w:rPr>
        <w:t>Cadastro e gestão de clientes.</w:t>
      </w:r>
    </w:p>
    <w:p w14:paraId="360FF59D" w14:textId="244A9498" w:rsidR="00DD645E" w:rsidRPr="00CF3823" w:rsidRDefault="00DD645E" w:rsidP="00F57C79">
      <w:pPr>
        <w:numPr>
          <w:ilvl w:val="1"/>
          <w:numId w:val="32"/>
        </w:numPr>
        <w:shd w:val="clear" w:color="auto" w:fill="FFFFFF"/>
        <w:spacing w:before="100" w:beforeAutospacing="1" w:after="200"/>
        <w:jc w:val="both"/>
        <w:rPr>
          <w:rFonts w:eastAsia="Times New Roman" w:cs="Arial"/>
          <w:color w:val="1F1F1F"/>
          <w:lang w:eastAsia="pt-BR"/>
        </w:rPr>
      </w:pPr>
      <w:r w:rsidRPr="00CF3823">
        <w:rPr>
          <w:rFonts w:eastAsia="Times New Roman" w:cs="Arial"/>
          <w:color w:val="1F1F1F"/>
          <w:lang w:eastAsia="pt-BR"/>
        </w:rPr>
        <w:t xml:space="preserve">Histórico de interações com clientes (vendas, </w:t>
      </w:r>
      <w:r w:rsidR="0049133B" w:rsidRPr="00CF3823">
        <w:rPr>
          <w:rFonts w:eastAsia="Times New Roman" w:cs="Arial"/>
          <w:color w:val="1F1F1F"/>
          <w:lang w:eastAsia="pt-BR"/>
        </w:rPr>
        <w:t>suporte etc.</w:t>
      </w:r>
      <w:r w:rsidRPr="00CF3823">
        <w:rPr>
          <w:rFonts w:eastAsia="Times New Roman" w:cs="Arial"/>
          <w:color w:val="1F1F1F"/>
          <w:lang w:eastAsia="pt-BR"/>
        </w:rPr>
        <w:t>).</w:t>
      </w:r>
    </w:p>
    <w:p w14:paraId="1D4E4D45" w14:textId="77777777" w:rsidR="00DD645E" w:rsidRPr="00CF3823" w:rsidRDefault="00DD645E" w:rsidP="00F57C79">
      <w:pPr>
        <w:numPr>
          <w:ilvl w:val="1"/>
          <w:numId w:val="32"/>
        </w:numPr>
        <w:shd w:val="clear" w:color="auto" w:fill="FFFFFF"/>
        <w:spacing w:before="100" w:beforeAutospacing="1" w:after="200"/>
        <w:jc w:val="both"/>
        <w:rPr>
          <w:rFonts w:eastAsia="Times New Roman" w:cs="Arial"/>
          <w:color w:val="1F1F1F"/>
          <w:lang w:eastAsia="pt-BR"/>
        </w:rPr>
      </w:pPr>
      <w:r w:rsidRPr="00CF3823">
        <w:rPr>
          <w:rFonts w:eastAsia="Times New Roman" w:cs="Arial"/>
          <w:color w:val="1F1F1F"/>
          <w:lang w:eastAsia="pt-BR"/>
        </w:rPr>
        <w:t>Segmentação de clientes para campanhas de marketing.</w:t>
      </w:r>
    </w:p>
    <w:p w14:paraId="5FF7239C" w14:textId="77777777" w:rsidR="00DD645E" w:rsidRPr="00CF3823" w:rsidRDefault="00DD645E" w:rsidP="00F57C79">
      <w:pPr>
        <w:numPr>
          <w:ilvl w:val="1"/>
          <w:numId w:val="32"/>
        </w:numPr>
        <w:shd w:val="clear" w:color="auto" w:fill="FFFFFF"/>
        <w:spacing w:before="100" w:beforeAutospacing="1" w:after="200"/>
        <w:jc w:val="both"/>
        <w:rPr>
          <w:rFonts w:eastAsia="Times New Roman" w:cs="Arial"/>
          <w:color w:val="1F1F1F"/>
          <w:lang w:eastAsia="pt-BR"/>
        </w:rPr>
      </w:pPr>
      <w:r w:rsidRPr="00CF3823">
        <w:rPr>
          <w:rFonts w:eastAsia="Times New Roman" w:cs="Arial"/>
          <w:color w:val="1F1F1F"/>
          <w:lang w:eastAsia="pt-BR"/>
        </w:rPr>
        <w:t>Geração de relatórios de relacionamento com clientes.</w:t>
      </w:r>
    </w:p>
    <w:p w14:paraId="271E05D1" w14:textId="77777777" w:rsidR="00DD645E" w:rsidRPr="00CF3823" w:rsidRDefault="00DD645E" w:rsidP="00F57C79">
      <w:pPr>
        <w:numPr>
          <w:ilvl w:val="0"/>
          <w:numId w:val="32"/>
        </w:numPr>
        <w:shd w:val="clear" w:color="auto" w:fill="FFFFFF"/>
        <w:spacing w:before="100" w:beforeAutospacing="1" w:after="200"/>
        <w:rPr>
          <w:rFonts w:eastAsia="Times New Roman" w:cs="Arial"/>
          <w:color w:val="1F1F1F"/>
          <w:lang w:eastAsia="pt-BR"/>
        </w:rPr>
      </w:pPr>
      <w:r w:rsidRPr="00CF3823">
        <w:rPr>
          <w:rFonts w:eastAsia="Times New Roman" w:cs="Arial"/>
          <w:b/>
          <w:bCs/>
          <w:color w:val="1F1F1F"/>
          <w:lang w:eastAsia="pt-BR"/>
        </w:rPr>
        <w:t>Financeiro:</w:t>
      </w:r>
    </w:p>
    <w:p w14:paraId="45D1FD37" w14:textId="77777777" w:rsidR="00DD645E" w:rsidRPr="00CF3823" w:rsidRDefault="00DD645E" w:rsidP="00F57C79">
      <w:pPr>
        <w:numPr>
          <w:ilvl w:val="1"/>
          <w:numId w:val="32"/>
        </w:numPr>
        <w:shd w:val="clear" w:color="auto" w:fill="FFFFFF"/>
        <w:spacing w:before="100" w:beforeAutospacing="1" w:after="200"/>
        <w:jc w:val="both"/>
        <w:rPr>
          <w:rFonts w:eastAsia="Times New Roman" w:cs="Arial"/>
          <w:color w:val="1F1F1F"/>
          <w:lang w:eastAsia="pt-BR"/>
        </w:rPr>
      </w:pPr>
      <w:r w:rsidRPr="00CF3823">
        <w:rPr>
          <w:rFonts w:eastAsia="Times New Roman" w:cs="Arial"/>
          <w:color w:val="1F1F1F"/>
          <w:lang w:eastAsia="pt-BR"/>
        </w:rPr>
        <w:t>Controle de contas a pagar e a receber.</w:t>
      </w:r>
    </w:p>
    <w:p w14:paraId="23EBFC1A" w14:textId="77777777" w:rsidR="00DD645E" w:rsidRPr="00CF3823" w:rsidRDefault="00DD645E" w:rsidP="00F57C79">
      <w:pPr>
        <w:numPr>
          <w:ilvl w:val="1"/>
          <w:numId w:val="32"/>
        </w:numPr>
        <w:shd w:val="clear" w:color="auto" w:fill="FFFFFF"/>
        <w:spacing w:before="100" w:beforeAutospacing="1" w:after="200"/>
        <w:jc w:val="both"/>
        <w:rPr>
          <w:rFonts w:eastAsia="Times New Roman" w:cs="Arial"/>
          <w:color w:val="1F1F1F"/>
          <w:lang w:eastAsia="pt-BR"/>
        </w:rPr>
      </w:pPr>
      <w:r w:rsidRPr="00CF3823">
        <w:rPr>
          <w:rFonts w:eastAsia="Times New Roman" w:cs="Arial"/>
          <w:color w:val="1F1F1F"/>
          <w:lang w:eastAsia="pt-BR"/>
        </w:rPr>
        <w:t>Conciliação bancária.</w:t>
      </w:r>
    </w:p>
    <w:p w14:paraId="2F33321C" w14:textId="377FC73D" w:rsidR="00DD645E" w:rsidRPr="00CF3823" w:rsidRDefault="00DD645E" w:rsidP="00F57C79">
      <w:pPr>
        <w:numPr>
          <w:ilvl w:val="1"/>
          <w:numId w:val="32"/>
        </w:numPr>
        <w:shd w:val="clear" w:color="auto" w:fill="FFFFFF"/>
        <w:spacing w:before="100" w:beforeAutospacing="1" w:after="200"/>
        <w:jc w:val="both"/>
        <w:rPr>
          <w:rFonts w:eastAsia="Times New Roman" w:cs="Arial"/>
          <w:color w:val="1F1F1F"/>
          <w:lang w:eastAsia="pt-BR"/>
        </w:rPr>
      </w:pPr>
      <w:r w:rsidRPr="00CF3823">
        <w:rPr>
          <w:rFonts w:eastAsia="Times New Roman" w:cs="Arial"/>
          <w:color w:val="1F1F1F"/>
          <w:lang w:eastAsia="pt-BR"/>
        </w:rPr>
        <w:t xml:space="preserve">Geração de relatórios financeiros (DRE, Balanço </w:t>
      </w:r>
      <w:r w:rsidR="0049133B" w:rsidRPr="00CF3823">
        <w:rPr>
          <w:rFonts w:eastAsia="Times New Roman" w:cs="Arial"/>
          <w:color w:val="1F1F1F"/>
          <w:lang w:eastAsia="pt-BR"/>
        </w:rPr>
        <w:t>Patrimonial etc.</w:t>
      </w:r>
      <w:r w:rsidRPr="00CF3823">
        <w:rPr>
          <w:rFonts w:eastAsia="Times New Roman" w:cs="Arial"/>
          <w:color w:val="1F1F1F"/>
          <w:lang w:eastAsia="pt-BR"/>
        </w:rPr>
        <w:t>).</w:t>
      </w:r>
    </w:p>
    <w:p w14:paraId="5A162CA5" w14:textId="77777777" w:rsidR="00DD645E" w:rsidRPr="00CF3823" w:rsidRDefault="00DD645E" w:rsidP="00F57C79">
      <w:pPr>
        <w:numPr>
          <w:ilvl w:val="0"/>
          <w:numId w:val="32"/>
        </w:numPr>
        <w:shd w:val="clear" w:color="auto" w:fill="FFFFFF"/>
        <w:spacing w:before="100" w:beforeAutospacing="1" w:after="200"/>
        <w:rPr>
          <w:rFonts w:eastAsia="Times New Roman" w:cs="Arial"/>
          <w:color w:val="1F1F1F"/>
          <w:lang w:eastAsia="pt-BR"/>
        </w:rPr>
      </w:pPr>
      <w:r w:rsidRPr="00CF3823">
        <w:rPr>
          <w:rFonts w:eastAsia="Times New Roman" w:cs="Arial"/>
          <w:b/>
          <w:bCs/>
          <w:color w:val="1F1F1F"/>
          <w:lang w:eastAsia="pt-BR"/>
        </w:rPr>
        <w:t>Manutenção:</w:t>
      </w:r>
    </w:p>
    <w:p w14:paraId="1FBB92EE" w14:textId="77777777" w:rsidR="00DD645E" w:rsidRPr="00CF3823" w:rsidRDefault="00DD645E" w:rsidP="00F57C79">
      <w:pPr>
        <w:numPr>
          <w:ilvl w:val="1"/>
          <w:numId w:val="32"/>
        </w:numPr>
        <w:shd w:val="clear" w:color="auto" w:fill="FFFFFF"/>
        <w:spacing w:before="100" w:beforeAutospacing="1" w:after="200"/>
        <w:jc w:val="both"/>
        <w:rPr>
          <w:rFonts w:eastAsia="Times New Roman" w:cs="Arial"/>
          <w:color w:val="1F1F1F"/>
          <w:lang w:eastAsia="pt-BR"/>
        </w:rPr>
      </w:pPr>
      <w:r w:rsidRPr="00CF3823">
        <w:rPr>
          <w:rFonts w:eastAsia="Times New Roman" w:cs="Arial"/>
          <w:color w:val="1F1F1F"/>
          <w:lang w:eastAsia="pt-BR"/>
        </w:rPr>
        <w:t>Controle de ordens de serviço para manutenção de peças e máquinas.</w:t>
      </w:r>
    </w:p>
    <w:p w14:paraId="7A0077E5" w14:textId="77777777" w:rsidR="00DD645E" w:rsidRPr="00CF3823" w:rsidRDefault="00DD645E" w:rsidP="00F57C79">
      <w:pPr>
        <w:numPr>
          <w:ilvl w:val="1"/>
          <w:numId w:val="32"/>
        </w:numPr>
        <w:shd w:val="clear" w:color="auto" w:fill="FFFFFF"/>
        <w:spacing w:before="100" w:beforeAutospacing="1" w:after="200"/>
        <w:jc w:val="both"/>
        <w:rPr>
          <w:rFonts w:eastAsia="Times New Roman" w:cs="Arial"/>
          <w:color w:val="1F1F1F"/>
          <w:lang w:eastAsia="pt-BR"/>
        </w:rPr>
      </w:pPr>
      <w:r w:rsidRPr="00CF3823">
        <w:rPr>
          <w:rFonts w:eastAsia="Times New Roman" w:cs="Arial"/>
          <w:color w:val="1F1F1F"/>
          <w:lang w:eastAsia="pt-BR"/>
        </w:rPr>
        <w:t>Histórico de manutenções realizadas.</w:t>
      </w:r>
    </w:p>
    <w:p w14:paraId="7F04784F" w14:textId="77777777" w:rsidR="00DD645E" w:rsidRPr="00CF3823" w:rsidRDefault="00DD645E" w:rsidP="00F57C79">
      <w:pPr>
        <w:numPr>
          <w:ilvl w:val="1"/>
          <w:numId w:val="32"/>
        </w:numPr>
        <w:shd w:val="clear" w:color="auto" w:fill="FFFFFF"/>
        <w:spacing w:before="100" w:beforeAutospacing="1" w:after="200"/>
        <w:jc w:val="both"/>
        <w:rPr>
          <w:rFonts w:eastAsia="Times New Roman" w:cs="Arial"/>
          <w:color w:val="1F1F1F"/>
          <w:lang w:eastAsia="pt-BR"/>
        </w:rPr>
      </w:pPr>
      <w:r w:rsidRPr="00CF3823">
        <w:rPr>
          <w:rFonts w:eastAsia="Times New Roman" w:cs="Arial"/>
          <w:color w:val="1F1F1F"/>
          <w:lang w:eastAsia="pt-BR"/>
        </w:rPr>
        <w:t>Controle de estoque de peças de reposição.</w:t>
      </w:r>
    </w:p>
    <w:p w14:paraId="69887318" w14:textId="77777777" w:rsidR="00DD645E" w:rsidRPr="00CF3823" w:rsidRDefault="00DD645E" w:rsidP="00F57C79">
      <w:pPr>
        <w:numPr>
          <w:ilvl w:val="1"/>
          <w:numId w:val="32"/>
        </w:numPr>
        <w:shd w:val="clear" w:color="auto" w:fill="FFFFFF"/>
        <w:spacing w:before="100" w:beforeAutospacing="1" w:after="200"/>
        <w:jc w:val="both"/>
        <w:rPr>
          <w:rFonts w:eastAsia="Times New Roman" w:cs="Arial"/>
          <w:color w:val="1F1F1F"/>
          <w:lang w:eastAsia="pt-BR"/>
        </w:rPr>
      </w:pPr>
      <w:r w:rsidRPr="00CF3823">
        <w:rPr>
          <w:rFonts w:eastAsia="Times New Roman" w:cs="Arial"/>
          <w:color w:val="1F1F1F"/>
          <w:lang w:eastAsia="pt-BR"/>
        </w:rPr>
        <w:t>Geração de relatórios de manutenção (preventiva e corretiva).</w:t>
      </w:r>
    </w:p>
    <w:p w14:paraId="32B45E6C" w14:textId="77777777" w:rsidR="00DD645E" w:rsidRPr="00CF3823" w:rsidRDefault="00DD645E" w:rsidP="00DD645E">
      <w:pPr>
        <w:pStyle w:val="Ttulo3"/>
        <w:numPr>
          <w:ilvl w:val="2"/>
          <w:numId w:val="1"/>
        </w:numPr>
        <w:rPr>
          <w:rFonts w:eastAsia="Times New Roman"/>
          <w:lang w:eastAsia="pt-BR"/>
        </w:rPr>
      </w:pPr>
      <w:bookmarkStart w:id="16" w:name="_Toc162018659"/>
      <w:bookmarkStart w:id="17" w:name="_Toc167660907"/>
      <w:r w:rsidRPr="00CF3823">
        <w:rPr>
          <w:rFonts w:eastAsia="Times New Roman"/>
          <w:lang w:eastAsia="pt-BR"/>
        </w:rPr>
        <w:t>Integrações:</w:t>
      </w:r>
      <w:bookmarkEnd w:id="16"/>
      <w:bookmarkEnd w:id="17"/>
    </w:p>
    <w:p w14:paraId="4C9734FE" w14:textId="77777777" w:rsidR="00DD645E" w:rsidRPr="00F42C37" w:rsidRDefault="00DD645E" w:rsidP="00F42C37">
      <w:pPr>
        <w:pStyle w:val="PargrafodaLista"/>
        <w:numPr>
          <w:ilvl w:val="0"/>
          <w:numId w:val="34"/>
        </w:numPr>
        <w:shd w:val="clear" w:color="auto" w:fill="FFFFFF"/>
        <w:spacing w:before="100" w:beforeAutospacing="1" w:after="200"/>
        <w:jc w:val="both"/>
        <w:rPr>
          <w:rFonts w:eastAsia="Times New Roman" w:cs="Arial"/>
          <w:color w:val="1F1F1F"/>
          <w:lang w:eastAsia="pt-BR"/>
        </w:rPr>
      </w:pPr>
      <w:r w:rsidRPr="00F42C37">
        <w:rPr>
          <w:rFonts w:eastAsia="Times New Roman" w:cs="Arial"/>
          <w:color w:val="1F1F1F"/>
          <w:lang w:eastAsia="pt-BR"/>
        </w:rPr>
        <w:t>Integração com o sistema financeiro da ProTech para automatização de pagamentos e recebimentos.</w:t>
      </w:r>
    </w:p>
    <w:p w14:paraId="5FD8D35B" w14:textId="77777777" w:rsidR="00DD645E" w:rsidRPr="00F42C37" w:rsidRDefault="00DD645E" w:rsidP="00F42C37">
      <w:pPr>
        <w:pStyle w:val="PargrafodaLista"/>
        <w:numPr>
          <w:ilvl w:val="0"/>
          <w:numId w:val="34"/>
        </w:numPr>
        <w:shd w:val="clear" w:color="auto" w:fill="FFFFFF"/>
        <w:spacing w:before="100" w:beforeAutospacing="1" w:after="200"/>
        <w:jc w:val="both"/>
        <w:rPr>
          <w:rFonts w:eastAsia="Times New Roman" w:cs="Arial"/>
          <w:color w:val="1F1F1F"/>
          <w:lang w:eastAsia="pt-BR"/>
        </w:rPr>
      </w:pPr>
      <w:r w:rsidRPr="00F42C37">
        <w:rPr>
          <w:rFonts w:eastAsia="Times New Roman" w:cs="Arial"/>
          <w:color w:val="1F1F1F"/>
          <w:lang w:eastAsia="pt-BR"/>
        </w:rPr>
        <w:t>Integração com plataforma de e-commerce (caso necessário) para atualização automática do estoque.</w:t>
      </w:r>
    </w:p>
    <w:p w14:paraId="1C313728" w14:textId="77777777" w:rsidR="00DD645E" w:rsidRPr="00F42C37" w:rsidRDefault="00DD645E" w:rsidP="00F42C37">
      <w:pPr>
        <w:pStyle w:val="PargrafodaLista"/>
        <w:numPr>
          <w:ilvl w:val="0"/>
          <w:numId w:val="34"/>
        </w:numPr>
        <w:shd w:val="clear" w:color="auto" w:fill="FFFFFF"/>
        <w:spacing w:before="100" w:beforeAutospacing="1" w:after="200"/>
        <w:jc w:val="both"/>
        <w:rPr>
          <w:rFonts w:eastAsia="Times New Roman" w:cs="Arial"/>
          <w:color w:val="1F1F1F"/>
          <w:lang w:eastAsia="pt-BR"/>
        </w:rPr>
      </w:pPr>
      <w:r w:rsidRPr="00F42C37">
        <w:rPr>
          <w:rFonts w:eastAsia="Times New Roman" w:cs="Arial"/>
          <w:color w:val="1F1F1F"/>
          <w:lang w:eastAsia="pt-BR"/>
        </w:rPr>
        <w:lastRenderedPageBreak/>
        <w:t>Integração com sistema de CRM da ProTech para centralização das informações dos clientes.</w:t>
      </w:r>
    </w:p>
    <w:p w14:paraId="271DBEFE" w14:textId="77777777" w:rsidR="00DD645E" w:rsidRPr="00CF3823" w:rsidRDefault="00DD645E" w:rsidP="00DD645E">
      <w:pPr>
        <w:pStyle w:val="Ttulo3"/>
        <w:numPr>
          <w:ilvl w:val="2"/>
          <w:numId w:val="1"/>
        </w:numPr>
        <w:rPr>
          <w:rFonts w:eastAsia="Times New Roman"/>
          <w:lang w:eastAsia="pt-BR"/>
        </w:rPr>
      </w:pPr>
      <w:bookmarkStart w:id="18" w:name="_Toc162018660"/>
      <w:bookmarkStart w:id="19" w:name="_Toc167660908"/>
      <w:r w:rsidRPr="00CF3823">
        <w:rPr>
          <w:rFonts w:eastAsia="Times New Roman"/>
          <w:lang w:eastAsia="pt-BR"/>
        </w:rPr>
        <w:t>Interfaces:</w:t>
      </w:r>
      <w:bookmarkEnd w:id="18"/>
      <w:bookmarkEnd w:id="19"/>
    </w:p>
    <w:p w14:paraId="3B34D85C" w14:textId="1C1BBBBB" w:rsidR="00DD645E" w:rsidRPr="00F42C37" w:rsidRDefault="00DD645E" w:rsidP="00F42C37">
      <w:pPr>
        <w:pStyle w:val="PargrafodaLista"/>
        <w:numPr>
          <w:ilvl w:val="0"/>
          <w:numId w:val="35"/>
        </w:numPr>
        <w:shd w:val="clear" w:color="auto" w:fill="FFFFFF"/>
        <w:spacing w:before="100" w:beforeAutospacing="1" w:after="200"/>
        <w:jc w:val="both"/>
        <w:rPr>
          <w:rFonts w:eastAsia="Times New Roman" w:cs="Arial"/>
          <w:color w:val="1F1F1F"/>
          <w:lang w:eastAsia="pt-BR"/>
        </w:rPr>
      </w:pPr>
      <w:r w:rsidRPr="00F42C37">
        <w:rPr>
          <w:rFonts w:eastAsia="Times New Roman" w:cs="Arial"/>
          <w:color w:val="1F1F1F"/>
          <w:lang w:eastAsia="pt-BR"/>
        </w:rPr>
        <w:t xml:space="preserve">Interface web amigável e intuitiva para acesso via desktop, notebook e aparelhos </w:t>
      </w:r>
      <w:r w:rsidR="00830293" w:rsidRPr="00F42C37">
        <w:rPr>
          <w:rFonts w:eastAsia="Times New Roman" w:cs="Arial"/>
          <w:color w:val="1F1F1F"/>
          <w:lang w:eastAsia="pt-BR"/>
        </w:rPr>
        <w:t>telefônicos</w:t>
      </w:r>
      <w:r w:rsidRPr="00F42C37">
        <w:rPr>
          <w:rFonts w:eastAsia="Times New Roman" w:cs="Arial"/>
          <w:color w:val="1F1F1F"/>
          <w:lang w:eastAsia="pt-BR"/>
        </w:rPr>
        <w:t>.</w:t>
      </w:r>
    </w:p>
    <w:p w14:paraId="755D2333" w14:textId="77777777" w:rsidR="00DD645E" w:rsidRPr="00F42C37" w:rsidRDefault="00DD645E" w:rsidP="00F42C37">
      <w:pPr>
        <w:pStyle w:val="PargrafodaLista"/>
        <w:numPr>
          <w:ilvl w:val="0"/>
          <w:numId w:val="35"/>
        </w:numPr>
        <w:shd w:val="clear" w:color="auto" w:fill="FFFFFF"/>
        <w:spacing w:before="100" w:beforeAutospacing="1" w:after="200"/>
        <w:jc w:val="both"/>
        <w:rPr>
          <w:rFonts w:eastAsia="Times New Roman" w:cs="Arial"/>
          <w:color w:val="1F1F1F"/>
          <w:lang w:eastAsia="pt-BR"/>
        </w:rPr>
      </w:pPr>
      <w:r w:rsidRPr="00F42C37">
        <w:rPr>
          <w:rFonts w:eastAsia="Times New Roman" w:cs="Arial"/>
          <w:color w:val="1F1F1F"/>
          <w:lang w:eastAsia="pt-BR"/>
        </w:rPr>
        <w:t>Possibilidade de personalização das interfaces de acordo com as necessidades da ProTech.</w:t>
      </w:r>
    </w:p>
    <w:p w14:paraId="111C5D4E" w14:textId="77777777" w:rsidR="00DD645E" w:rsidRPr="00CF3823" w:rsidRDefault="00DD645E" w:rsidP="00DD645E">
      <w:pPr>
        <w:pStyle w:val="Ttulo2"/>
        <w:numPr>
          <w:ilvl w:val="1"/>
          <w:numId w:val="1"/>
        </w:numPr>
        <w:ind w:left="0" w:firstLine="0"/>
        <w:rPr>
          <w:rFonts w:eastAsia="Times New Roman"/>
          <w:lang w:eastAsia="pt-BR"/>
        </w:rPr>
      </w:pPr>
      <w:bookmarkStart w:id="20" w:name="_Toc162018661"/>
      <w:bookmarkStart w:id="21" w:name="_Toc167660909"/>
      <w:r w:rsidRPr="00CF3823">
        <w:rPr>
          <w:rFonts w:eastAsia="Times New Roman"/>
          <w:lang w:eastAsia="pt-BR"/>
        </w:rPr>
        <w:t>Requisitos Técnicos:</w:t>
      </w:r>
      <w:bookmarkEnd w:id="20"/>
      <w:bookmarkEnd w:id="21"/>
    </w:p>
    <w:p w14:paraId="083443E5" w14:textId="77777777" w:rsidR="00DD645E" w:rsidRPr="00CF3823" w:rsidRDefault="00DD645E" w:rsidP="00DD645E">
      <w:pPr>
        <w:pStyle w:val="Ttulo3"/>
        <w:numPr>
          <w:ilvl w:val="2"/>
          <w:numId w:val="1"/>
        </w:numPr>
        <w:rPr>
          <w:rFonts w:eastAsia="Times New Roman"/>
          <w:lang w:eastAsia="pt-BR"/>
        </w:rPr>
      </w:pPr>
      <w:bookmarkStart w:id="22" w:name="_Toc162018662"/>
      <w:bookmarkStart w:id="23" w:name="_Toc167660910"/>
      <w:r w:rsidRPr="00CF3823">
        <w:rPr>
          <w:rFonts w:eastAsia="Times New Roman"/>
          <w:lang w:eastAsia="pt-BR"/>
        </w:rPr>
        <w:t>Hardware:</w:t>
      </w:r>
      <w:bookmarkEnd w:id="22"/>
      <w:bookmarkEnd w:id="23"/>
    </w:p>
    <w:p w14:paraId="581D5167" w14:textId="77777777" w:rsidR="00DD645E" w:rsidRPr="00F42C37" w:rsidRDefault="00DD645E" w:rsidP="00F42C37">
      <w:pPr>
        <w:pStyle w:val="PargrafodaLista"/>
        <w:numPr>
          <w:ilvl w:val="0"/>
          <w:numId w:val="36"/>
        </w:numPr>
        <w:shd w:val="clear" w:color="auto" w:fill="FFFFFF"/>
        <w:spacing w:before="100" w:beforeAutospacing="1" w:after="200"/>
        <w:jc w:val="both"/>
        <w:rPr>
          <w:rFonts w:eastAsia="Times New Roman" w:cs="Arial"/>
          <w:color w:val="1F1F1F"/>
          <w:lang w:eastAsia="pt-BR"/>
        </w:rPr>
      </w:pPr>
      <w:r w:rsidRPr="00F42C37">
        <w:rPr>
          <w:rFonts w:eastAsia="Times New Roman" w:cs="Arial"/>
          <w:color w:val="1F1F1F"/>
          <w:lang w:eastAsia="pt-BR"/>
        </w:rPr>
        <w:t>Servidores com capacidade de processamento e armazenamento adequados ao volume de dados da ProTech.</w:t>
      </w:r>
    </w:p>
    <w:p w14:paraId="77C8B282" w14:textId="77777777" w:rsidR="00DD645E" w:rsidRPr="00F42C37" w:rsidRDefault="00DD645E" w:rsidP="00F42C37">
      <w:pPr>
        <w:pStyle w:val="PargrafodaLista"/>
        <w:numPr>
          <w:ilvl w:val="0"/>
          <w:numId w:val="36"/>
        </w:numPr>
        <w:shd w:val="clear" w:color="auto" w:fill="FFFFFF"/>
        <w:spacing w:before="100" w:beforeAutospacing="1" w:after="200"/>
        <w:jc w:val="both"/>
        <w:rPr>
          <w:rFonts w:eastAsia="Times New Roman" w:cs="Arial"/>
          <w:color w:val="1F1F1F"/>
          <w:lang w:eastAsia="pt-BR"/>
        </w:rPr>
      </w:pPr>
      <w:r w:rsidRPr="00F42C37">
        <w:rPr>
          <w:rFonts w:eastAsia="Times New Roman" w:cs="Arial"/>
          <w:color w:val="1F1F1F"/>
          <w:lang w:eastAsia="pt-BR"/>
        </w:rPr>
        <w:t>Sistema de backup e recuperação de desastres para garantir a segurança dos dados.</w:t>
      </w:r>
    </w:p>
    <w:p w14:paraId="69751A1D" w14:textId="77777777" w:rsidR="00DD645E" w:rsidRPr="00CF3823" w:rsidRDefault="00DD645E" w:rsidP="00DD645E">
      <w:pPr>
        <w:pStyle w:val="Ttulo3"/>
        <w:numPr>
          <w:ilvl w:val="2"/>
          <w:numId w:val="1"/>
        </w:numPr>
        <w:rPr>
          <w:rFonts w:eastAsia="Times New Roman"/>
          <w:lang w:eastAsia="pt-BR"/>
        </w:rPr>
      </w:pPr>
      <w:bookmarkStart w:id="24" w:name="_Toc162018663"/>
      <w:bookmarkStart w:id="25" w:name="_Toc167660911"/>
      <w:r w:rsidRPr="00CF3823">
        <w:rPr>
          <w:rFonts w:eastAsia="Times New Roman"/>
          <w:lang w:eastAsia="pt-BR"/>
        </w:rPr>
        <w:t>Software:</w:t>
      </w:r>
      <w:bookmarkEnd w:id="24"/>
      <w:bookmarkEnd w:id="25"/>
    </w:p>
    <w:p w14:paraId="4C77B229" w14:textId="77777777" w:rsidR="00DD645E" w:rsidRPr="00F42C37" w:rsidRDefault="00DD645E" w:rsidP="00F42C37">
      <w:pPr>
        <w:pStyle w:val="PargrafodaLista"/>
        <w:numPr>
          <w:ilvl w:val="0"/>
          <w:numId w:val="37"/>
        </w:numPr>
        <w:shd w:val="clear" w:color="auto" w:fill="FFFFFF"/>
        <w:spacing w:before="100" w:beforeAutospacing="1" w:after="200"/>
        <w:jc w:val="both"/>
        <w:rPr>
          <w:rFonts w:eastAsia="Times New Roman" w:cs="Arial"/>
          <w:color w:val="1F1F1F"/>
          <w:lang w:eastAsia="pt-BR"/>
        </w:rPr>
      </w:pPr>
      <w:r w:rsidRPr="00F42C37">
        <w:rPr>
          <w:rFonts w:eastAsia="Times New Roman" w:cs="Arial"/>
          <w:color w:val="1F1F1F"/>
          <w:lang w:eastAsia="pt-BR"/>
        </w:rPr>
        <w:t>Sistema operacional Linux ou Windows Server.</w:t>
      </w:r>
    </w:p>
    <w:p w14:paraId="26FAB0C1" w14:textId="77777777" w:rsidR="00DD645E" w:rsidRPr="00F42C37" w:rsidRDefault="00DD645E" w:rsidP="00F42C37">
      <w:pPr>
        <w:pStyle w:val="PargrafodaLista"/>
        <w:numPr>
          <w:ilvl w:val="0"/>
          <w:numId w:val="37"/>
        </w:numPr>
        <w:shd w:val="clear" w:color="auto" w:fill="FFFFFF"/>
        <w:spacing w:before="100" w:beforeAutospacing="1" w:after="200"/>
        <w:jc w:val="both"/>
        <w:rPr>
          <w:rFonts w:eastAsia="Times New Roman" w:cs="Arial"/>
          <w:color w:val="1F1F1F"/>
          <w:lang w:eastAsia="pt-BR"/>
        </w:rPr>
      </w:pPr>
      <w:r w:rsidRPr="00F42C37">
        <w:rPr>
          <w:rFonts w:eastAsia="Times New Roman" w:cs="Arial"/>
          <w:color w:val="1F1F1F"/>
          <w:lang w:eastAsia="pt-BR"/>
        </w:rPr>
        <w:t>Banco de dados MySQL ou SQL Server.</w:t>
      </w:r>
    </w:p>
    <w:p w14:paraId="7A5B9821" w14:textId="77777777" w:rsidR="00DD645E" w:rsidRPr="00F42C37" w:rsidRDefault="00DD645E" w:rsidP="00F42C37">
      <w:pPr>
        <w:pStyle w:val="PargrafodaLista"/>
        <w:numPr>
          <w:ilvl w:val="0"/>
          <w:numId w:val="37"/>
        </w:numPr>
        <w:shd w:val="clear" w:color="auto" w:fill="FFFFFF"/>
        <w:spacing w:before="100" w:beforeAutospacing="1" w:after="200"/>
        <w:jc w:val="both"/>
        <w:rPr>
          <w:rFonts w:eastAsia="Times New Roman" w:cs="Arial"/>
          <w:color w:val="1F1F1F"/>
          <w:lang w:eastAsia="pt-BR"/>
        </w:rPr>
      </w:pPr>
      <w:r w:rsidRPr="00F42C37">
        <w:rPr>
          <w:rFonts w:eastAsia="Times New Roman" w:cs="Arial"/>
          <w:color w:val="1F1F1F"/>
          <w:lang w:eastAsia="pt-BR"/>
        </w:rPr>
        <w:t>Linguagem de programação PHP.</w:t>
      </w:r>
    </w:p>
    <w:p w14:paraId="26E816C9" w14:textId="77777777" w:rsidR="00DD645E" w:rsidRPr="00F42C37" w:rsidRDefault="00DD645E" w:rsidP="00F42C37">
      <w:pPr>
        <w:pStyle w:val="PargrafodaLista"/>
        <w:numPr>
          <w:ilvl w:val="0"/>
          <w:numId w:val="37"/>
        </w:numPr>
        <w:shd w:val="clear" w:color="auto" w:fill="FFFFFF"/>
        <w:spacing w:before="100" w:beforeAutospacing="1" w:after="200"/>
        <w:jc w:val="both"/>
        <w:rPr>
          <w:rFonts w:eastAsia="Times New Roman" w:cs="Arial"/>
          <w:color w:val="1F1F1F"/>
          <w:lang w:eastAsia="pt-BR"/>
        </w:rPr>
      </w:pPr>
      <w:r w:rsidRPr="00F42C37">
        <w:rPr>
          <w:rFonts w:eastAsia="Times New Roman" w:cs="Arial"/>
          <w:color w:val="1F1F1F"/>
          <w:lang w:eastAsia="pt-BR"/>
        </w:rPr>
        <w:t>Framework de desenvolvimento de escolha do cliente.</w:t>
      </w:r>
    </w:p>
    <w:p w14:paraId="30BEECF8" w14:textId="77777777" w:rsidR="00DD645E" w:rsidRDefault="00DD645E" w:rsidP="00DD645E">
      <w:pPr>
        <w:pStyle w:val="Ttulo3"/>
        <w:numPr>
          <w:ilvl w:val="2"/>
          <w:numId w:val="1"/>
        </w:numPr>
        <w:rPr>
          <w:rFonts w:eastAsia="Times New Roman"/>
          <w:lang w:eastAsia="pt-BR"/>
        </w:rPr>
      </w:pPr>
      <w:bookmarkStart w:id="26" w:name="_Toc162018664"/>
      <w:bookmarkStart w:id="27" w:name="_Toc167660912"/>
      <w:r w:rsidRPr="00CF3823">
        <w:rPr>
          <w:rFonts w:eastAsia="Times New Roman"/>
          <w:lang w:eastAsia="pt-BR"/>
        </w:rPr>
        <w:t>Segurança:</w:t>
      </w:r>
      <w:bookmarkEnd w:id="26"/>
      <w:bookmarkEnd w:id="27"/>
    </w:p>
    <w:p w14:paraId="72B4EEC0" w14:textId="7EA61B42" w:rsidR="00DD3673" w:rsidRPr="00DD3673" w:rsidRDefault="00DC777A" w:rsidP="00DD3673">
      <w:pPr>
        <w:pStyle w:val="CORPO"/>
        <w:rPr>
          <w:lang w:eastAsia="pt-BR"/>
        </w:rPr>
      </w:pPr>
      <w:r>
        <w:rPr>
          <w:lang w:eastAsia="pt-BR"/>
        </w:rPr>
        <w:t xml:space="preserve">Com base nos aprendizados de segurança de </w:t>
      </w:r>
      <w:r w:rsidR="00E46CBB">
        <w:rPr>
          <w:lang w:eastAsia="pt-BR"/>
        </w:rPr>
        <w:t>sistemas</w:t>
      </w:r>
      <w:r w:rsidR="00495836">
        <w:rPr>
          <w:lang w:eastAsia="pt-BR"/>
        </w:rPr>
        <w:t xml:space="preserve"> desse semestre</w:t>
      </w:r>
      <w:r w:rsidR="00E46CBB">
        <w:rPr>
          <w:lang w:eastAsia="pt-BR"/>
        </w:rPr>
        <w:t xml:space="preserve"> com</w:t>
      </w:r>
      <w:r w:rsidR="00495836">
        <w:rPr>
          <w:lang w:eastAsia="pt-BR"/>
        </w:rPr>
        <w:t xml:space="preserve"> o professor “PH”</w:t>
      </w:r>
      <w:r w:rsidR="00E46CBB">
        <w:rPr>
          <w:lang w:eastAsia="pt-BR"/>
        </w:rPr>
        <w:t xml:space="preserve"> </w:t>
      </w:r>
      <w:r w:rsidR="00231D80">
        <w:rPr>
          <w:lang w:eastAsia="pt-BR"/>
        </w:rPr>
        <w:t xml:space="preserve">colocaremos 3 </w:t>
      </w:r>
      <w:r w:rsidR="00EE5F4B">
        <w:rPr>
          <w:lang w:eastAsia="pt-BR"/>
        </w:rPr>
        <w:t>tópicos</w:t>
      </w:r>
      <w:r w:rsidR="00231D80">
        <w:rPr>
          <w:lang w:eastAsia="pt-BR"/>
        </w:rPr>
        <w:t xml:space="preserve"> importantes de segurança</w:t>
      </w:r>
      <w:r w:rsidR="00EE5F4B">
        <w:rPr>
          <w:lang w:eastAsia="pt-BR"/>
        </w:rPr>
        <w:t>.</w:t>
      </w:r>
    </w:p>
    <w:p w14:paraId="2795B8AB" w14:textId="77777777" w:rsidR="00DD645E" w:rsidRPr="00F42C37" w:rsidRDefault="00DD645E" w:rsidP="00F42C37">
      <w:pPr>
        <w:pStyle w:val="PargrafodaLista"/>
        <w:numPr>
          <w:ilvl w:val="0"/>
          <w:numId w:val="38"/>
        </w:numPr>
        <w:shd w:val="clear" w:color="auto" w:fill="FFFFFF"/>
        <w:spacing w:before="100" w:beforeAutospacing="1" w:after="200"/>
        <w:jc w:val="both"/>
        <w:rPr>
          <w:rFonts w:eastAsia="Times New Roman" w:cs="Arial"/>
          <w:color w:val="1F1F1F"/>
          <w:lang w:eastAsia="pt-BR"/>
        </w:rPr>
      </w:pPr>
      <w:r w:rsidRPr="00F42C37">
        <w:rPr>
          <w:rFonts w:eastAsia="Times New Roman" w:cs="Arial"/>
          <w:color w:val="1F1F1F"/>
          <w:lang w:eastAsia="pt-BR"/>
        </w:rPr>
        <w:t>Controle de acesso ao sistema por meio de login e senha.</w:t>
      </w:r>
    </w:p>
    <w:p w14:paraId="35DA320B" w14:textId="77777777" w:rsidR="00DD645E" w:rsidRPr="00F42C37" w:rsidRDefault="00DD645E" w:rsidP="00F42C37">
      <w:pPr>
        <w:pStyle w:val="PargrafodaLista"/>
        <w:numPr>
          <w:ilvl w:val="0"/>
          <w:numId w:val="38"/>
        </w:numPr>
        <w:shd w:val="clear" w:color="auto" w:fill="FFFFFF"/>
        <w:spacing w:before="100" w:beforeAutospacing="1" w:after="200"/>
        <w:jc w:val="both"/>
        <w:rPr>
          <w:rFonts w:eastAsia="Times New Roman" w:cs="Arial"/>
          <w:color w:val="1F1F1F"/>
          <w:lang w:eastAsia="pt-BR"/>
        </w:rPr>
      </w:pPr>
      <w:r w:rsidRPr="00F42C37">
        <w:rPr>
          <w:rFonts w:eastAsia="Times New Roman" w:cs="Arial"/>
          <w:color w:val="1F1F1F"/>
          <w:lang w:eastAsia="pt-BR"/>
        </w:rPr>
        <w:t>Criptografia de dados para garantir a confidencialidade das informações.</w:t>
      </w:r>
    </w:p>
    <w:p w14:paraId="0EBE9323" w14:textId="77777777" w:rsidR="00DD645E" w:rsidRPr="00F42C37" w:rsidRDefault="00DD645E" w:rsidP="00F42C37">
      <w:pPr>
        <w:pStyle w:val="PargrafodaLista"/>
        <w:numPr>
          <w:ilvl w:val="0"/>
          <w:numId w:val="38"/>
        </w:numPr>
        <w:shd w:val="clear" w:color="auto" w:fill="FFFFFF"/>
        <w:spacing w:before="100" w:beforeAutospacing="1" w:after="200"/>
        <w:jc w:val="both"/>
        <w:rPr>
          <w:rFonts w:eastAsia="Times New Roman" w:cs="Arial"/>
          <w:color w:val="1F1F1F"/>
          <w:lang w:eastAsia="pt-BR"/>
        </w:rPr>
      </w:pPr>
      <w:r w:rsidRPr="00F42C37">
        <w:rPr>
          <w:rFonts w:eastAsia="Times New Roman" w:cs="Arial"/>
          <w:color w:val="1F1F1F"/>
          <w:lang w:eastAsia="pt-BR"/>
        </w:rPr>
        <w:t>Níveis de acesso diferenciados para diferentes tipos de usuários.</w:t>
      </w:r>
    </w:p>
    <w:p w14:paraId="401F4F9A" w14:textId="77777777" w:rsidR="00DD645E" w:rsidRPr="00CF3823" w:rsidRDefault="00DD645E" w:rsidP="00DD645E">
      <w:pPr>
        <w:pStyle w:val="Ttulo2"/>
        <w:numPr>
          <w:ilvl w:val="1"/>
          <w:numId w:val="1"/>
        </w:numPr>
        <w:ind w:left="0" w:firstLine="0"/>
        <w:rPr>
          <w:rFonts w:eastAsia="Times New Roman"/>
          <w:lang w:eastAsia="pt-BR"/>
        </w:rPr>
      </w:pPr>
      <w:bookmarkStart w:id="28" w:name="_Toc162018665"/>
      <w:bookmarkStart w:id="29" w:name="_Toc167660913"/>
      <w:r w:rsidRPr="00CF3823">
        <w:rPr>
          <w:rFonts w:eastAsia="Times New Roman"/>
          <w:lang w:eastAsia="pt-BR"/>
        </w:rPr>
        <w:lastRenderedPageBreak/>
        <w:t>Requisitos de Desempenho:</w:t>
      </w:r>
      <w:bookmarkEnd w:id="28"/>
      <w:bookmarkEnd w:id="29"/>
    </w:p>
    <w:p w14:paraId="0C3D8F08" w14:textId="77777777" w:rsidR="00DD645E" w:rsidRPr="00F42C37" w:rsidRDefault="00DD645E" w:rsidP="00F42C37">
      <w:pPr>
        <w:pStyle w:val="PargrafodaLista"/>
        <w:numPr>
          <w:ilvl w:val="0"/>
          <w:numId w:val="39"/>
        </w:numPr>
        <w:shd w:val="clear" w:color="auto" w:fill="FFFFFF"/>
        <w:spacing w:before="100" w:beforeAutospacing="1" w:after="200"/>
        <w:jc w:val="both"/>
        <w:rPr>
          <w:rFonts w:eastAsia="Times New Roman" w:cs="Arial"/>
          <w:color w:val="1F1F1F"/>
          <w:lang w:eastAsia="pt-BR"/>
        </w:rPr>
      </w:pPr>
      <w:r w:rsidRPr="00F42C37">
        <w:rPr>
          <w:rFonts w:eastAsia="Times New Roman" w:cs="Arial"/>
          <w:color w:val="1F1F1F"/>
          <w:lang w:eastAsia="pt-BR"/>
        </w:rPr>
        <w:t>O sistema deve ser capaz de processar um grande volume de transações sem apresentar lentidão.</w:t>
      </w:r>
    </w:p>
    <w:p w14:paraId="30A4CF58" w14:textId="77777777" w:rsidR="00DD645E" w:rsidRPr="00F42C37" w:rsidRDefault="00DD645E" w:rsidP="00F42C37">
      <w:pPr>
        <w:pStyle w:val="PargrafodaLista"/>
        <w:numPr>
          <w:ilvl w:val="0"/>
          <w:numId w:val="39"/>
        </w:numPr>
        <w:shd w:val="clear" w:color="auto" w:fill="FFFFFF"/>
        <w:spacing w:before="100" w:beforeAutospacing="1" w:after="200"/>
        <w:jc w:val="both"/>
        <w:rPr>
          <w:rFonts w:eastAsia="Times New Roman" w:cs="Arial"/>
          <w:color w:val="1F1F1F"/>
          <w:lang w:eastAsia="pt-BR"/>
        </w:rPr>
      </w:pPr>
      <w:r w:rsidRPr="00F42C37">
        <w:rPr>
          <w:rFonts w:eastAsia="Times New Roman" w:cs="Arial"/>
          <w:color w:val="1F1F1F"/>
          <w:lang w:eastAsia="pt-BR"/>
        </w:rPr>
        <w:t>O tempo de resposta do sistema deve ser rápido e satisfatório para os usuários.</w:t>
      </w:r>
    </w:p>
    <w:p w14:paraId="3DB3279B" w14:textId="77777777" w:rsidR="00DD645E" w:rsidRPr="00F42C37" w:rsidRDefault="00DD645E" w:rsidP="00F42C37">
      <w:pPr>
        <w:pStyle w:val="PargrafodaLista"/>
        <w:numPr>
          <w:ilvl w:val="0"/>
          <w:numId w:val="39"/>
        </w:numPr>
        <w:shd w:val="clear" w:color="auto" w:fill="FFFFFF"/>
        <w:spacing w:before="100" w:beforeAutospacing="1" w:after="200"/>
        <w:jc w:val="both"/>
        <w:rPr>
          <w:rFonts w:eastAsia="Times New Roman" w:cs="Arial"/>
          <w:color w:val="1F1F1F"/>
          <w:lang w:eastAsia="pt-BR"/>
        </w:rPr>
      </w:pPr>
      <w:r w:rsidRPr="00F42C37">
        <w:rPr>
          <w:rFonts w:eastAsia="Times New Roman" w:cs="Arial"/>
          <w:color w:val="1F1F1F"/>
          <w:lang w:eastAsia="pt-BR"/>
        </w:rPr>
        <w:t>O sistema deve ser capaz de gerar relatórios em tempo hábil.</w:t>
      </w:r>
    </w:p>
    <w:p w14:paraId="1D032779" w14:textId="77777777" w:rsidR="00DD645E" w:rsidRPr="00CF3823" w:rsidRDefault="00DD645E" w:rsidP="00DD645E">
      <w:pPr>
        <w:pStyle w:val="Ttulo2"/>
        <w:numPr>
          <w:ilvl w:val="1"/>
          <w:numId w:val="1"/>
        </w:numPr>
        <w:ind w:left="0" w:firstLine="0"/>
        <w:rPr>
          <w:rFonts w:eastAsia="Times New Roman"/>
          <w:lang w:eastAsia="pt-BR"/>
        </w:rPr>
      </w:pPr>
      <w:bookmarkStart w:id="30" w:name="_Toc162018666"/>
      <w:bookmarkStart w:id="31" w:name="_Toc167660914"/>
      <w:r w:rsidRPr="00CF3823">
        <w:rPr>
          <w:rFonts w:eastAsia="Times New Roman"/>
          <w:lang w:eastAsia="pt-BR"/>
        </w:rPr>
        <w:t>Requisitos de Suporte:</w:t>
      </w:r>
      <w:bookmarkEnd w:id="30"/>
      <w:bookmarkEnd w:id="31"/>
    </w:p>
    <w:p w14:paraId="1D0E0F59" w14:textId="77777777" w:rsidR="00DD645E" w:rsidRPr="00F42C37" w:rsidRDefault="00DD645E" w:rsidP="00F42C37">
      <w:pPr>
        <w:pStyle w:val="PargrafodaLista"/>
        <w:numPr>
          <w:ilvl w:val="0"/>
          <w:numId w:val="40"/>
        </w:numPr>
        <w:shd w:val="clear" w:color="auto" w:fill="FFFFFF"/>
        <w:spacing w:before="100" w:beforeAutospacing="1" w:after="200"/>
        <w:jc w:val="both"/>
        <w:rPr>
          <w:rFonts w:eastAsia="Times New Roman" w:cs="Arial"/>
          <w:color w:val="1F1F1F"/>
          <w:lang w:eastAsia="pt-BR"/>
        </w:rPr>
      </w:pPr>
      <w:r w:rsidRPr="00F42C37">
        <w:rPr>
          <w:rFonts w:eastAsia="Times New Roman" w:cs="Arial"/>
          <w:color w:val="1F1F1F"/>
          <w:lang w:eastAsia="pt-BR"/>
        </w:rPr>
        <w:t>A Upperpro deve fornecer suporte técnico à ProTech durante todo o período de utilização do sistema.</w:t>
      </w:r>
    </w:p>
    <w:p w14:paraId="3F6F7A43" w14:textId="77777777" w:rsidR="00DD645E" w:rsidRPr="00F42C37" w:rsidRDefault="00DD645E" w:rsidP="00F42C37">
      <w:pPr>
        <w:pStyle w:val="PargrafodaLista"/>
        <w:numPr>
          <w:ilvl w:val="0"/>
          <w:numId w:val="40"/>
        </w:numPr>
        <w:shd w:val="clear" w:color="auto" w:fill="FFFFFF"/>
        <w:spacing w:before="100" w:beforeAutospacing="1" w:after="200"/>
        <w:jc w:val="both"/>
        <w:rPr>
          <w:rFonts w:eastAsia="Times New Roman" w:cs="Arial"/>
          <w:color w:val="1F1F1F"/>
          <w:lang w:eastAsia="pt-BR"/>
        </w:rPr>
      </w:pPr>
      <w:r w:rsidRPr="00F42C37">
        <w:rPr>
          <w:rFonts w:eastAsia="Times New Roman" w:cs="Arial"/>
          <w:color w:val="1F1F1F"/>
          <w:lang w:eastAsia="pt-BR"/>
        </w:rPr>
        <w:t>O suporte técnico deve ser ágil e eficiente, com tempo de resposta máximo de 24 horas para problemas críticos.</w:t>
      </w:r>
    </w:p>
    <w:p w14:paraId="32B22745" w14:textId="77777777" w:rsidR="00DD645E" w:rsidRPr="00F42C37" w:rsidRDefault="00DD645E" w:rsidP="00F42C37">
      <w:pPr>
        <w:pStyle w:val="PargrafodaLista"/>
        <w:numPr>
          <w:ilvl w:val="0"/>
          <w:numId w:val="40"/>
        </w:numPr>
        <w:shd w:val="clear" w:color="auto" w:fill="FFFFFF"/>
        <w:spacing w:before="100" w:beforeAutospacing="1" w:after="200"/>
        <w:jc w:val="both"/>
        <w:rPr>
          <w:rFonts w:eastAsia="Times New Roman" w:cs="Arial"/>
          <w:color w:val="1F1F1F"/>
          <w:lang w:eastAsia="pt-BR"/>
        </w:rPr>
      </w:pPr>
      <w:r w:rsidRPr="00F42C37">
        <w:rPr>
          <w:rFonts w:eastAsia="Times New Roman" w:cs="Arial"/>
          <w:color w:val="1F1F1F"/>
          <w:lang w:eastAsia="pt-BR"/>
        </w:rPr>
        <w:t>A Upperpro deve fornecer treinamento para os usuários do sistema.</w:t>
      </w:r>
    </w:p>
    <w:p w14:paraId="77994E1E" w14:textId="486D8B3E" w:rsidR="00DD645E" w:rsidRPr="00CF3823" w:rsidRDefault="001D72FC" w:rsidP="00DD645E">
      <w:pPr>
        <w:pStyle w:val="Ttulo2"/>
        <w:numPr>
          <w:ilvl w:val="1"/>
          <w:numId w:val="1"/>
        </w:numPr>
        <w:ind w:left="0" w:firstLine="0"/>
        <w:rPr>
          <w:rFonts w:eastAsia="Times New Roman"/>
          <w:lang w:eastAsia="pt-BR"/>
        </w:rPr>
      </w:pPr>
      <w:bookmarkStart w:id="32" w:name="_Toc167660915"/>
      <w:r>
        <w:rPr>
          <w:rFonts w:eastAsia="Times New Roman"/>
          <w:lang w:eastAsia="pt-BR"/>
        </w:rPr>
        <w:t>Reflexões Conclusivas:</w:t>
      </w:r>
      <w:bookmarkEnd w:id="32"/>
    </w:p>
    <w:p w14:paraId="4F56BCC0" w14:textId="77777777" w:rsidR="00DD645E" w:rsidRPr="00F42C37" w:rsidRDefault="00DD645E" w:rsidP="00F42C37">
      <w:pPr>
        <w:pStyle w:val="PargrafodaLista"/>
        <w:numPr>
          <w:ilvl w:val="0"/>
          <w:numId w:val="41"/>
        </w:numPr>
        <w:shd w:val="clear" w:color="auto" w:fill="FFFFFF"/>
        <w:spacing w:before="100" w:beforeAutospacing="1" w:after="200"/>
        <w:rPr>
          <w:rFonts w:eastAsia="Times New Roman" w:cs="Arial"/>
          <w:color w:val="1F1F1F"/>
          <w:lang w:eastAsia="pt-BR"/>
        </w:rPr>
      </w:pPr>
      <w:r w:rsidRPr="00F42C37">
        <w:rPr>
          <w:rFonts w:eastAsia="Times New Roman" w:cs="Arial"/>
          <w:color w:val="1F1F1F"/>
          <w:lang w:eastAsia="pt-BR"/>
        </w:rPr>
        <w:t>A Upperpro e a ProTech trabalharão em conjunto para definir as prioridades de desenvolvimento e implementação do sistema.</w:t>
      </w:r>
    </w:p>
    <w:p w14:paraId="4D93E24C" w14:textId="0325F390" w:rsidR="00DD645E" w:rsidRPr="00F42C37" w:rsidRDefault="00DD645E" w:rsidP="00F42C37">
      <w:pPr>
        <w:pStyle w:val="PargrafodaLista"/>
        <w:numPr>
          <w:ilvl w:val="0"/>
          <w:numId w:val="41"/>
        </w:numPr>
        <w:shd w:val="clear" w:color="auto" w:fill="FFFFFF"/>
        <w:spacing w:before="100" w:beforeAutospacing="1" w:after="200"/>
        <w:rPr>
          <w:rFonts w:eastAsia="Times New Roman" w:cs="Arial"/>
          <w:color w:val="1F1F1F"/>
          <w:lang w:eastAsia="pt-BR"/>
        </w:rPr>
      </w:pPr>
      <w:r w:rsidRPr="00F42C37">
        <w:rPr>
          <w:rFonts w:eastAsia="Times New Roman" w:cs="Arial"/>
          <w:color w:val="1F1F1F"/>
          <w:lang w:eastAsia="pt-BR"/>
        </w:rPr>
        <w:t xml:space="preserve">O sistema será desenvolvido em etapas, com entregas frequentes para avaliação da </w:t>
      </w:r>
      <w:r w:rsidR="00FB2C1A" w:rsidRPr="00F42C37">
        <w:rPr>
          <w:rFonts w:eastAsia="Times New Roman" w:cs="Arial"/>
          <w:color w:val="1F1F1F"/>
          <w:lang w:eastAsia="pt-BR"/>
        </w:rPr>
        <w:t>P</w:t>
      </w:r>
      <w:r w:rsidRPr="00F42C37">
        <w:rPr>
          <w:rFonts w:eastAsia="Times New Roman" w:cs="Arial"/>
          <w:color w:val="1F1F1F"/>
          <w:lang w:eastAsia="pt-BR"/>
        </w:rPr>
        <w:t>rotech.</w:t>
      </w:r>
    </w:p>
    <w:p w14:paraId="3D5D6190" w14:textId="3C3E0A6E" w:rsidR="00842ED4" w:rsidRDefault="00842ED4" w:rsidP="00DD645E">
      <w:pPr>
        <w:pStyle w:val="CORPO"/>
      </w:pPr>
    </w:p>
    <w:p w14:paraId="10410E3D" w14:textId="77777777" w:rsidR="000E2915" w:rsidRDefault="000E2915">
      <w:pPr>
        <w:spacing w:after="200" w:line="276" w:lineRule="auto"/>
      </w:pPr>
    </w:p>
    <w:p w14:paraId="7022ACF3" w14:textId="77777777" w:rsidR="000E2915" w:rsidRDefault="000E2915">
      <w:pPr>
        <w:spacing w:after="200" w:line="276" w:lineRule="auto"/>
      </w:pPr>
      <w:r>
        <w:br w:type="page"/>
      </w:r>
    </w:p>
    <w:p w14:paraId="6D3343D5" w14:textId="77777777" w:rsidR="00DD36BC" w:rsidRDefault="000E2915" w:rsidP="00DD36BC">
      <w:pPr>
        <w:pStyle w:val="Ttulo1"/>
      </w:pPr>
      <w:bookmarkStart w:id="33" w:name="_Toc167660916"/>
      <w:r w:rsidRPr="000E2915">
        <w:lastRenderedPageBreak/>
        <w:t xml:space="preserve">GESTÃO </w:t>
      </w:r>
      <w:r>
        <w:t>do</w:t>
      </w:r>
      <w:r w:rsidR="00DD36BC">
        <w:t xml:space="preserve"> </w:t>
      </w:r>
      <w:r w:rsidRPr="000E2915">
        <w:t>PROJET</w:t>
      </w:r>
      <w:r w:rsidR="00DD36BC">
        <w:t>o</w:t>
      </w:r>
      <w:r w:rsidRPr="000E2915">
        <w:t xml:space="preserve"> </w:t>
      </w:r>
      <w:r w:rsidR="00DD36BC">
        <w:t xml:space="preserve">(ferramenta </w:t>
      </w:r>
      <w:r w:rsidRPr="000E2915">
        <w:t>TRELLO</w:t>
      </w:r>
      <w:r w:rsidR="00DD36BC">
        <w:t>)</w:t>
      </w:r>
      <w:bookmarkEnd w:id="33"/>
      <w:r w:rsidR="00DD36BC" w:rsidRPr="00DD36BC">
        <w:t xml:space="preserve"> </w:t>
      </w:r>
    </w:p>
    <w:p w14:paraId="3322F64D" w14:textId="6C8CAA0B" w:rsidR="00842ED4" w:rsidRPr="00624C76" w:rsidRDefault="00DD36BC" w:rsidP="00DD36BC">
      <w:pPr>
        <w:pStyle w:val="CORPO"/>
        <w:rPr>
          <w:u w:val="single"/>
        </w:rPr>
      </w:pPr>
      <w:r w:rsidRPr="005419C5">
        <w:t>Para o desenvolvimento do nosso projeto, nosso grupo optou por utilizar o Trello como ferramenta de gerenciamento. Com o Trello, conseguiremos organizar e visualizar todas as etapas do trabalho, desde a definição do escopo até a implementação final, de forma eficiente e colaborativa. Através de quadros</w:t>
      </w:r>
      <w:r w:rsidR="005A0436">
        <w:t xml:space="preserve"> e</w:t>
      </w:r>
      <w:r w:rsidRPr="005419C5">
        <w:t xml:space="preserve"> listas, poderemos acompanhar o progresso das tarefas, distribuir responsabilidades e garantir que todas as entregas sejam realizadas dentro dos prazos estipulados, facilitando a comunicação e a coordenação entre os membros da equipe</w:t>
      </w:r>
      <w:r w:rsidR="0087045C">
        <w:t>.</w:t>
      </w:r>
    </w:p>
    <w:p w14:paraId="7B27ADA8" w14:textId="019BE686" w:rsidR="00DD645E" w:rsidRDefault="00DC2E7B" w:rsidP="00842ED4">
      <w:pPr>
        <w:pStyle w:val="Ttulo1"/>
      </w:pPr>
      <w:bookmarkStart w:id="34" w:name="_Toc167660917"/>
      <w:r>
        <w:lastRenderedPageBreak/>
        <w:t xml:space="preserve">tempo e </w:t>
      </w:r>
      <w:r w:rsidR="000E7934">
        <w:t>valor</w:t>
      </w:r>
      <w:bookmarkEnd w:id="34"/>
    </w:p>
    <w:p w14:paraId="0A8CECA2" w14:textId="77777777" w:rsidR="00C8199C" w:rsidRDefault="00C8199C" w:rsidP="00FB33F8">
      <w:pPr>
        <w:pStyle w:val="Ttulo2"/>
      </w:pPr>
      <w:bookmarkStart w:id="35" w:name="_Toc167660918"/>
      <w:r>
        <w:t>Tempo para Conclusão do Projeto:</w:t>
      </w:r>
      <w:bookmarkEnd w:id="35"/>
    </w:p>
    <w:p w14:paraId="5B65E79C" w14:textId="27322396" w:rsidR="00C8199C" w:rsidRDefault="00C8199C" w:rsidP="00E937D8">
      <w:pPr>
        <w:pStyle w:val="CORPO"/>
      </w:pPr>
      <w:r>
        <w:t>Com uma equipe de cinco desenvolvedores e um prazo de 6 meses</w:t>
      </w:r>
      <w:r w:rsidR="00E937D8">
        <w:t xml:space="preserve"> (aproximadamente 160 horas/mês), </w:t>
      </w:r>
      <w:r>
        <w:t>o tempo de conclusão está coerente com a estimativa de 4.800 horas.</w:t>
      </w:r>
    </w:p>
    <w:p w14:paraId="5E9045DC" w14:textId="43C38DE3" w:rsidR="00213E3C" w:rsidRDefault="00213E3C" w:rsidP="00633255">
      <w:pPr>
        <w:pStyle w:val="CORPO"/>
        <w:ind w:firstLine="0"/>
      </w:pPr>
    </w:p>
    <w:p w14:paraId="402703D3" w14:textId="40933EB7" w:rsidR="00633255" w:rsidRDefault="00213E3C" w:rsidP="00B52E74">
      <w:pPr>
        <w:pStyle w:val="Ttulo2"/>
      </w:pPr>
      <w:bookmarkStart w:id="36" w:name="_Toc167660919"/>
      <w:r>
        <w:t>Custo Total do Projeto:</w:t>
      </w:r>
      <w:bookmarkEnd w:id="36"/>
    </w:p>
    <w:p w14:paraId="476130C0" w14:textId="635B74A2" w:rsidR="00213E3C" w:rsidRDefault="00633255" w:rsidP="00E01DA7">
      <w:pPr>
        <w:pStyle w:val="CORPO"/>
      </w:pPr>
      <w:r>
        <w:t>Cobraremos a taxa de hora</w:t>
      </w:r>
      <w:r w:rsidR="00A86321">
        <w:t xml:space="preserve"> </w:t>
      </w:r>
      <w:r>
        <w:t>de R$1</w:t>
      </w:r>
      <w:r w:rsidR="00A86321">
        <w:t>62,5</w:t>
      </w:r>
      <w:r w:rsidR="008F0110">
        <w:t>0</w:t>
      </w:r>
      <w:r>
        <w:t xml:space="preserve"> por hora, dado o uso de tecnologia avançada, experiência e suporte especializado.</w:t>
      </w:r>
      <w:r w:rsidR="00E01DA7">
        <w:t xml:space="preserve"> </w:t>
      </w:r>
      <w:r w:rsidR="00256336">
        <w:t xml:space="preserve">O </w:t>
      </w:r>
      <w:r w:rsidR="00213E3C">
        <w:t xml:space="preserve">custo total para 4.800 horas de trabalho </w:t>
      </w:r>
      <w:r w:rsidR="00256336">
        <w:t>será de</w:t>
      </w:r>
      <w:r w:rsidR="00213E3C">
        <w:t>:</w:t>
      </w:r>
    </w:p>
    <w:p w14:paraId="4E569CF6" w14:textId="469653C1" w:rsidR="0051181C" w:rsidRDefault="00213E3C" w:rsidP="0051181C">
      <w:pPr>
        <w:pStyle w:val="CORPO"/>
      </w:pPr>
      <w:r>
        <w:t>4.800 horas x R$ 1</w:t>
      </w:r>
      <w:r w:rsidR="000A0A48">
        <w:t>62,5</w:t>
      </w:r>
      <w:r w:rsidR="008F0110">
        <w:t>0</w:t>
      </w:r>
      <w:r>
        <w:t>/hora = R</w:t>
      </w:r>
      <w:r w:rsidR="007A72AE">
        <w:t>$ 780.000,00.</w:t>
      </w:r>
    </w:p>
    <w:p w14:paraId="59B37085" w14:textId="77777777" w:rsidR="00850DCC" w:rsidRDefault="00850DCC" w:rsidP="0051181C">
      <w:pPr>
        <w:pStyle w:val="CORPO"/>
      </w:pPr>
    </w:p>
    <w:p w14:paraId="60A14FE3" w14:textId="10169B75" w:rsidR="00B53DE6" w:rsidRDefault="00B53DE6" w:rsidP="00543233">
      <w:pPr>
        <w:pStyle w:val="CORPO"/>
        <w:numPr>
          <w:ilvl w:val="0"/>
          <w:numId w:val="28"/>
        </w:numPr>
      </w:pPr>
      <w:r>
        <w:t>Custos Diretos:</w:t>
      </w:r>
    </w:p>
    <w:p w14:paraId="08CCBC50" w14:textId="77777777" w:rsidR="00BD4725" w:rsidRDefault="00BD4725" w:rsidP="00BD4725">
      <w:pPr>
        <w:pStyle w:val="CORPO"/>
        <w:ind w:left="720" w:firstLine="0"/>
      </w:pPr>
    </w:p>
    <w:p w14:paraId="58605FBF" w14:textId="77777777" w:rsidR="00B53DE6" w:rsidRDefault="00B53DE6" w:rsidP="00543233">
      <w:pPr>
        <w:pStyle w:val="CORPO"/>
        <w:numPr>
          <w:ilvl w:val="0"/>
          <w:numId w:val="29"/>
        </w:numPr>
      </w:pPr>
      <w:r>
        <w:t>Salários:</w:t>
      </w:r>
    </w:p>
    <w:p w14:paraId="04460838" w14:textId="71848355" w:rsidR="00B53DE6" w:rsidRDefault="00B53DE6" w:rsidP="00B53DE6">
      <w:pPr>
        <w:pStyle w:val="CORPO"/>
      </w:pPr>
      <w:r>
        <w:t>Desenvolvedor Full-Stack: R$9.000,00/mês x 6 meses = R$54.000,00</w:t>
      </w:r>
    </w:p>
    <w:p w14:paraId="0DB5FA0E" w14:textId="1CA2FA0D" w:rsidR="00B53DE6" w:rsidRDefault="00B53DE6" w:rsidP="00B53DE6">
      <w:pPr>
        <w:pStyle w:val="CORPO"/>
      </w:pPr>
      <w:r>
        <w:t>Analista de Negócios: R$6.000,00/mês x 6 meses = R$36.000,00</w:t>
      </w:r>
    </w:p>
    <w:p w14:paraId="194696EC" w14:textId="7B8446F4" w:rsidR="00B53DE6" w:rsidRDefault="00B53DE6" w:rsidP="00B53DE6">
      <w:pPr>
        <w:pStyle w:val="CORPO"/>
      </w:pPr>
      <w:r>
        <w:t>Gerente de Projeto: R$9.000,00/mês x 6 meses = R$54.000,00</w:t>
      </w:r>
    </w:p>
    <w:p w14:paraId="4418992D" w14:textId="74E7CBD9" w:rsidR="00B53DE6" w:rsidRDefault="00B53DE6" w:rsidP="00B53DE6">
      <w:pPr>
        <w:pStyle w:val="CORPO"/>
      </w:pPr>
      <w:r>
        <w:t>Consultor de Implementação: R$10.000,00/mês x 3 meses (assumindo 3 meses de consultoria) = R$30.000,00</w:t>
      </w:r>
    </w:p>
    <w:p w14:paraId="7EB92B16" w14:textId="335F7E7E" w:rsidR="00B53DE6" w:rsidRDefault="00B53DE6" w:rsidP="00B53DE6">
      <w:pPr>
        <w:pStyle w:val="CORPO"/>
      </w:pPr>
      <w:r>
        <w:t>Suporte ao Cliente: R$5.000,00/mês x 6 meses = R$30.000,00</w:t>
      </w:r>
    </w:p>
    <w:p w14:paraId="20B6DFBC" w14:textId="69BABEFC" w:rsidR="00B53DE6" w:rsidRDefault="00B53DE6" w:rsidP="00B53DE6">
      <w:pPr>
        <w:pStyle w:val="CORPO"/>
      </w:pPr>
      <w:r>
        <w:t>Total de Salários: R$204.000,0</w:t>
      </w:r>
      <w:r w:rsidR="00763695">
        <w:t>0.</w:t>
      </w:r>
    </w:p>
    <w:p w14:paraId="31D6B1F0" w14:textId="77777777" w:rsidR="00763695" w:rsidRDefault="00763695" w:rsidP="00B53DE6">
      <w:pPr>
        <w:pStyle w:val="CORPO"/>
      </w:pPr>
    </w:p>
    <w:p w14:paraId="22B1E2C6" w14:textId="1596F5CE" w:rsidR="00B53DE6" w:rsidRDefault="00B53DE6" w:rsidP="00543233">
      <w:pPr>
        <w:pStyle w:val="CORPO"/>
        <w:numPr>
          <w:ilvl w:val="0"/>
          <w:numId w:val="29"/>
        </w:numPr>
      </w:pPr>
      <w:r>
        <w:t>Serviços Prestados:</w:t>
      </w:r>
    </w:p>
    <w:p w14:paraId="1D55979B" w14:textId="03587E09" w:rsidR="00B53DE6" w:rsidRDefault="00B53DE6" w:rsidP="00B53DE6">
      <w:pPr>
        <w:pStyle w:val="CORPO"/>
      </w:pPr>
      <w:r>
        <w:t>Monitoramento de segurança de sistema: R$2.000,00/mês x 6 meses = R$12.000,00</w:t>
      </w:r>
    </w:p>
    <w:p w14:paraId="77A5C855" w14:textId="24FC6FC4" w:rsidR="00B53DE6" w:rsidRDefault="00B53DE6" w:rsidP="00B53DE6">
      <w:pPr>
        <w:pStyle w:val="CORPO"/>
      </w:pPr>
      <w:r>
        <w:t>Manutenção de equipamento do cliente: R$1.500,00/mês x 6 meses = R$9.000,00</w:t>
      </w:r>
    </w:p>
    <w:p w14:paraId="2E035978" w14:textId="3C3DAC01" w:rsidR="00B53DE6" w:rsidRDefault="00B53DE6" w:rsidP="00B53DE6">
      <w:pPr>
        <w:pStyle w:val="CORPO"/>
      </w:pPr>
      <w:r>
        <w:t>Total de Serviços Prestados: R$21.000,00</w:t>
      </w:r>
    </w:p>
    <w:p w14:paraId="518C1C58" w14:textId="53F0923B" w:rsidR="00B53DE6" w:rsidRDefault="00B53DE6" w:rsidP="00B53DE6">
      <w:pPr>
        <w:pStyle w:val="CORPO"/>
      </w:pPr>
      <w:r>
        <w:lastRenderedPageBreak/>
        <w:t>Total de Custos Diretos: R$204.000,00 (Salários) + R$21.000,00 (Serviços Prestados) = R$225.000,00</w:t>
      </w:r>
      <w:r w:rsidR="00850DCC">
        <w:t>.</w:t>
      </w:r>
    </w:p>
    <w:p w14:paraId="45E26940" w14:textId="77777777" w:rsidR="00850DCC" w:rsidRDefault="00850DCC" w:rsidP="00850DCC">
      <w:pPr>
        <w:pStyle w:val="CORPO"/>
        <w:ind w:firstLine="0"/>
      </w:pPr>
    </w:p>
    <w:p w14:paraId="30510D95" w14:textId="516F5340" w:rsidR="00B53DE6" w:rsidRDefault="00B53DE6" w:rsidP="00543233">
      <w:pPr>
        <w:pStyle w:val="CORPO"/>
        <w:numPr>
          <w:ilvl w:val="0"/>
          <w:numId w:val="30"/>
        </w:numPr>
      </w:pPr>
      <w:r>
        <w:t>Custos Indiretos:</w:t>
      </w:r>
    </w:p>
    <w:p w14:paraId="3082E1A6" w14:textId="77777777" w:rsidR="00B53DE6" w:rsidRDefault="00B53DE6" w:rsidP="00B53DE6">
      <w:pPr>
        <w:pStyle w:val="CORPO"/>
      </w:pPr>
      <w:r>
        <w:t>Impostos e Encargos: 20% dos Custos Diretos = R$45.000,00</w:t>
      </w:r>
    </w:p>
    <w:p w14:paraId="281772F3" w14:textId="77777777" w:rsidR="00B53DE6" w:rsidRDefault="00B53DE6" w:rsidP="00B53DE6">
      <w:pPr>
        <w:pStyle w:val="CORPO"/>
      </w:pPr>
      <w:r>
        <w:t>Infraestrutura: R$15.000,00 (estimativa)</w:t>
      </w:r>
    </w:p>
    <w:p w14:paraId="26A19F5B" w14:textId="77777777" w:rsidR="00B53DE6" w:rsidRDefault="00B53DE6" w:rsidP="00B53DE6">
      <w:pPr>
        <w:pStyle w:val="CORPO"/>
      </w:pPr>
      <w:r>
        <w:t>Outros Custos Indiretos: R$10.000,00 (estimativa)</w:t>
      </w:r>
    </w:p>
    <w:p w14:paraId="216B400D" w14:textId="03AF52BD" w:rsidR="00B53DE6" w:rsidRDefault="00B53DE6" w:rsidP="00B53DE6">
      <w:pPr>
        <w:pStyle w:val="CORPO"/>
      </w:pPr>
      <w:r>
        <w:t>Total de Custos Indiretos: R$45.000,00 (Impostos e Encargos) + R$15.000,00 (Infraestrutura) + R$10.000,00 (Outros Custos Indiretos) = R$70.000,00</w:t>
      </w:r>
      <w:r w:rsidR="00763695">
        <w:t>.</w:t>
      </w:r>
    </w:p>
    <w:p w14:paraId="2D3AB4E6" w14:textId="77777777" w:rsidR="00B44A87" w:rsidRDefault="00B44A87" w:rsidP="00B53DE6">
      <w:pPr>
        <w:pStyle w:val="CORPO"/>
      </w:pPr>
    </w:p>
    <w:p w14:paraId="2A84EBF8" w14:textId="148A900A" w:rsidR="00B53DE6" w:rsidRDefault="00B53DE6" w:rsidP="00543233">
      <w:pPr>
        <w:pStyle w:val="CORPO"/>
        <w:numPr>
          <w:ilvl w:val="0"/>
          <w:numId w:val="30"/>
        </w:numPr>
      </w:pPr>
      <w:r>
        <w:t>Custo Total da UpperPro: R$225.000,00 (Custos Diretos) + R$70.000,00 (Custos Indiretos) = R$295.000,00</w:t>
      </w:r>
      <w:r w:rsidR="00B44A87">
        <w:t>(Custos Totais).</w:t>
      </w:r>
    </w:p>
    <w:p w14:paraId="485D5A3E" w14:textId="77777777" w:rsidR="00B53DE6" w:rsidRDefault="00B53DE6" w:rsidP="00B53DE6">
      <w:pPr>
        <w:pStyle w:val="CORPO"/>
      </w:pPr>
    </w:p>
    <w:p w14:paraId="1C9AB236" w14:textId="46CBF3DF" w:rsidR="00B53DE6" w:rsidRDefault="00B53DE6" w:rsidP="00543233">
      <w:pPr>
        <w:pStyle w:val="CORPO"/>
        <w:numPr>
          <w:ilvl w:val="0"/>
          <w:numId w:val="30"/>
        </w:numPr>
      </w:pPr>
      <w:r>
        <w:t>Lucro da UpperPro:</w:t>
      </w:r>
    </w:p>
    <w:p w14:paraId="21CEA42F" w14:textId="1A602EB7" w:rsidR="005A347A" w:rsidRDefault="00AD064F" w:rsidP="00B53DE6">
      <w:pPr>
        <w:pStyle w:val="CORPO"/>
      </w:pPr>
      <w:r>
        <w:t>Custo Total do Projet</w:t>
      </w:r>
      <w:r w:rsidR="00AB2D8E">
        <w:t xml:space="preserve">o é de </w:t>
      </w:r>
      <w:r w:rsidR="00B53DE6">
        <w:t>R$780.000,00</w:t>
      </w:r>
      <w:r w:rsidR="00B44A87">
        <w:t>, o c</w:t>
      </w:r>
      <w:r w:rsidR="00AB2D8E">
        <w:t>usto da UpperPro é de</w:t>
      </w:r>
      <w:r w:rsidR="00B53DE6">
        <w:t xml:space="preserve"> R$295.000,00 </w:t>
      </w:r>
      <w:r w:rsidR="00B44A87">
        <w:t>e o lucro é de</w:t>
      </w:r>
      <w:r w:rsidR="00B53DE6">
        <w:t xml:space="preserve"> R$485.000,00</w:t>
      </w:r>
      <w:r w:rsidR="00B92B48">
        <w:t>.</w:t>
      </w:r>
    </w:p>
    <w:p w14:paraId="66943150" w14:textId="77777777" w:rsidR="005A347A" w:rsidRDefault="005A347A" w:rsidP="005A347A">
      <w:pPr>
        <w:pStyle w:val="CORPO"/>
      </w:pPr>
    </w:p>
    <w:p w14:paraId="73225B7F" w14:textId="381C3AFC" w:rsidR="00763695" w:rsidRDefault="00763695" w:rsidP="00763695">
      <w:pPr>
        <w:pStyle w:val="Ttulo2"/>
      </w:pPr>
      <w:bookmarkStart w:id="37" w:name="_Toc167660920"/>
      <w:r>
        <w:t>Multas</w:t>
      </w:r>
      <w:bookmarkEnd w:id="37"/>
    </w:p>
    <w:p w14:paraId="5E34C8EA" w14:textId="3E699267" w:rsidR="005A347A" w:rsidRDefault="005A347A" w:rsidP="00543233">
      <w:pPr>
        <w:pStyle w:val="CORPO"/>
        <w:numPr>
          <w:ilvl w:val="0"/>
          <w:numId w:val="31"/>
        </w:numPr>
      </w:pPr>
      <w:r>
        <w:t>Atrasos na Entrega:</w:t>
      </w:r>
    </w:p>
    <w:p w14:paraId="2A0CA6B4" w14:textId="77777777" w:rsidR="005A347A" w:rsidRDefault="005A347A" w:rsidP="005A347A">
      <w:pPr>
        <w:pStyle w:val="CORPO"/>
      </w:pPr>
    </w:p>
    <w:p w14:paraId="372635B2" w14:textId="6093199E" w:rsidR="00EA132A" w:rsidRDefault="005A347A" w:rsidP="00965F7E">
      <w:pPr>
        <w:pStyle w:val="CORPO"/>
        <w:ind w:firstLine="360"/>
      </w:pPr>
      <w:r>
        <w:t>Se a Upper</w:t>
      </w:r>
      <w:r w:rsidR="00B92B48">
        <w:t>P</w:t>
      </w:r>
      <w:r>
        <w:t xml:space="preserve">ro não </w:t>
      </w:r>
      <w:r w:rsidRPr="00F42C37">
        <w:t>entregar</w:t>
      </w:r>
      <w:r>
        <w:t xml:space="preserve"> o projeto no prazo de 6 meses a partir da assinatura do contrato, será aplicada uma multa de 1% do valor total do contrato para cada semana de atraso, limitada a 10% do valor total.</w:t>
      </w:r>
    </w:p>
    <w:p w14:paraId="15E8AB48" w14:textId="5EFD5156" w:rsidR="005A347A" w:rsidRDefault="005A347A" w:rsidP="00763695">
      <w:pPr>
        <w:pStyle w:val="CORPO"/>
        <w:ind w:firstLine="360"/>
      </w:pPr>
      <w:r>
        <w:t>Após 10 semanas de atraso, a ProTech poderá rescindir o contrato sem ônus, receber o reembolso proporcional ao trabalho não realizado e aplicar as multas já cobradas.</w:t>
      </w:r>
    </w:p>
    <w:p w14:paraId="3C42A71A" w14:textId="77777777" w:rsidR="000A3714" w:rsidRDefault="000A3714" w:rsidP="005A347A">
      <w:pPr>
        <w:pStyle w:val="CORPO"/>
      </w:pPr>
    </w:p>
    <w:p w14:paraId="19FFA793" w14:textId="457C85FA" w:rsidR="005A347A" w:rsidRDefault="005A347A" w:rsidP="00543233">
      <w:pPr>
        <w:pStyle w:val="CORPO"/>
        <w:numPr>
          <w:ilvl w:val="0"/>
          <w:numId w:val="31"/>
        </w:numPr>
      </w:pPr>
      <w:r>
        <w:t>Não Conformidade com os Requisitos:</w:t>
      </w:r>
    </w:p>
    <w:p w14:paraId="7FCC71A3" w14:textId="77777777" w:rsidR="005A347A" w:rsidRDefault="005A347A" w:rsidP="005A347A">
      <w:pPr>
        <w:pStyle w:val="CORPO"/>
      </w:pPr>
    </w:p>
    <w:p w14:paraId="6130861B" w14:textId="3CC055B2" w:rsidR="005A347A" w:rsidRDefault="005A347A" w:rsidP="00763695">
      <w:pPr>
        <w:pStyle w:val="CORPO"/>
        <w:ind w:firstLine="708"/>
      </w:pPr>
      <w:r>
        <w:t xml:space="preserve">Se o sistema </w:t>
      </w:r>
      <w:r w:rsidR="00831A20">
        <w:t>M</w:t>
      </w:r>
      <w:r>
        <w:t>RP não atender aos requisitos descritos na seção 4 (Requisitos do Negócio), a Upper</w:t>
      </w:r>
      <w:r w:rsidR="00B92B48">
        <w:t>P</w:t>
      </w:r>
      <w:r>
        <w:t>ro terá 30 dias para corrigir a falha sem custos adicionais para a ProTech.</w:t>
      </w:r>
    </w:p>
    <w:p w14:paraId="1D959872" w14:textId="16F40861" w:rsidR="005A347A" w:rsidRDefault="005A347A" w:rsidP="00763695">
      <w:pPr>
        <w:pStyle w:val="CORPO"/>
        <w:ind w:firstLine="708"/>
      </w:pPr>
      <w:r>
        <w:lastRenderedPageBreak/>
        <w:t>Caso a falha não seja corrigida em 30 dias, a ProTech poderá aplicar multa de 5% do valor total do contrato, corrigir o problema por conta própria ou por meio de terceiros e cobrar os custos adicionais à Upper</w:t>
      </w:r>
      <w:r w:rsidR="00BE3D1D">
        <w:t>P</w:t>
      </w:r>
      <w:r>
        <w:t>ro.</w:t>
      </w:r>
    </w:p>
    <w:p w14:paraId="7B97014A" w14:textId="77777777" w:rsidR="000A3714" w:rsidRDefault="000A3714" w:rsidP="005A347A">
      <w:pPr>
        <w:pStyle w:val="CORPO"/>
      </w:pPr>
    </w:p>
    <w:p w14:paraId="0F0610B4" w14:textId="2120E72E" w:rsidR="005A347A" w:rsidRDefault="005A347A" w:rsidP="00543233">
      <w:pPr>
        <w:pStyle w:val="CORPO"/>
        <w:numPr>
          <w:ilvl w:val="0"/>
          <w:numId w:val="31"/>
        </w:numPr>
      </w:pPr>
      <w:r>
        <w:t>Quebra de Contrato:</w:t>
      </w:r>
    </w:p>
    <w:p w14:paraId="76BB8136" w14:textId="77777777" w:rsidR="005A347A" w:rsidRDefault="005A347A" w:rsidP="005A347A">
      <w:pPr>
        <w:pStyle w:val="CORPO"/>
      </w:pPr>
    </w:p>
    <w:p w14:paraId="1258DAD3" w14:textId="28C77783" w:rsidR="005A347A" w:rsidRDefault="005A347A" w:rsidP="00763695">
      <w:pPr>
        <w:pStyle w:val="CORPO"/>
        <w:ind w:firstLine="708"/>
      </w:pPr>
      <w:r>
        <w:t>Se a Upper</w:t>
      </w:r>
      <w:r w:rsidR="00BE3D1D">
        <w:t>P</w:t>
      </w:r>
      <w:r>
        <w:t>ro não cumprir suas obrigações contratuais ou violar qualquer outra cláusula do contrato, a ProTech poderá aplicar multa de 10% do valor total do contrato e rescindir o contrato sem ônus, além de outras penalidades.</w:t>
      </w:r>
    </w:p>
    <w:p w14:paraId="0203163C" w14:textId="77777777" w:rsidR="000A3714" w:rsidRDefault="000A3714" w:rsidP="00005C83">
      <w:pPr>
        <w:pStyle w:val="CORPO"/>
        <w:ind w:firstLine="0"/>
      </w:pPr>
    </w:p>
    <w:p w14:paraId="37476158" w14:textId="445B6A20" w:rsidR="00213E3C" w:rsidRDefault="005A347A" w:rsidP="00763695">
      <w:pPr>
        <w:pStyle w:val="CORPO"/>
        <w:ind w:firstLine="431"/>
      </w:pPr>
      <w:r>
        <w:t>Se a ProTech rescindir o contrato sem motivo justificável, deverá pagar à Upperpro multa de 10% do valor total do contrato como indenização pelos custos incorridos.</w:t>
      </w:r>
    </w:p>
    <w:p w14:paraId="4274B6FE" w14:textId="42B0AE32" w:rsidR="00DD645E" w:rsidRDefault="00DD645E" w:rsidP="00DD645E">
      <w:pPr>
        <w:pStyle w:val="Ttulo1"/>
        <w:numPr>
          <w:ilvl w:val="0"/>
          <w:numId w:val="1"/>
        </w:numPr>
        <w:ind w:left="431" w:hanging="431"/>
      </w:pPr>
      <w:bookmarkStart w:id="38" w:name="_Toc162018668"/>
      <w:bookmarkStart w:id="39" w:name="_Toc167660921"/>
      <w:r>
        <w:lastRenderedPageBreak/>
        <w:t>FLUXOGRAMA</w:t>
      </w:r>
      <w:bookmarkEnd w:id="38"/>
      <w:bookmarkEnd w:id="39"/>
    </w:p>
    <w:p w14:paraId="129CF469" w14:textId="77777777" w:rsidR="00DD645E" w:rsidRPr="00041B93" w:rsidRDefault="00DD645E" w:rsidP="00DD645E">
      <w:pPr>
        <w:pStyle w:val="Ttulo2"/>
        <w:numPr>
          <w:ilvl w:val="1"/>
          <w:numId w:val="1"/>
        </w:numPr>
        <w:ind w:left="0" w:firstLine="0"/>
        <w:rPr>
          <w:u w:color="000000"/>
        </w:rPr>
      </w:pPr>
      <w:bookmarkStart w:id="40" w:name="_Toc162018669"/>
      <w:bookmarkStart w:id="41" w:name="_Toc167660922"/>
      <w:r w:rsidRPr="004923D8">
        <w:rPr>
          <w:u w:color="000000"/>
        </w:rPr>
        <w:t>Processo de Compra e Chegada de Produto</w:t>
      </w:r>
      <w:bookmarkEnd w:id="40"/>
      <w:bookmarkEnd w:id="41"/>
    </w:p>
    <w:p w14:paraId="2A591439" w14:textId="3A25DFBD" w:rsidR="00DD645E" w:rsidRDefault="001D72FC" w:rsidP="00543233">
      <w:pPr>
        <w:pStyle w:val="CORPO"/>
        <w:numPr>
          <w:ilvl w:val="0"/>
          <w:numId w:val="12"/>
        </w:numPr>
        <w:rPr>
          <w:noProof/>
        </w:rPr>
      </w:pPr>
      <w:r>
        <w:rPr>
          <w:noProof/>
          <w:lang w:eastAsia="pt-BR"/>
        </w:rPr>
        <w:drawing>
          <wp:anchor distT="0" distB="0" distL="114300" distR="114300" simplePos="0" relativeHeight="251663360" behindDoc="0" locked="0" layoutInCell="1" allowOverlap="1" wp14:anchorId="44E2C83D" wp14:editId="7D99890B">
            <wp:simplePos x="0" y="0"/>
            <wp:positionH relativeFrom="margin">
              <wp:align>right</wp:align>
            </wp:positionH>
            <wp:positionV relativeFrom="page">
              <wp:posOffset>2359970</wp:posOffset>
            </wp:positionV>
            <wp:extent cx="5749290" cy="1722120"/>
            <wp:effectExtent l="0" t="0" r="381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1).png"/>
                    <pic:cNvPicPr/>
                  </pic:nvPicPr>
                  <pic:blipFill>
                    <a:blip r:embed="rId13">
                      <a:extLst>
                        <a:ext uri="{28A0092B-C50C-407E-A947-70E740481C1C}">
                          <a14:useLocalDpi xmlns:a14="http://schemas.microsoft.com/office/drawing/2010/main" val="0"/>
                        </a:ext>
                      </a:extLst>
                    </a:blip>
                    <a:stretch>
                      <a:fillRect/>
                    </a:stretch>
                  </pic:blipFill>
                  <pic:spPr>
                    <a:xfrm>
                      <a:off x="0" y="0"/>
                      <a:ext cx="5749290" cy="1722120"/>
                    </a:xfrm>
                    <a:prstGeom prst="rect">
                      <a:avLst/>
                    </a:prstGeom>
                  </pic:spPr>
                </pic:pic>
              </a:graphicData>
            </a:graphic>
          </wp:anchor>
        </w:drawing>
      </w:r>
      <w:r w:rsidR="00DD645E" w:rsidRPr="000F22D0">
        <w:t>Tela de criar um Pedido de Venda</w:t>
      </w:r>
    </w:p>
    <w:p w14:paraId="36698B66" w14:textId="6E2FC859" w:rsidR="00DD645E" w:rsidRDefault="00DD645E" w:rsidP="00DD645E">
      <w:pPr>
        <w:pStyle w:val="CORPO"/>
        <w:ind w:firstLine="0"/>
        <w:rPr>
          <w:noProof/>
        </w:rPr>
      </w:pPr>
    </w:p>
    <w:p w14:paraId="0A15A6D8" w14:textId="58CBDB2A" w:rsidR="00DD645E" w:rsidRDefault="00DD645E" w:rsidP="00DD645E">
      <w:pPr>
        <w:pStyle w:val="CORPO"/>
        <w:ind w:firstLine="0"/>
        <w:rPr>
          <w:noProof/>
        </w:rPr>
      </w:pPr>
    </w:p>
    <w:p w14:paraId="7BAE5753" w14:textId="0CE54C0F" w:rsidR="00DD645E" w:rsidRDefault="00DD645E" w:rsidP="00DD645E">
      <w:pPr>
        <w:pStyle w:val="CORPO"/>
        <w:ind w:firstLine="0"/>
        <w:rPr>
          <w:noProof/>
        </w:rPr>
      </w:pPr>
    </w:p>
    <w:p w14:paraId="6A590775" w14:textId="01223A88" w:rsidR="00DD645E" w:rsidRDefault="00DD645E" w:rsidP="00DD645E">
      <w:pPr>
        <w:pStyle w:val="Ttulo2"/>
        <w:numPr>
          <w:ilvl w:val="1"/>
          <w:numId w:val="1"/>
        </w:numPr>
        <w:ind w:left="0" w:firstLine="0"/>
        <w:rPr>
          <w:u w:color="000000"/>
        </w:rPr>
      </w:pPr>
      <w:bookmarkStart w:id="42" w:name="_Toc162018670"/>
      <w:bookmarkStart w:id="43" w:name="_Toc167660923"/>
      <w:r w:rsidRPr="00F35D51">
        <w:rPr>
          <w:u w:color="000000"/>
        </w:rPr>
        <w:t>Processo de Venda e Saída de Produto</w:t>
      </w:r>
      <w:bookmarkEnd w:id="42"/>
      <w:bookmarkEnd w:id="43"/>
    </w:p>
    <w:p w14:paraId="747FFA87" w14:textId="0247DB6C" w:rsidR="00DD645E" w:rsidRDefault="00DD645E" w:rsidP="00543233">
      <w:pPr>
        <w:pStyle w:val="CORPO"/>
        <w:numPr>
          <w:ilvl w:val="0"/>
          <w:numId w:val="12"/>
        </w:numPr>
      </w:pPr>
      <w:r w:rsidRPr="00F35D51">
        <w:t>Tela de criar um Pedido de Compra</w:t>
      </w:r>
    </w:p>
    <w:p w14:paraId="6CBB03E0" w14:textId="35C44355" w:rsidR="00DD645E" w:rsidRDefault="001D72FC" w:rsidP="00DD645E">
      <w:pPr>
        <w:pStyle w:val="CORPO"/>
        <w:ind w:firstLine="0"/>
      </w:pPr>
      <w:r>
        <w:rPr>
          <w:noProof/>
          <w:lang w:eastAsia="pt-BR"/>
        </w:rPr>
        <w:drawing>
          <wp:inline distT="0" distB="0" distL="0" distR="0" wp14:anchorId="4557DFB5" wp14:editId="0AB348D9">
            <wp:extent cx="5760085" cy="177609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2).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1776095"/>
                    </a:xfrm>
                    <a:prstGeom prst="rect">
                      <a:avLst/>
                    </a:prstGeom>
                  </pic:spPr>
                </pic:pic>
              </a:graphicData>
            </a:graphic>
          </wp:inline>
        </w:drawing>
      </w:r>
    </w:p>
    <w:p w14:paraId="5D90ABDF" w14:textId="77777777" w:rsidR="00DD645E" w:rsidRDefault="00DD645E" w:rsidP="00DD645E"/>
    <w:p w14:paraId="121E81D3" w14:textId="77777777" w:rsidR="00DD645E" w:rsidRDefault="00DD645E" w:rsidP="00DD645E">
      <w:r>
        <w:br w:type="page"/>
      </w:r>
    </w:p>
    <w:p w14:paraId="37674023" w14:textId="4585CCA1" w:rsidR="00DD645E" w:rsidRDefault="00DD645E" w:rsidP="00DD645E">
      <w:pPr>
        <w:pStyle w:val="Ttulo1"/>
        <w:numPr>
          <w:ilvl w:val="0"/>
          <w:numId w:val="1"/>
        </w:numPr>
        <w:ind w:left="431" w:hanging="431"/>
      </w:pPr>
      <w:bookmarkStart w:id="44" w:name="_Toc167660924"/>
      <w:r>
        <w:lastRenderedPageBreak/>
        <w:t>modelo de entidade e relacionamento</w:t>
      </w:r>
      <w:r w:rsidR="005F35C3">
        <w:t xml:space="preserve"> </w:t>
      </w:r>
      <w:r>
        <w:t>(mer)</w:t>
      </w:r>
      <w:bookmarkEnd w:id="44"/>
    </w:p>
    <w:p w14:paraId="0F14594E" w14:textId="77777777" w:rsidR="00DD645E" w:rsidRDefault="00DD645E" w:rsidP="00DD645E">
      <w:pPr>
        <w:pStyle w:val="CORPO"/>
      </w:pPr>
      <w:r w:rsidRPr="00D841C2">
        <w:t>O MER fornece uma representação clara e concisa da estrutura do sistema. Ele será utilizado como base para o desenvolvimento das demais etapas do projeto, como o projeto de banco de dados e a implementação da interface do usuário.</w:t>
      </w:r>
    </w:p>
    <w:p w14:paraId="1AB2CFF8" w14:textId="77777777" w:rsidR="00DD645E" w:rsidRPr="00D841C2" w:rsidRDefault="00DD645E" w:rsidP="00DD645E">
      <w:pPr>
        <w:pStyle w:val="CORPO"/>
      </w:pPr>
    </w:p>
    <w:p w14:paraId="58E10D45" w14:textId="77777777" w:rsidR="00DD645E" w:rsidRDefault="00DD645E" w:rsidP="00DD645E">
      <w:pPr>
        <w:pStyle w:val="CORPO"/>
      </w:pPr>
      <w:r>
        <w:t>Entidades:</w:t>
      </w:r>
    </w:p>
    <w:p w14:paraId="4CC70867" w14:textId="77777777" w:rsidR="00DD645E" w:rsidRDefault="00DD645E" w:rsidP="00DD645E">
      <w:pPr>
        <w:pStyle w:val="CORPO"/>
      </w:pPr>
      <w:r>
        <w:t>1. Cliente:</w:t>
      </w:r>
    </w:p>
    <w:p w14:paraId="0A9A2652" w14:textId="77777777" w:rsidR="00DD645E" w:rsidRDefault="00DD645E" w:rsidP="00DD645E">
      <w:pPr>
        <w:pStyle w:val="CORPO"/>
      </w:pPr>
      <w:r>
        <w:t xml:space="preserve">   - ID Cliente (Chave Primária)</w:t>
      </w:r>
    </w:p>
    <w:p w14:paraId="56BCD587" w14:textId="77777777" w:rsidR="00DD645E" w:rsidRDefault="00DD645E" w:rsidP="00DD645E">
      <w:pPr>
        <w:pStyle w:val="CORPO"/>
      </w:pPr>
      <w:r>
        <w:t xml:space="preserve">   - Nome</w:t>
      </w:r>
    </w:p>
    <w:p w14:paraId="25588FA9" w14:textId="77777777" w:rsidR="00DD645E" w:rsidRDefault="00DD645E" w:rsidP="00DD645E">
      <w:pPr>
        <w:pStyle w:val="CORPO"/>
      </w:pPr>
      <w:r>
        <w:t xml:space="preserve">   - Endereço</w:t>
      </w:r>
    </w:p>
    <w:p w14:paraId="518C0449" w14:textId="77777777" w:rsidR="00DD645E" w:rsidRDefault="00DD645E" w:rsidP="00DD645E">
      <w:pPr>
        <w:pStyle w:val="CORPO"/>
      </w:pPr>
      <w:r>
        <w:t xml:space="preserve">   - Email</w:t>
      </w:r>
    </w:p>
    <w:p w14:paraId="038D3FB6" w14:textId="77777777" w:rsidR="00DD645E" w:rsidRDefault="00DD645E" w:rsidP="00DD645E">
      <w:pPr>
        <w:pStyle w:val="CORPO"/>
      </w:pPr>
      <w:r>
        <w:t xml:space="preserve">   - Telefone</w:t>
      </w:r>
    </w:p>
    <w:p w14:paraId="5CD1DEC4" w14:textId="77777777" w:rsidR="00DD645E" w:rsidRDefault="00DD645E" w:rsidP="00DD645E">
      <w:pPr>
        <w:pStyle w:val="CORPO"/>
      </w:pPr>
      <w:r>
        <w:t xml:space="preserve">   - Tipo de Cliente (corporativo, individual)</w:t>
      </w:r>
    </w:p>
    <w:p w14:paraId="7A5BE123" w14:textId="77777777" w:rsidR="00DD645E" w:rsidRDefault="00DD645E" w:rsidP="00DD645E">
      <w:pPr>
        <w:pStyle w:val="CORPO"/>
      </w:pPr>
    </w:p>
    <w:p w14:paraId="31D8F70C" w14:textId="77777777" w:rsidR="00DD645E" w:rsidRDefault="00DD645E" w:rsidP="00DD645E">
      <w:pPr>
        <w:pStyle w:val="CORPO"/>
      </w:pPr>
      <w:r>
        <w:t>2. Funcionário:</w:t>
      </w:r>
    </w:p>
    <w:p w14:paraId="6B8A6099" w14:textId="77777777" w:rsidR="00DD645E" w:rsidRDefault="00DD645E" w:rsidP="00DD645E">
      <w:pPr>
        <w:pStyle w:val="CORPO"/>
      </w:pPr>
      <w:r>
        <w:t xml:space="preserve">   - ID Funcionário (Chave Primária)</w:t>
      </w:r>
    </w:p>
    <w:p w14:paraId="36A8B43C" w14:textId="77777777" w:rsidR="00DD645E" w:rsidRDefault="00DD645E" w:rsidP="00DD645E">
      <w:pPr>
        <w:pStyle w:val="CORPO"/>
      </w:pPr>
      <w:r>
        <w:t xml:space="preserve">   - Nome</w:t>
      </w:r>
    </w:p>
    <w:p w14:paraId="011735F2" w14:textId="77777777" w:rsidR="00DD645E" w:rsidRDefault="00DD645E" w:rsidP="00DD645E">
      <w:pPr>
        <w:pStyle w:val="CORPO"/>
      </w:pPr>
      <w:r>
        <w:t xml:space="preserve">   - Cargo</w:t>
      </w:r>
    </w:p>
    <w:p w14:paraId="727D37B6" w14:textId="77777777" w:rsidR="00DD645E" w:rsidRDefault="00DD645E" w:rsidP="00DD645E">
      <w:pPr>
        <w:pStyle w:val="CORPO"/>
      </w:pPr>
      <w:r>
        <w:t xml:space="preserve">   - Departamento</w:t>
      </w:r>
    </w:p>
    <w:p w14:paraId="48CF472A" w14:textId="77777777" w:rsidR="00DD645E" w:rsidRDefault="00DD645E" w:rsidP="00DD645E">
      <w:pPr>
        <w:pStyle w:val="CORPO"/>
      </w:pPr>
      <w:r>
        <w:t xml:space="preserve">   - Email</w:t>
      </w:r>
    </w:p>
    <w:p w14:paraId="52E9F9FD" w14:textId="77777777" w:rsidR="00DD645E" w:rsidRDefault="00DD645E" w:rsidP="00DD645E">
      <w:pPr>
        <w:pStyle w:val="CORPO"/>
      </w:pPr>
      <w:r>
        <w:t xml:space="preserve">   - Telefone</w:t>
      </w:r>
    </w:p>
    <w:p w14:paraId="75282FAE" w14:textId="77777777" w:rsidR="00DD645E" w:rsidRDefault="00DD645E" w:rsidP="00DD645E">
      <w:pPr>
        <w:pStyle w:val="CORPO"/>
      </w:pPr>
      <w:r>
        <w:t xml:space="preserve">   - Data de Contratação</w:t>
      </w:r>
    </w:p>
    <w:p w14:paraId="21BA1F13" w14:textId="77777777" w:rsidR="00DD645E" w:rsidRDefault="00DD645E" w:rsidP="00DD645E">
      <w:pPr>
        <w:pStyle w:val="CORPO"/>
      </w:pPr>
    </w:p>
    <w:p w14:paraId="7C46CEED" w14:textId="77777777" w:rsidR="00DD645E" w:rsidRDefault="00DD645E" w:rsidP="00DD645E">
      <w:pPr>
        <w:pStyle w:val="CORPO"/>
      </w:pPr>
      <w:r>
        <w:t>3. Projeto:</w:t>
      </w:r>
    </w:p>
    <w:p w14:paraId="437D4EB0" w14:textId="77777777" w:rsidR="00DD645E" w:rsidRDefault="00DD645E" w:rsidP="00DD645E">
      <w:pPr>
        <w:pStyle w:val="CORPO"/>
      </w:pPr>
      <w:r>
        <w:t xml:space="preserve">   - ID Projeto (Chave Primária)</w:t>
      </w:r>
    </w:p>
    <w:p w14:paraId="394081B1" w14:textId="77777777" w:rsidR="00DD645E" w:rsidRDefault="00DD645E" w:rsidP="00DD645E">
      <w:pPr>
        <w:pStyle w:val="CORPO"/>
      </w:pPr>
      <w:r>
        <w:t xml:space="preserve">   - Nome do Projeto</w:t>
      </w:r>
    </w:p>
    <w:p w14:paraId="7ABC2F46" w14:textId="77777777" w:rsidR="00DD645E" w:rsidRDefault="00DD645E" w:rsidP="00DD645E">
      <w:pPr>
        <w:pStyle w:val="CORPO"/>
      </w:pPr>
      <w:r>
        <w:t xml:space="preserve">   - Descrição</w:t>
      </w:r>
    </w:p>
    <w:p w14:paraId="206E97AD" w14:textId="77777777" w:rsidR="00DD645E" w:rsidRDefault="00DD645E" w:rsidP="00DD645E">
      <w:pPr>
        <w:pStyle w:val="CORPO"/>
      </w:pPr>
      <w:r>
        <w:t xml:space="preserve">   - Data de Início</w:t>
      </w:r>
    </w:p>
    <w:p w14:paraId="4DBD9C71" w14:textId="77777777" w:rsidR="00DD645E" w:rsidRDefault="00DD645E" w:rsidP="00DD645E">
      <w:pPr>
        <w:pStyle w:val="CORPO"/>
      </w:pPr>
      <w:r>
        <w:t xml:space="preserve">   - Data de Término Prevista</w:t>
      </w:r>
    </w:p>
    <w:p w14:paraId="7E2777A9" w14:textId="77777777" w:rsidR="00DD645E" w:rsidRDefault="00DD645E" w:rsidP="00DD645E">
      <w:pPr>
        <w:pStyle w:val="CORPO"/>
      </w:pPr>
      <w:r>
        <w:t xml:space="preserve">   - Status do Projeto (em andamento ou concluído)</w:t>
      </w:r>
    </w:p>
    <w:p w14:paraId="4B267BB7" w14:textId="77777777" w:rsidR="00DD645E" w:rsidRDefault="00DD645E" w:rsidP="00DD645E">
      <w:pPr>
        <w:pStyle w:val="CORPO"/>
      </w:pPr>
    </w:p>
    <w:p w14:paraId="1E64F5EC" w14:textId="71FB7EDA" w:rsidR="00DD645E" w:rsidRDefault="00DD645E" w:rsidP="00DD645E">
      <w:pPr>
        <w:pStyle w:val="CORPO"/>
      </w:pPr>
      <w:r>
        <w:t xml:space="preserve">4. Módulo de </w:t>
      </w:r>
      <w:r w:rsidR="00831A20">
        <w:t>M</w:t>
      </w:r>
      <w:r>
        <w:t>RP</w:t>
      </w:r>
    </w:p>
    <w:p w14:paraId="223B1B6E" w14:textId="77777777" w:rsidR="00DD645E" w:rsidRDefault="00DD645E" w:rsidP="00DD645E">
      <w:pPr>
        <w:pStyle w:val="CORPO"/>
      </w:pPr>
      <w:r>
        <w:t xml:space="preserve"> - ID Módulo (Chave Primária)</w:t>
      </w:r>
    </w:p>
    <w:p w14:paraId="50980362" w14:textId="77777777" w:rsidR="00DD645E" w:rsidRDefault="00DD645E" w:rsidP="00DD645E">
      <w:pPr>
        <w:pStyle w:val="CORPO"/>
      </w:pPr>
      <w:r>
        <w:lastRenderedPageBreak/>
        <w:t xml:space="preserve"> - Nome do Módulo</w:t>
      </w:r>
    </w:p>
    <w:p w14:paraId="72C697D2" w14:textId="77777777" w:rsidR="00DD645E" w:rsidRDefault="00DD645E" w:rsidP="00DD645E">
      <w:pPr>
        <w:pStyle w:val="CORPO"/>
      </w:pPr>
      <w:r>
        <w:t xml:space="preserve"> - Descrição</w:t>
      </w:r>
    </w:p>
    <w:p w14:paraId="47BB4F98" w14:textId="77777777" w:rsidR="00DD645E" w:rsidRDefault="00DD645E" w:rsidP="00DD645E">
      <w:pPr>
        <w:pStyle w:val="CORPO"/>
      </w:pPr>
      <w:r>
        <w:t xml:space="preserve"> - Versão</w:t>
      </w:r>
    </w:p>
    <w:p w14:paraId="77E9613E" w14:textId="77777777" w:rsidR="00DD645E" w:rsidRDefault="00DD645E" w:rsidP="00DD645E">
      <w:pPr>
        <w:pStyle w:val="CORPO"/>
      </w:pPr>
      <w:r>
        <w:t xml:space="preserve"> - Preço</w:t>
      </w:r>
    </w:p>
    <w:p w14:paraId="4F447E5C" w14:textId="77777777" w:rsidR="00DD645E" w:rsidRDefault="00DD645E" w:rsidP="00DD645E">
      <w:pPr>
        <w:pStyle w:val="CORPO"/>
      </w:pPr>
    </w:p>
    <w:p w14:paraId="11B06C90" w14:textId="77777777" w:rsidR="00DD645E" w:rsidRDefault="00DD645E" w:rsidP="00DD645E">
      <w:pPr>
        <w:pStyle w:val="CORPO"/>
      </w:pPr>
      <w:r>
        <w:t>5. Departamento:</w:t>
      </w:r>
    </w:p>
    <w:p w14:paraId="38417B52" w14:textId="77777777" w:rsidR="00DD645E" w:rsidRDefault="00DD645E" w:rsidP="00DD645E">
      <w:pPr>
        <w:pStyle w:val="CORPO"/>
      </w:pPr>
      <w:r>
        <w:t xml:space="preserve">   - ID Departamento (Chave Primária)</w:t>
      </w:r>
    </w:p>
    <w:p w14:paraId="4324DCAB" w14:textId="77777777" w:rsidR="00DD645E" w:rsidRDefault="00DD645E" w:rsidP="00DD645E">
      <w:pPr>
        <w:pStyle w:val="CORPO"/>
      </w:pPr>
      <w:r>
        <w:t xml:space="preserve">   - Nome do Departamento</w:t>
      </w:r>
    </w:p>
    <w:p w14:paraId="78326AD4" w14:textId="77777777" w:rsidR="00DD645E" w:rsidRDefault="00DD645E" w:rsidP="00DD645E">
      <w:pPr>
        <w:pStyle w:val="CORPO"/>
      </w:pPr>
      <w:r>
        <w:t xml:space="preserve">   - Descrição</w:t>
      </w:r>
    </w:p>
    <w:p w14:paraId="413937A2" w14:textId="77777777" w:rsidR="00DD645E" w:rsidRDefault="00DD645E" w:rsidP="00DD645E">
      <w:pPr>
        <w:pStyle w:val="CORPO"/>
      </w:pPr>
    </w:p>
    <w:p w14:paraId="4B181BFD" w14:textId="77777777" w:rsidR="00DD645E" w:rsidRDefault="00DD645E" w:rsidP="00DD645E">
      <w:pPr>
        <w:pStyle w:val="CORPO"/>
      </w:pPr>
      <w:r>
        <w:t>6. Serviço:</w:t>
      </w:r>
    </w:p>
    <w:p w14:paraId="76F6A674" w14:textId="77777777" w:rsidR="00DD645E" w:rsidRDefault="00DD645E" w:rsidP="00DD645E">
      <w:pPr>
        <w:pStyle w:val="CORPO"/>
      </w:pPr>
      <w:r>
        <w:t xml:space="preserve">   - ID Serviço (Chave Primária)</w:t>
      </w:r>
    </w:p>
    <w:p w14:paraId="6F5C9F68" w14:textId="77777777" w:rsidR="00DD645E" w:rsidRDefault="00DD645E" w:rsidP="00DD645E">
      <w:pPr>
        <w:pStyle w:val="CORPO"/>
      </w:pPr>
      <w:r>
        <w:t xml:space="preserve">   - Nome do Serviço</w:t>
      </w:r>
    </w:p>
    <w:p w14:paraId="4F5C4EF1" w14:textId="77777777" w:rsidR="00DD645E" w:rsidRDefault="00DD645E" w:rsidP="00DD645E">
      <w:pPr>
        <w:pStyle w:val="CORPO"/>
      </w:pPr>
      <w:r>
        <w:t xml:space="preserve">   - Descrição</w:t>
      </w:r>
    </w:p>
    <w:p w14:paraId="234D5EA0" w14:textId="77777777" w:rsidR="00DD645E" w:rsidRDefault="00DD645E" w:rsidP="00DD645E">
      <w:pPr>
        <w:pStyle w:val="CORPO"/>
      </w:pPr>
      <w:r>
        <w:t xml:space="preserve">   - Preço</w:t>
      </w:r>
    </w:p>
    <w:p w14:paraId="6A33E941" w14:textId="77777777" w:rsidR="00DD645E" w:rsidRDefault="00DD645E" w:rsidP="00DD645E">
      <w:pPr>
        <w:pStyle w:val="CORPO"/>
      </w:pPr>
      <w:r>
        <w:t xml:space="preserve">   - Tipo de Serviço (consultoria, implementação, suporte)</w:t>
      </w:r>
    </w:p>
    <w:p w14:paraId="6488473D" w14:textId="77777777" w:rsidR="00DD645E" w:rsidRDefault="00DD645E" w:rsidP="00DD645E">
      <w:pPr>
        <w:pStyle w:val="CORPO"/>
      </w:pPr>
      <w:r>
        <w:t xml:space="preserve">  - Data do Pedido</w:t>
      </w:r>
    </w:p>
    <w:p w14:paraId="5B21ED30" w14:textId="77777777" w:rsidR="00DD645E" w:rsidRDefault="00DD645E" w:rsidP="00DD645E">
      <w:pPr>
        <w:pStyle w:val="CORPO"/>
      </w:pPr>
      <w:r>
        <w:t xml:space="preserve"> - Status do Pedido</w:t>
      </w:r>
    </w:p>
    <w:p w14:paraId="3F953835" w14:textId="77777777" w:rsidR="00DD645E" w:rsidRDefault="00DD645E" w:rsidP="00DD645E">
      <w:pPr>
        <w:pStyle w:val="CORPO"/>
      </w:pPr>
      <w:r>
        <w:t xml:space="preserve"> - ID Cliente (Chave Estrangeira)</w:t>
      </w:r>
    </w:p>
    <w:p w14:paraId="5A9A2710" w14:textId="77777777" w:rsidR="00DD645E" w:rsidRDefault="00DD645E" w:rsidP="00DD645E">
      <w:pPr>
        <w:pStyle w:val="CORPO"/>
      </w:pPr>
      <w:r>
        <w:t xml:space="preserve"> - ID Funcionário Responsável (Chave Estrangeira)</w:t>
      </w:r>
    </w:p>
    <w:p w14:paraId="66D97A89" w14:textId="77777777" w:rsidR="00DD645E" w:rsidRDefault="00DD645E" w:rsidP="00DD645E">
      <w:pPr>
        <w:pStyle w:val="CORPO"/>
      </w:pPr>
      <w:r>
        <w:t xml:space="preserve"> - ID Projeto Relacionado (Chave Estrangeira)</w:t>
      </w:r>
    </w:p>
    <w:p w14:paraId="403EBEEC" w14:textId="77777777" w:rsidR="00DD645E" w:rsidRDefault="00DD645E" w:rsidP="00DD645E">
      <w:pPr>
        <w:pStyle w:val="CORPO"/>
      </w:pPr>
    </w:p>
    <w:p w14:paraId="422F45D1" w14:textId="77777777" w:rsidR="00DD645E" w:rsidRDefault="00DD645E" w:rsidP="00DD645E">
      <w:pPr>
        <w:pStyle w:val="CORPO"/>
      </w:pPr>
      <w:r>
        <w:t>7. Fornecedor:</w:t>
      </w:r>
    </w:p>
    <w:p w14:paraId="2A9633DA" w14:textId="77777777" w:rsidR="00DD645E" w:rsidRDefault="00DD645E" w:rsidP="00DD645E">
      <w:pPr>
        <w:pStyle w:val="CORPO"/>
      </w:pPr>
      <w:r>
        <w:t xml:space="preserve">   - ID Fornecedor (Chave Primária)</w:t>
      </w:r>
    </w:p>
    <w:p w14:paraId="5F4FEC43" w14:textId="77777777" w:rsidR="00DD645E" w:rsidRDefault="00DD645E" w:rsidP="00DD645E">
      <w:pPr>
        <w:pStyle w:val="CORPO"/>
      </w:pPr>
      <w:r>
        <w:t xml:space="preserve">   - Nome do Fornecedor</w:t>
      </w:r>
    </w:p>
    <w:p w14:paraId="1827BDC7" w14:textId="77777777" w:rsidR="00DD645E" w:rsidRDefault="00DD645E" w:rsidP="00DD645E">
      <w:pPr>
        <w:pStyle w:val="CORPO"/>
      </w:pPr>
      <w:r>
        <w:t xml:space="preserve">   - Endereço</w:t>
      </w:r>
    </w:p>
    <w:p w14:paraId="47A8434D" w14:textId="77777777" w:rsidR="00DD645E" w:rsidRDefault="00DD645E" w:rsidP="00DD645E">
      <w:pPr>
        <w:pStyle w:val="CORPO"/>
      </w:pPr>
      <w:r>
        <w:t xml:space="preserve">   - Email</w:t>
      </w:r>
    </w:p>
    <w:p w14:paraId="1D2AA9CE" w14:textId="77777777" w:rsidR="00DD645E" w:rsidRDefault="00DD645E" w:rsidP="00DD645E">
      <w:pPr>
        <w:pStyle w:val="CORPO"/>
      </w:pPr>
      <w:r>
        <w:t xml:space="preserve">   - Telefone</w:t>
      </w:r>
    </w:p>
    <w:p w14:paraId="08C10C98" w14:textId="77777777" w:rsidR="00DD645E" w:rsidRDefault="00DD645E" w:rsidP="00DD645E">
      <w:pPr>
        <w:pStyle w:val="CORPO"/>
      </w:pPr>
    </w:p>
    <w:p w14:paraId="710CE501" w14:textId="77777777" w:rsidR="00DD645E" w:rsidRDefault="00DD645E" w:rsidP="00DD645E">
      <w:pPr>
        <w:pStyle w:val="CORPO"/>
      </w:pPr>
      <w:r>
        <w:t>8. Contrato:</w:t>
      </w:r>
    </w:p>
    <w:p w14:paraId="16BA43A3" w14:textId="77777777" w:rsidR="00DD645E" w:rsidRDefault="00DD645E" w:rsidP="00DD645E">
      <w:pPr>
        <w:pStyle w:val="CORPO"/>
      </w:pPr>
      <w:r>
        <w:t xml:space="preserve">   - ID Contrato (Chave Primária)</w:t>
      </w:r>
    </w:p>
    <w:p w14:paraId="02C189D4" w14:textId="77777777" w:rsidR="00DD645E" w:rsidRDefault="00DD645E" w:rsidP="00DD645E">
      <w:pPr>
        <w:pStyle w:val="CORPO"/>
      </w:pPr>
      <w:r>
        <w:t xml:space="preserve">   - Cliente (Chave Estrangeira referenciando Cliente)</w:t>
      </w:r>
    </w:p>
    <w:p w14:paraId="55D133AD" w14:textId="77777777" w:rsidR="00DD645E" w:rsidRDefault="00DD645E" w:rsidP="00DD645E">
      <w:pPr>
        <w:pStyle w:val="CORPO"/>
      </w:pPr>
      <w:r>
        <w:t xml:space="preserve">   - Serviço (Chave Estrangeira referenciando Serviço)</w:t>
      </w:r>
    </w:p>
    <w:p w14:paraId="55B84D63" w14:textId="77777777" w:rsidR="00DD645E" w:rsidRDefault="00DD645E" w:rsidP="00DD645E">
      <w:pPr>
        <w:pStyle w:val="CORPO"/>
      </w:pPr>
      <w:r>
        <w:t xml:space="preserve">   - Data de Início do Contrato</w:t>
      </w:r>
    </w:p>
    <w:p w14:paraId="1A7DC222" w14:textId="77777777" w:rsidR="00DD645E" w:rsidRDefault="00DD645E" w:rsidP="00DD645E">
      <w:pPr>
        <w:pStyle w:val="CORPO"/>
      </w:pPr>
      <w:r>
        <w:lastRenderedPageBreak/>
        <w:t xml:space="preserve">   - Data de Término do Contrato</w:t>
      </w:r>
    </w:p>
    <w:p w14:paraId="658D4CCB" w14:textId="77777777" w:rsidR="00DD645E" w:rsidRDefault="00DD645E" w:rsidP="00DD645E">
      <w:pPr>
        <w:pStyle w:val="CORPO"/>
      </w:pPr>
      <w:r>
        <w:t xml:space="preserve">   - Valor do Contrato</w:t>
      </w:r>
    </w:p>
    <w:p w14:paraId="78C7FBA8" w14:textId="77777777" w:rsidR="00DD645E" w:rsidRDefault="00DD645E" w:rsidP="00DD645E">
      <w:pPr>
        <w:pStyle w:val="CORPO"/>
      </w:pPr>
    </w:p>
    <w:p w14:paraId="2B0E5C29" w14:textId="77777777" w:rsidR="00DD645E" w:rsidRDefault="00DD645E" w:rsidP="00DD645E">
      <w:pPr>
        <w:pStyle w:val="CORPO"/>
      </w:pPr>
      <w:r>
        <w:t>Relacionamentos:</w:t>
      </w:r>
    </w:p>
    <w:p w14:paraId="60F25BBF" w14:textId="77777777" w:rsidR="00DD645E" w:rsidRDefault="00DD645E" w:rsidP="00DD645E">
      <w:pPr>
        <w:pStyle w:val="CORPO"/>
      </w:pPr>
      <w:r>
        <w:t>1. Cliente possui Contrato</w:t>
      </w:r>
    </w:p>
    <w:p w14:paraId="4CB699D5" w14:textId="77777777" w:rsidR="00DD645E" w:rsidRDefault="00DD645E" w:rsidP="00DD645E">
      <w:pPr>
        <w:pStyle w:val="CORPO"/>
      </w:pPr>
      <w:r>
        <w:t>2. Funcionário é alocado em Projeto</w:t>
      </w:r>
    </w:p>
    <w:p w14:paraId="14386C5B" w14:textId="77777777" w:rsidR="00DD645E" w:rsidRDefault="00DD645E" w:rsidP="00DD645E">
      <w:pPr>
        <w:pStyle w:val="CORPO"/>
      </w:pPr>
      <w:r>
        <w:t>3. Projeto utiliza Serviço</w:t>
      </w:r>
    </w:p>
    <w:p w14:paraId="53A188B8" w14:textId="77777777" w:rsidR="00DD645E" w:rsidRDefault="00DD645E" w:rsidP="00DD645E">
      <w:pPr>
        <w:pStyle w:val="CORPO"/>
      </w:pPr>
      <w:r>
        <w:t>4. Projeto pertence a um Departamento</w:t>
      </w:r>
    </w:p>
    <w:p w14:paraId="7706D461" w14:textId="77777777" w:rsidR="00DD645E" w:rsidRPr="00D841C2" w:rsidRDefault="00DD645E" w:rsidP="00DD645E">
      <w:pPr>
        <w:pStyle w:val="CORPO"/>
      </w:pPr>
      <w:r>
        <w:t>5. Serviço é fornecido por Fornecedor</w:t>
      </w:r>
    </w:p>
    <w:p w14:paraId="5C0E8FC3" w14:textId="77777777" w:rsidR="00DD645E" w:rsidRDefault="00DD645E" w:rsidP="00DD645E">
      <w:pPr>
        <w:pStyle w:val="Ttulo1"/>
        <w:numPr>
          <w:ilvl w:val="0"/>
          <w:numId w:val="1"/>
        </w:numPr>
        <w:ind w:left="431" w:hanging="431"/>
      </w:pPr>
      <w:bookmarkStart w:id="45" w:name="_Toc167660925"/>
      <w:r>
        <w:lastRenderedPageBreak/>
        <w:t>Diagrama de Caso de Uso</w:t>
      </w:r>
      <w:bookmarkEnd w:id="45"/>
    </w:p>
    <w:p w14:paraId="7B37538F" w14:textId="0F2DA42F" w:rsidR="00921CB3" w:rsidRDefault="00921CB3" w:rsidP="00DD645E">
      <w:pPr>
        <w:pStyle w:val="CORPO"/>
      </w:pPr>
      <w:r>
        <w:rPr>
          <w:noProof/>
          <w:lang w:eastAsia="pt-BR"/>
        </w:rPr>
        <w:drawing>
          <wp:anchor distT="0" distB="0" distL="114300" distR="114300" simplePos="0" relativeHeight="251661312" behindDoc="0" locked="0" layoutInCell="1" allowOverlap="1" wp14:anchorId="085E07E5" wp14:editId="65006954">
            <wp:simplePos x="0" y="0"/>
            <wp:positionH relativeFrom="margin">
              <wp:align>right</wp:align>
            </wp:positionH>
            <wp:positionV relativeFrom="page">
              <wp:align>center</wp:align>
            </wp:positionV>
            <wp:extent cx="5760085" cy="4904740"/>
            <wp:effectExtent l="0" t="0" r="0" b="0"/>
            <wp:wrapSquare wrapText="bothSides"/>
            <wp:docPr id="647442513"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42513" name="Imagem 1" descr="Diagrama, Esquemátic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760085" cy="4904740"/>
                    </a:xfrm>
                    <a:prstGeom prst="rect">
                      <a:avLst/>
                    </a:prstGeom>
                  </pic:spPr>
                </pic:pic>
              </a:graphicData>
            </a:graphic>
          </wp:anchor>
        </w:drawing>
      </w:r>
      <w:r w:rsidR="00903A77" w:rsidRPr="00903A77">
        <w:t>O diagrama de caso de uso Upperpro é uma ferramenta valiosa para compreender as principais funcionalidades do sistema, os diferentes tipos de usuários e suas interações. Ele serve como ponto de partida para a análise e o design detalhados do sistema, além de facilitar a comunicação entre os stakeholders do projeto.</w:t>
      </w:r>
      <w:r>
        <w:t xml:space="preserve"> Segue o diagrama abaixo:</w:t>
      </w:r>
    </w:p>
    <w:p w14:paraId="35AE15DD" w14:textId="71DB8FEE" w:rsidR="00DD645E" w:rsidRPr="00D841C2" w:rsidRDefault="00DD645E" w:rsidP="00DD645E">
      <w:pPr>
        <w:pStyle w:val="CORPO"/>
      </w:pPr>
    </w:p>
    <w:p w14:paraId="728999F2" w14:textId="77777777" w:rsidR="00DD645E" w:rsidRDefault="00DD645E" w:rsidP="00DD645E">
      <w:pPr>
        <w:pStyle w:val="Ttulo1"/>
        <w:numPr>
          <w:ilvl w:val="0"/>
          <w:numId w:val="1"/>
        </w:numPr>
        <w:ind w:left="431" w:hanging="431"/>
      </w:pPr>
      <w:bookmarkStart w:id="46" w:name="_Toc167660926"/>
      <w:r>
        <w:lastRenderedPageBreak/>
        <w:t>Diagrama de Classe</w:t>
      </w:r>
      <w:bookmarkEnd w:id="46"/>
    </w:p>
    <w:p w14:paraId="23E3D0E0" w14:textId="708093FC" w:rsidR="00DD645E" w:rsidRPr="003F3462" w:rsidRDefault="00F44A8E" w:rsidP="00DD645E">
      <w:pPr>
        <w:pStyle w:val="CORPO"/>
      </w:pPr>
      <w:r>
        <w:rPr>
          <w:noProof/>
          <w:lang w:eastAsia="pt-BR"/>
        </w:rPr>
        <w:drawing>
          <wp:anchor distT="0" distB="0" distL="114300" distR="114300" simplePos="0" relativeHeight="251662336" behindDoc="0" locked="0" layoutInCell="1" allowOverlap="1" wp14:anchorId="1B6A0C02" wp14:editId="0FBA0BA8">
            <wp:simplePos x="0" y="0"/>
            <wp:positionH relativeFrom="margin">
              <wp:align>left</wp:align>
            </wp:positionH>
            <wp:positionV relativeFrom="page">
              <wp:posOffset>2743102</wp:posOffset>
            </wp:positionV>
            <wp:extent cx="5749925" cy="5521325"/>
            <wp:effectExtent l="0" t="0" r="3175" b="3175"/>
            <wp:wrapSquare wrapText="bothSides"/>
            <wp:docPr id="787848743"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48743" name="Imagem 4" descr="Diagrama&#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749925" cy="5521325"/>
                    </a:xfrm>
                    <a:prstGeom prst="rect">
                      <a:avLst/>
                    </a:prstGeom>
                  </pic:spPr>
                </pic:pic>
              </a:graphicData>
            </a:graphic>
          </wp:anchor>
        </w:drawing>
      </w:r>
      <w:r w:rsidR="00DD645E" w:rsidRPr="003F3462">
        <w:t>O diagrama de classes apresentado</w:t>
      </w:r>
      <w:r w:rsidR="00DD645E">
        <w:t xml:space="preserve"> abaixo</w:t>
      </w:r>
      <w:r w:rsidR="00DD645E" w:rsidRPr="003F3462">
        <w:t xml:space="preserve"> ilustra a estrutura de um sistema para gerenciar pedidos de compra e venda </w:t>
      </w:r>
      <w:r w:rsidR="00DD645E">
        <w:t xml:space="preserve">para o nosso cliente </w:t>
      </w:r>
      <w:r w:rsidR="00DD645E" w:rsidRPr="008E0E9A">
        <w:rPr>
          <w:rFonts w:cs="Arial"/>
        </w:rPr>
        <w:t>Pr</w:t>
      </w:r>
      <w:r w:rsidR="00DD645E">
        <w:rPr>
          <w:rFonts w:cs="Arial"/>
        </w:rPr>
        <w:t>o</w:t>
      </w:r>
      <w:r w:rsidR="00DD645E" w:rsidRPr="008E0E9A">
        <w:rPr>
          <w:rFonts w:cs="Arial"/>
        </w:rPr>
        <w:t>Tech</w:t>
      </w:r>
      <w:r w:rsidR="00DD645E" w:rsidRPr="003F3462">
        <w:t>. Através da modelagem de classes e seus relacionamentos, o diagrama fornece uma visão geral das entidades e funcionalidades do sistema.</w:t>
      </w:r>
    </w:p>
    <w:p w14:paraId="4DCBBC50" w14:textId="77777777" w:rsidR="00BA1576" w:rsidRDefault="00BA1576" w:rsidP="0039415D">
      <w:pPr>
        <w:jc w:val="both"/>
      </w:pPr>
    </w:p>
    <w:p w14:paraId="67F4EFFB" w14:textId="77777777" w:rsidR="00BA1576" w:rsidRDefault="00BA1576">
      <w:pPr>
        <w:spacing w:after="200" w:line="276" w:lineRule="auto"/>
      </w:pPr>
      <w:r>
        <w:br w:type="page"/>
      </w:r>
    </w:p>
    <w:p w14:paraId="69D4C5FC" w14:textId="77777777" w:rsidR="00824A1B" w:rsidRDefault="00824A1B" w:rsidP="00420DA7">
      <w:pPr>
        <w:pStyle w:val="Ttulo1"/>
        <w:jc w:val="both"/>
      </w:pPr>
      <w:bookmarkStart w:id="47" w:name="_Toc167660927"/>
      <w:r>
        <w:lastRenderedPageBreak/>
        <w:t>telas</w:t>
      </w:r>
      <w:bookmarkEnd w:id="47"/>
    </w:p>
    <w:p w14:paraId="24DEAC7C" w14:textId="668F9CA0" w:rsidR="0025250B" w:rsidRDefault="002E4655" w:rsidP="0025250B">
      <w:pPr>
        <w:pStyle w:val="CORPO"/>
      </w:pPr>
      <w:r>
        <w:t>As telas do nosso projeto seguem</w:t>
      </w:r>
      <w:r w:rsidR="009C59A1">
        <w:t xml:space="preserve"> um padrão d</w:t>
      </w:r>
      <w:r w:rsidR="00F61CEA">
        <w:t>e interface</w:t>
      </w:r>
      <w:r w:rsidR="000D5E4D">
        <w:t>, inspirado no nosso aprendizado do primeiro semestre de UX e UI</w:t>
      </w:r>
      <w:r w:rsidR="00D73EBA">
        <w:t>,</w:t>
      </w:r>
      <w:r w:rsidR="002B29BF">
        <w:t xml:space="preserve"> e nesse semestre</w:t>
      </w:r>
      <w:r w:rsidR="004D61AD">
        <w:t xml:space="preserve"> com o</w:t>
      </w:r>
      <w:r w:rsidR="00611EBC">
        <w:t>s</w:t>
      </w:r>
      <w:r w:rsidR="004D61AD">
        <w:t xml:space="preserve"> conhecimento</w:t>
      </w:r>
      <w:r w:rsidR="00611EBC">
        <w:t>s</w:t>
      </w:r>
      <w:r w:rsidR="004D61AD">
        <w:t xml:space="preserve"> </w:t>
      </w:r>
      <w:r w:rsidR="00D90642">
        <w:t xml:space="preserve">adquiridos com os professores Caio e Ovídeo </w:t>
      </w:r>
      <w:r w:rsidR="004D61AD">
        <w:t xml:space="preserve">de Front-End </w:t>
      </w:r>
      <w:r w:rsidR="004365F9">
        <w:t xml:space="preserve">usamos HTML, </w:t>
      </w:r>
      <w:r w:rsidR="004365F9" w:rsidRPr="00E17C5E">
        <w:t xml:space="preserve">CSS </w:t>
      </w:r>
      <w:r w:rsidR="004365F9">
        <w:t xml:space="preserve">e JavaScript </w:t>
      </w:r>
      <w:r w:rsidR="00AC2EB2">
        <w:t xml:space="preserve">e </w:t>
      </w:r>
      <w:r w:rsidR="003562BE">
        <w:t xml:space="preserve">com o professor Michael aprendemos </w:t>
      </w:r>
      <w:r w:rsidR="00611EBC">
        <w:t>a linguagem PHP</w:t>
      </w:r>
      <w:r w:rsidR="00611EBC" w:rsidRPr="003562BE">
        <w:t xml:space="preserve"> </w:t>
      </w:r>
      <w:r w:rsidR="00D306A7">
        <w:t>para comp</w:t>
      </w:r>
      <w:r w:rsidR="003562BE">
        <w:t>o</w:t>
      </w:r>
      <w:r w:rsidR="00D306A7">
        <w:t>r o</w:t>
      </w:r>
      <w:r w:rsidR="00AC2EB2">
        <w:t xml:space="preserve"> Back-End</w:t>
      </w:r>
      <w:r w:rsidR="00557AAA">
        <w:t xml:space="preserve">. </w:t>
      </w:r>
      <w:r w:rsidR="00D306A7">
        <w:t>U</w:t>
      </w:r>
      <w:r w:rsidR="00D73EBA">
        <w:t xml:space="preserve">tilizamos o </w:t>
      </w:r>
      <w:r w:rsidR="00B71FAD">
        <w:t>F</w:t>
      </w:r>
      <w:r w:rsidR="00D73EBA">
        <w:t xml:space="preserve">igma </w:t>
      </w:r>
      <w:r w:rsidR="00231C2A">
        <w:t xml:space="preserve">para desenvolvermos </w:t>
      </w:r>
      <w:r w:rsidR="00B71FAD">
        <w:t>os protótipos</w:t>
      </w:r>
      <w:r w:rsidR="00972CDD">
        <w:t xml:space="preserve"> d</w:t>
      </w:r>
      <w:r w:rsidR="00231C2A">
        <w:t>as telas</w:t>
      </w:r>
      <w:r w:rsidR="000D5E4D">
        <w:t>. As cores</w:t>
      </w:r>
      <w:r w:rsidR="006C734C">
        <w:t xml:space="preserve"> seguem </w:t>
      </w:r>
      <w:r w:rsidR="00945875">
        <w:t xml:space="preserve">em azul </w:t>
      </w:r>
      <w:r w:rsidR="00607C0D">
        <w:t xml:space="preserve">podendo variar </w:t>
      </w:r>
      <w:r w:rsidR="00945875">
        <w:t>na</w:t>
      </w:r>
      <w:r w:rsidR="009A581F">
        <w:t>s</w:t>
      </w:r>
      <w:r w:rsidR="0082417B">
        <w:t xml:space="preserve"> </w:t>
      </w:r>
      <w:r w:rsidR="00945875">
        <w:t>paleta</w:t>
      </w:r>
      <w:r w:rsidR="009A581F">
        <w:t xml:space="preserve">s </w:t>
      </w:r>
      <w:r w:rsidR="009501D5">
        <w:t>#58</w:t>
      </w:r>
      <w:r w:rsidR="0082417B">
        <w:t>BEFA</w:t>
      </w:r>
      <w:r w:rsidR="00467074">
        <w:t>, #</w:t>
      </w:r>
      <w:r w:rsidR="0097729C">
        <w:t>FB5FA</w:t>
      </w:r>
      <w:r w:rsidR="0082417B">
        <w:t>,</w:t>
      </w:r>
      <w:r w:rsidR="0097729C">
        <w:t xml:space="preserve"> #26ABFA</w:t>
      </w:r>
      <w:r w:rsidR="009A581F">
        <w:t>,</w:t>
      </w:r>
      <w:r w:rsidR="0082417B">
        <w:t xml:space="preserve"> </w:t>
      </w:r>
      <w:r w:rsidR="009A581F">
        <w:t xml:space="preserve">#0DA2FA, #0099DFA </w:t>
      </w:r>
      <w:r w:rsidR="0082417B">
        <w:t>e em branco</w:t>
      </w:r>
      <w:r w:rsidR="000B701B">
        <w:t xml:space="preserve"> #ffffff</w:t>
      </w:r>
      <w:r w:rsidR="006F09F5">
        <w:t xml:space="preserve">. </w:t>
      </w:r>
      <w:r w:rsidR="00607C0D">
        <w:t>Também</w:t>
      </w:r>
      <w:r w:rsidR="006F09F5">
        <w:t xml:space="preserve"> temos o cabeçalho padrão</w:t>
      </w:r>
      <w:r w:rsidR="0093194A">
        <w:t xml:space="preserve"> com o nosso logo e com os títulos de “Produtos” e “Categoria”,</w:t>
      </w:r>
      <w:r w:rsidR="00E84DDC">
        <w:t xml:space="preserve"> e</w:t>
      </w:r>
      <w:r w:rsidR="006F09F5">
        <w:t xml:space="preserve"> em quase todas as telas</w:t>
      </w:r>
      <w:r w:rsidR="005D1135">
        <w:t xml:space="preserve"> com os botões </w:t>
      </w:r>
      <w:r w:rsidR="004D2E3A">
        <w:t>de perfil e sair com imagem intuitiva</w:t>
      </w:r>
      <w:r w:rsidR="00831142">
        <w:t xml:space="preserve">. Em cada subtítulo abaixo está descrito as funcionalidades para que o usuário possa </w:t>
      </w:r>
      <w:r w:rsidR="00E75FE6">
        <w:t>entender.</w:t>
      </w:r>
      <w:r w:rsidR="00952B90">
        <w:t xml:space="preserve"> Elas servem de inspiraç</w:t>
      </w:r>
      <w:r w:rsidR="00E803E9">
        <w:t>ão para o desenvolvimento d</w:t>
      </w:r>
      <w:r w:rsidR="004B1A7D">
        <w:t>as telas</w:t>
      </w:r>
      <w:r w:rsidR="00E803E9">
        <w:t>, podendo não ficar exatamente igual.</w:t>
      </w:r>
    </w:p>
    <w:p w14:paraId="7B3F5927" w14:textId="452917F1" w:rsidR="00227530" w:rsidRDefault="00C92638" w:rsidP="00227530">
      <w:pPr>
        <w:pStyle w:val="Ttulo2"/>
      </w:pPr>
      <w:bookmarkStart w:id="48" w:name="_Toc167660928"/>
      <w:r>
        <w:t>Tela Inicial</w:t>
      </w:r>
      <w:bookmarkEnd w:id="48"/>
    </w:p>
    <w:p w14:paraId="322C444E" w14:textId="30013D24" w:rsidR="00084651" w:rsidRPr="00084651" w:rsidRDefault="00084651" w:rsidP="00084651">
      <w:pPr>
        <w:pStyle w:val="Ttulo3"/>
      </w:pPr>
      <w:bookmarkStart w:id="49" w:name="_Toc167660929"/>
      <w:r>
        <w:rPr>
          <w:noProof/>
        </w:rPr>
        <w:drawing>
          <wp:anchor distT="0" distB="0" distL="114300" distR="114300" simplePos="0" relativeHeight="251674624" behindDoc="0" locked="0" layoutInCell="1" allowOverlap="1" wp14:anchorId="5EDBC082" wp14:editId="0D54B1ED">
            <wp:simplePos x="0" y="0"/>
            <wp:positionH relativeFrom="margin">
              <wp:align>right</wp:align>
            </wp:positionH>
            <wp:positionV relativeFrom="paragraph">
              <wp:posOffset>313817</wp:posOffset>
            </wp:positionV>
            <wp:extent cx="5760085" cy="3006090"/>
            <wp:effectExtent l="0" t="0" r="0" b="3810"/>
            <wp:wrapSquare wrapText="bothSides"/>
            <wp:docPr id="504254941" name="Imagem 1"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54941" name="Imagem 1" descr="Tela de celular&#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760085" cy="3006090"/>
                    </a:xfrm>
                    <a:prstGeom prst="rect">
                      <a:avLst/>
                    </a:prstGeom>
                  </pic:spPr>
                </pic:pic>
              </a:graphicData>
            </a:graphic>
          </wp:anchor>
        </w:drawing>
      </w:r>
      <w:r>
        <w:t xml:space="preserve">Tela </w:t>
      </w:r>
      <w:r w:rsidR="007F2773">
        <w:t>Inicial</w:t>
      </w:r>
      <w:r>
        <w:t>: Primeira Parte</w:t>
      </w:r>
      <w:bookmarkEnd w:id="49"/>
    </w:p>
    <w:p w14:paraId="43789718" w14:textId="6EDEC462" w:rsidR="00C92638" w:rsidRDefault="00C92638" w:rsidP="00C92638">
      <w:pPr>
        <w:pStyle w:val="CORPO"/>
      </w:pPr>
      <w:r>
        <w:t>A tela inicial do site apresenta um design simples e moderno, com destaque para o logotipo da empresa "UPPERPRO"</w:t>
      </w:r>
      <w:r w:rsidR="009B2523">
        <w:t xml:space="preserve">, </w:t>
      </w:r>
      <w:r>
        <w:t xml:space="preserve">o título "Bem-vindo ao Nosso Sistema </w:t>
      </w:r>
      <w:r w:rsidR="00831A20">
        <w:t>M</w:t>
      </w:r>
      <w:r>
        <w:t>RP". Um subtítulo destaca as vantagens do sistema.</w:t>
      </w:r>
      <w:r w:rsidR="00A30D9B">
        <w:t xml:space="preserve"> </w:t>
      </w:r>
      <w:r w:rsidR="009B2523">
        <w:t>Além</w:t>
      </w:r>
      <w:r w:rsidR="00A30D9B">
        <w:t xml:space="preserve"> do</w:t>
      </w:r>
      <w:r w:rsidR="009B2523">
        <w:t xml:space="preserve"> nosso logo,</w:t>
      </w:r>
      <w:r w:rsidR="00A30D9B">
        <w:t xml:space="preserve"> dos títulos</w:t>
      </w:r>
      <w:r w:rsidR="00AB6498">
        <w:t xml:space="preserve"> </w:t>
      </w:r>
      <w:r w:rsidR="00AB6498">
        <w:lastRenderedPageBreak/>
        <w:t>“Sobre”, “Funcionalidades”, “Cadastre-se” e “Contato”</w:t>
      </w:r>
      <w:r w:rsidR="00A30D9B">
        <w:t xml:space="preserve"> no cabeçalho que encaminham para uma nova </w:t>
      </w:r>
      <w:r w:rsidR="00433D5E">
        <w:t>página</w:t>
      </w:r>
      <w:r w:rsidR="009B2523">
        <w:t>.</w:t>
      </w:r>
    </w:p>
    <w:p w14:paraId="0C00DA5D" w14:textId="44364E34" w:rsidR="00227530" w:rsidRDefault="00084651" w:rsidP="00084651">
      <w:pPr>
        <w:pStyle w:val="Ttulo3"/>
      </w:pPr>
      <w:bookmarkStart w:id="50" w:name="_Toc167660930"/>
      <w:r>
        <w:rPr>
          <w:noProof/>
        </w:rPr>
        <w:drawing>
          <wp:anchor distT="0" distB="0" distL="114300" distR="114300" simplePos="0" relativeHeight="251675648" behindDoc="0" locked="0" layoutInCell="1" allowOverlap="1" wp14:anchorId="01110A05" wp14:editId="61377ADA">
            <wp:simplePos x="0" y="0"/>
            <wp:positionH relativeFrom="margin">
              <wp:posOffset>-635</wp:posOffset>
            </wp:positionH>
            <wp:positionV relativeFrom="paragraph">
              <wp:posOffset>390525</wp:posOffset>
            </wp:positionV>
            <wp:extent cx="5760085" cy="3020695"/>
            <wp:effectExtent l="0" t="0" r="0" b="8255"/>
            <wp:wrapSquare wrapText="bothSides"/>
            <wp:docPr id="836351140" name="Imagem 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51140" name="Imagem 2" descr="Interface gráfica do usuário, Texto, Aplicativ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760085" cy="3020695"/>
                    </a:xfrm>
                    <a:prstGeom prst="rect">
                      <a:avLst/>
                    </a:prstGeom>
                  </pic:spPr>
                </pic:pic>
              </a:graphicData>
            </a:graphic>
          </wp:anchor>
        </w:drawing>
      </w:r>
      <w:r>
        <w:t>Tela Inicial: Segunda Parte</w:t>
      </w:r>
      <w:bookmarkEnd w:id="50"/>
    </w:p>
    <w:p w14:paraId="084765AF" w14:textId="664D37C3" w:rsidR="00204075" w:rsidRDefault="00136D3C" w:rsidP="00204075">
      <w:pPr>
        <w:pStyle w:val="CORPO"/>
      </w:pPr>
      <w:r>
        <w:t>A segunda parte da nossa tela inicial conta com um fundo branco</w:t>
      </w:r>
      <w:r w:rsidR="0005216D">
        <w:t>, uma imagem de pessoas em uma reunião com o logo do Núcleo de TI da Uniso.</w:t>
      </w:r>
      <w:r w:rsidR="00204075">
        <w:t xml:space="preserve"> </w:t>
      </w:r>
      <w:r w:rsidR="007F2773">
        <w:t>E</w:t>
      </w:r>
      <w:r w:rsidR="00204075">
        <w:t xml:space="preserve"> um texto informativo contando sobre a UpperPro.</w:t>
      </w:r>
    </w:p>
    <w:p w14:paraId="0750459A" w14:textId="3782B196" w:rsidR="007F2773" w:rsidRDefault="006A3C7C" w:rsidP="006A3C7C">
      <w:pPr>
        <w:pStyle w:val="Ttulo3"/>
      </w:pPr>
      <w:bookmarkStart w:id="51" w:name="_Toc167660931"/>
      <w:r>
        <w:rPr>
          <w:noProof/>
        </w:rPr>
        <w:drawing>
          <wp:anchor distT="0" distB="0" distL="114300" distR="114300" simplePos="0" relativeHeight="251676672" behindDoc="0" locked="0" layoutInCell="1" allowOverlap="1" wp14:anchorId="7D29D385" wp14:editId="6858480E">
            <wp:simplePos x="0" y="0"/>
            <wp:positionH relativeFrom="margin">
              <wp:posOffset>0</wp:posOffset>
            </wp:positionH>
            <wp:positionV relativeFrom="paragraph">
              <wp:posOffset>300990</wp:posOffset>
            </wp:positionV>
            <wp:extent cx="5760085" cy="2430780"/>
            <wp:effectExtent l="0" t="0" r="0" b="7620"/>
            <wp:wrapSquare wrapText="bothSides"/>
            <wp:docPr id="1060189343" name="Imagem 3" descr="Interface gráfica do usuário, Diagrama,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89343" name="Imagem 3" descr="Interface gráfica do usuário, Diagrama, Aplicativ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760085" cy="2430780"/>
                    </a:xfrm>
                    <a:prstGeom prst="rect">
                      <a:avLst/>
                    </a:prstGeom>
                  </pic:spPr>
                </pic:pic>
              </a:graphicData>
            </a:graphic>
          </wp:anchor>
        </w:drawing>
      </w:r>
      <w:r w:rsidR="00783CCE">
        <w:t>Tela Inicial: T</w:t>
      </w:r>
      <w:r w:rsidR="007F2773">
        <w:t>erceira Parte</w:t>
      </w:r>
      <w:bookmarkEnd w:id="51"/>
    </w:p>
    <w:p w14:paraId="7FF5E949" w14:textId="4CA86BFF" w:rsidR="00783CCE" w:rsidRPr="00783CCE" w:rsidRDefault="007F2773" w:rsidP="007F2773">
      <w:pPr>
        <w:pStyle w:val="CORPO"/>
      </w:pPr>
      <w:r>
        <w:t xml:space="preserve">A terceira parte da tela inicial destaca as principais funcionalidades do sistema </w:t>
      </w:r>
      <w:r w:rsidR="00831A20">
        <w:t>M</w:t>
      </w:r>
      <w:r>
        <w:t xml:space="preserve">RP da empresa: controle de estoque eficiente, gerenciamento de serviços, sistema </w:t>
      </w:r>
      <w:r>
        <w:lastRenderedPageBreak/>
        <w:t>de gestão para serviços e controle de vendas simplificado. Através de ícones, títulos e descrições curtas, a seção apresenta as funcionalidades de forma clara e objetiva.</w:t>
      </w:r>
    </w:p>
    <w:p w14:paraId="3946EC96" w14:textId="1E94FD36" w:rsidR="00E06790" w:rsidRDefault="00A871F4" w:rsidP="00E06790">
      <w:pPr>
        <w:pStyle w:val="Ttulo2"/>
      </w:pPr>
      <w:bookmarkStart w:id="52" w:name="_Toc167660932"/>
      <w:r>
        <w:rPr>
          <w:noProof/>
        </w:rPr>
        <w:drawing>
          <wp:anchor distT="0" distB="0" distL="114300" distR="114300" simplePos="0" relativeHeight="251677696" behindDoc="0" locked="0" layoutInCell="1" allowOverlap="1" wp14:anchorId="4C5615E4" wp14:editId="722169A0">
            <wp:simplePos x="0" y="0"/>
            <wp:positionH relativeFrom="margin">
              <wp:posOffset>-118110</wp:posOffset>
            </wp:positionH>
            <wp:positionV relativeFrom="paragraph">
              <wp:posOffset>222885</wp:posOffset>
            </wp:positionV>
            <wp:extent cx="5875655" cy="3839845"/>
            <wp:effectExtent l="0" t="0" r="0" b="0"/>
            <wp:wrapSquare wrapText="bothSides"/>
            <wp:docPr id="1391353263" name="Imagem 3"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53263" name="Imagem 3" descr="Interface gráfica do usuário, Texto, Aplicativo, chat ou mensagem de text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875655" cy="3839845"/>
                    </a:xfrm>
                    <a:prstGeom prst="rect">
                      <a:avLst/>
                    </a:prstGeom>
                  </pic:spPr>
                </pic:pic>
              </a:graphicData>
            </a:graphic>
            <wp14:sizeRelH relativeFrom="margin">
              <wp14:pctWidth>0</wp14:pctWidth>
            </wp14:sizeRelH>
            <wp14:sizeRelV relativeFrom="margin">
              <wp14:pctHeight>0</wp14:pctHeight>
            </wp14:sizeRelV>
          </wp:anchor>
        </w:drawing>
      </w:r>
      <w:r w:rsidR="00EA32E7">
        <w:t>Tela de criação de conta</w:t>
      </w:r>
      <w:bookmarkEnd w:id="52"/>
    </w:p>
    <w:p w14:paraId="07094489" w14:textId="621D2A9A" w:rsidR="00161B7A" w:rsidRDefault="00E06790" w:rsidP="00EA7CF8">
      <w:pPr>
        <w:pStyle w:val="CORPO"/>
      </w:pPr>
      <w:r>
        <w:t xml:space="preserve">Título "Crie sua conta": Indica a opção de </w:t>
      </w:r>
      <w:r w:rsidR="009C10B9">
        <w:t>criar uma</w:t>
      </w:r>
      <w:r>
        <w:t xml:space="preserve"> conta para novos usuários</w:t>
      </w:r>
      <w:r w:rsidR="00EA7CF8">
        <w:t>, com os campos</w:t>
      </w:r>
      <w:r w:rsidR="002D5A7A">
        <w:t>:</w:t>
      </w:r>
      <w:r w:rsidR="00EA7CF8">
        <w:t xml:space="preserve"> “</w:t>
      </w:r>
      <w:r w:rsidR="00435BCE">
        <w:t>Nome”</w:t>
      </w:r>
      <w:r w:rsidR="002D5A7A">
        <w:t xml:space="preserve"> </w:t>
      </w:r>
      <w:r w:rsidR="00254232">
        <w:t>para o usuário digitar o seu nome.</w:t>
      </w:r>
      <w:r w:rsidR="002D5A7A">
        <w:t xml:space="preserve"> </w:t>
      </w:r>
      <w:r w:rsidR="00D23993">
        <w:t>“</w:t>
      </w:r>
      <w:r w:rsidR="00435BCE">
        <w:t xml:space="preserve">Email” para o usuário digitar o seu </w:t>
      </w:r>
      <w:r w:rsidR="002D5A7A">
        <w:t>email. E “Senha” para o usuário criar a sua senha.</w:t>
      </w:r>
    </w:p>
    <w:p w14:paraId="0CB26A5D" w14:textId="339E8728" w:rsidR="00714EB1" w:rsidRDefault="00E06790" w:rsidP="00714EB1">
      <w:pPr>
        <w:pStyle w:val="CORPO"/>
      </w:pPr>
      <w:r>
        <w:t xml:space="preserve">Botão "CADASTRAR": </w:t>
      </w:r>
      <w:r w:rsidR="002658AD">
        <w:t xml:space="preserve">Cria </w:t>
      </w:r>
      <w:r w:rsidR="00D060AA">
        <w:t>uma conta para o</w:t>
      </w:r>
      <w:r>
        <w:t xml:space="preserve"> usuário</w:t>
      </w:r>
      <w:r w:rsidR="002D5A7A">
        <w:t xml:space="preserve"> baseado nos campos preenchidos</w:t>
      </w:r>
      <w:r w:rsidR="00D060AA">
        <w:t>.</w:t>
      </w:r>
    </w:p>
    <w:p w14:paraId="6DAE366A" w14:textId="431D1943" w:rsidR="00E06790" w:rsidRDefault="00E06790" w:rsidP="00714EB1">
      <w:pPr>
        <w:pStyle w:val="CORPO"/>
      </w:pPr>
      <w:r>
        <w:t>Seção inferior:</w:t>
      </w:r>
    </w:p>
    <w:p w14:paraId="4F6A6A75" w14:textId="77777777" w:rsidR="00E06790" w:rsidRDefault="00E06790" w:rsidP="00E06790">
      <w:pPr>
        <w:pStyle w:val="CORPO"/>
      </w:pPr>
      <w:r>
        <w:t>Título "Bem-vindo de volta!": Saudação ao usuário que já possui conta.</w:t>
      </w:r>
    </w:p>
    <w:p w14:paraId="4082DE59" w14:textId="51BCBE63" w:rsidR="00E06790" w:rsidRDefault="00E06790" w:rsidP="00E06790">
      <w:pPr>
        <w:pStyle w:val="CORPO"/>
      </w:pPr>
      <w:r>
        <w:t>Subtítulo "Acesse sua conta agora mesmo.": Informa o objetivo da tela</w:t>
      </w:r>
      <w:r w:rsidR="00254F88">
        <w:t xml:space="preserve"> em azul</w:t>
      </w:r>
      <w:r>
        <w:t>.</w:t>
      </w:r>
    </w:p>
    <w:p w14:paraId="27CF612D" w14:textId="6DC5F417" w:rsidR="00E06790" w:rsidRDefault="00E06790" w:rsidP="00E06790">
      <w:pPr>
        <w:pStyle w:val="CORPO"/>
      </w:pPr>
      <w:r>
        <w:t xml:space="preserve">Botão "ENTRAR": </w:t>
      </w:r>
      <w:r w:rsidR="00880C38">
        <w:t xml:space="preserve">Direciona o usuário para a tela de </w:t>
      </w:r>
      <w:r w:rsidR="00F9060D">
        <w:t>login.</w:t>
      </w:r>
    </w:p>
    <w:p w14:paraId="59CFB4E4" w14:textId="77777777" w:rsidR="00E06790" w:rsidRDefault="00E06790" w:rsidP="00E06790">
      <w:pPr>
        <w:pStyle w:val="CORPO"/>
      </w:pPr>
      <w:r>
        <w:t>Link "Esqueci minha senha": Direciona o usuário para a tela de recuperação de senha.</w:t>
      </w:r>
    </w:p>
    <w:p w14:paraId="20AB18B0" w14:textId="55CD2DD8" w:rsidR="00E06790" w:rsidRDefault="00E06790" w:rsidP="00714EB1">
      <w:pPr>
        <w:pStyle w:val="CORPO"/>
      </w:pPr>
      <w:r>
        <w:t>Funcionalidades básicas:</w:t>
      </w:r>
    </w:p>
    <w:p w14:paraId="5EDEDE25" w14:textId="472CCF76" w:rsidR="00E06790" w:rsidRDefault="00E06790" w:rsidP="00E06790">
      <w:pPr>
        <w:pStyle w:val="CORPO"/>
      </w:pPr>
      <w:r>
        <w:t>Autenticação de usuário: Verifica se o nome de usuário e senha digitados correspondem a uma conta existente.</w:t>
      </w:r>
    </w:p>
    <w:p w14:paraId="26FD12DA" w14:textId="74C13271" w:rsidR="00E06790" w:rsidRDefault="00E06790" w:rsidP="00E06790">
      <w:pPr>
        <w:pStyle w:val="CORPO"/>
      </w:pPr>
      <w:r>
        <w:lastRenderedPageBreak/>
        <w:t>Acesso à conta: Permite que o usuário acesse sua conta após a autenticação bem-sucedida.</w:t>
      </w:r>
    </w:p>
    <w:p w14:paraId="4362587C" w14:textId="71C7B356" w:rsidR="00E06790" w:rsidRDefault="00E06790" w:rsidP="00E52A4F">
      <w:pPr>
        <w:pStyle w:val="CORPO"/>
      </w:pPr>
      <w:r>
        <w:t>Recuperação de senha: Auxilia o usuário a recuperar sua senha caso a tenha esquecido.</w:t>
      </w:r>
    </w:p>
    <w:p w14:paraId="6C5C8B8B" w14:textId="40239907" w:rsidR="00E06790" w:rsidRDefault="00E06790" w:rsidP="00E06790">
      <w:pPr>
        <w:pStyle w:val="CORPO"/>
      </w:pPr>
      <w:r>
        <w:t>Criação de conta: Permite que novos usuários criem uma conta no site.</w:t>
      </w:r>
    </w:p>
    <w:p w14:paraId="3562464A" w14:textId="3CB07454" w:rsidR="00E06790" w:rsidRDefault="00E06790" w:rsidP="00E06790">
      <w:pPr>
        <w:pStyle w:val="CORPO"/>
      </w:pPr>
      <w:r>
        <w:t>Mensagens de erro: Exibe mensagens em caso de informações incorretas digitadas.</w:t>
      </w:r>
    </w:p>
    <w:p w14:paraId="162F42DA" w14:textId="36A447C7" w:rsidR="00E06790" w:rsidRDefault="00E06790" w:rsidP="00E06790">
      <w:pPr>
        <w:pStyle w:val="CORPO"/>
      </w:pPr>
      <w:r>
        <w:t>Opções de recuperação de conta: Auxilia o usuário a recuperar seu nome de usuário ou e-mail em caso de esquecimento.</w:t>
      </w:r>
    </w:p>
    <w:p w14:paraId="76750111" w14:textId="45317162" w:rsidR="00BE40AB" w:rsidRDefault="004A1E54" w:rsidP="00FC49EF">
      <w:pPr>
        <w:pStyle w:val="Ttulo2"/>
      </w:pPr>
      <w:bookmarkStart w:id="53" w:name="_Toc167660933"/>
      <w:r>
        <w:rPr>
          <w:noProof/>
        </w:rPr>
        <w:drawing>
          <wp:anchor distT="0" distB="0" distL="114300" distR="114300" simplePos="0" relativeHeight="251678720" behindDoc="1" locked="0" layoutInCell="1" allowOverlap="1" wp14:anchorId="4452C817" wp14:editId="11A9F9EF">
            <wp:simplePos x="0" y="0"/>
            <wp:positionH relativeFrom="margin">
              <wp:posOffset>375920</wp:posOffset>
            </wp:positionH>
            <wp:positionV relativeFrom="paragraph">
              <wp:posOffset>322580</wp:posOffset>
            </wp:positionV>
            <wp:extent cx="5000625" cy="3324225"/>
            <wp:effectExtent l="0" t="0" r="0" b="0"/>
            <wp:wrapTopAndBottom/>
            <wp:docPr id="657259353"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59353" name="Imagem 4" descr="Interface gráfica do usuário, Aplicativ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000625" cy="3324225"/>
                    </a:xfrm>
                    <a:prstGeom prst="rect">
                      <a:avLst/>
                    </a:prstGeom>
                  </pic:spPr>
                </pic:pic>
              </a:graphicData>
            </a:graphic>
          </wp:anchor>
        </w:drawing>
      </w:r>
      <w:r w:rsidR="00FC49EF">
        <w:t>Login</w:t>
      </w:r>
      <w:bookmarkEnd w:id="53"/>
    </w:p>
    <w:p w14:paraId="14CC37AA" w14:textId="63860573" w:rsidR="00194F2E" w:rsidRDefault="00194F2E" w:rsidP="004A1E54">
      <w:pPr>
        <w:pStyle w:val="CORPO"/>
        <w:ind w:firstLine="0"/>
      </w:pPr>
    </w:p>
    <w:p w14:paraId="389C91A4" w14:textId="1A09AE26" w:rsidR="00CB6DCE" w:rsidRDefault="00194F2E" w:rsidP="00194F2E">
      <w:pPr>
        <w:pStyle w:val="CORPO"/>
      </w:pPr>
      <w:r>
        <w:t>N</w:t>
      </w:r>
      <w:r w:rsidR="00CB6DCE">
        <w:t>ome: Esse campo é onde o usuário deve inserir seu nome.</w:t>
      </w:r>
    </w:p>
    <w:p w14:paraId="698C0A3B" w14:textId="448E62FA" w:rsidR="00CB6DCE" w:rsidRDefault="00194F2E" w:rsidP="00CB6DCE">
      <w:pPr>
        <w:pStyle w:val="CORPO"/>
      </w:pPr>
      <w:r>
        <w:t>S</w:t>
      </w:r>
      <w:r w:rsidR="00CB6DCE">
        <w:t>enha: Esse campo é onde o usuário deve inserir sua senha.</w:t>
      </w:r>
    </w:p>
    <w:p w14:paraId="57EAB97F" w14:textId="5CA44619" w:rsidR="007916AB" w:rsidRDefault="00CB6DCE" w:rsidP="007916AB">
      <w:pPr>
        <w:pStyle w:val="CORPO"/>
      </w:pPr>
      <w:r>
        <w:t xml:space="preserve">Botão "Entrar": Esse botão permite que o usuário envie suas credenciais de login e acesse o sistema. </w:t>
      </w:r>
    </w:p>
    <w:p w14:paraId="2C2991C6" w14:textId="126B3DE7" w:rsidR="00766663" w:rsidRDefault="00766663" w:rsidP="007916AB">
      <w:pPr>
        <w:pStyle w:val="CORPO"/>
      </w:pPr>
    </w:p>
    <w:p w14:paraId="503C5F31" w14:textId="0B7F089D" w:rsidR="00C31236" w:rsidRPr="00C31236" w:rsidRDefault="00424A78" w:rsidP="00C31236">
      <w:pPr>
        <w:pStyle w:val="Ttulo2"/>
      </w:pPr>
      <w:bookmarkStart w:id="54" w:name="_Toc167660934"/>
      <w:r>
        <w:rPr>
          <w:noProof/>
        </w:rPr>
        <w:lastRenderedPageBreak/>
        <w:drawing>
          <wp:anchor distT="0" distB="0" distL="114300" distR="114300" simplePos="0" relativeHeight="251665408" behindDoc="1" locked="0" layoutInCell="1" allowOverlap="1" wp14:anchorId="3C89FE0D" wp14:editId="462930D8">
            <wp:simplePos x="0" y="0"/>
            <wp:positionH relativeFrom="margin">
              <wp:posOffset>-3810</wp:posOffset>
            </wp:positionH>
            <wp:positionV relativeFrom="paragraph">
              <wp:posOffset>624840</wp:posOffset>
            </wp:positionV>
            <wp:extent cx="5760085" cy="3142615"/>
            <wp:effectExtent l="0" t="0" r="0" b="635"/>
            <wp:wrapTight wrapText="bothSides">
              <wp:wrapPolygon edited="0">
                <wp:start x="0" y="0"/>
                <wp:lineTo x="0" y="21473"/>
                <wp:lineTo x="21502" y="21473"/>
                <wp:lineTo x="21502" y="0"/>
                <wp:lineTo x="0" y="0"/>
              </wp:wrapPolygon>
            </wp:wrapTight>
            <wp:docPr id="1011501295" name="Imagem 6"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01295" name="Imagem 6" descr="Interface gráfica do usuário, Site&#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760085" cy="3142615"/>
                    </a:xfrm>
                    <a:prstGeom prst="rect">
                      <a:avLst/>
                    </a:prstGeom>
                  </pic:spPr>
                </pic:pic>
              </a:graphicData>
            </a:graphic>
          </wp:anchor>
        </w:drawing>
      </w:r>
      <w:r w:rsidR="00801FD4">
        <w:t>Perfil</w:t>
      </w:r>
      <w:bookmarkEnd w:id="54"/>
    </w:p>
    <w:p w14:paraId="1A6C2A46" w14:textId="34D28682" w:rsidR="00B41F77" w:rsidRDefault="0024676D" w:rsidP="00E14284">
      <w:pPr>
        <w:pStyle w:val="CORPO"/>
      </w:pPr>
      <w:r>
        <w:t>A tela de perfil coleta informações pessoais d</w:t>
      </w:r>
      <w:r w:rsidR="00B41F77">
        <w:t>a Empresa,</w:t>
      </w:r>
      <w:r w:rsidR="009C07C0">
        <w:t xml:space="preserve"> e</w:t>
      </w:r>
      <w:r w:rsidR="00B41F77">
        <w:t xml:space="preserve"> suas funcionalidades são</w:t>
      </w:r>
      <w:r w:rsidR="00490F76">
        <w:t>:</w:t>
      </w:r>
    </w:p>
    <w:p w14:paraId="3596E5CE" w14:textId="0084B311" w:rsidR="001D6347" w:rsidRDefault="001D6347" w:rsidP="00E14284">
      <w:pPr>
        <w:pStyle w:val="CORPO"/>
      </w:pPr>
    </w:p>
    <w:p w14:paraId="0EF069AD" w14:textId="25B5B434" w:rsidR="00490F76" w:rsidRDefault="00490F76" w:rsidP="00E14284">
      <w:pPr>
        <w:pStyle w:val="CORPO"/>
      </w:pPr>
      <w:r>
        <w:t>Dados da empresa:</w:t>
      </w:r>
    </w:p>
    <w:p w14:paraId="5FD875C0" w14:textId="5E9E57A0" w:rsidR="00E14284" w:rsidRDefault="00E14284" w:rsidP="00E14284">
      <w:pPr>
        <w:pStyle w:val="CORPO"/>
      </w:pPr>
      <w:r>
        <w:t>Nome: Este campo exige que o usuário insira seu nome completo.</w:t>
      </w:r>
    </w:p>
    <w:p w14:paraId="50A44CFA" w14:textId="66518C17" w:rsidR="007203E7" w:rsidRDefault="007203E7" w:rsidP="007203E7">
      <w:pPr>
        <w:pStyle w:val="CORPO"/>
      </w:pPr>
      <w:r>
        <w:t xml:space="preserve">Nome Fantasia: Este campo exige que o usuário insira seu nome </w:t>
      </w:r>
      <w:r w:rsidR="0060537E">
        <w:t>de sua preferência</w:t>
      </w:r>
      <w:r>
        <w:t>.</w:t>
      </w:r>
    </w:p>
    <w:p w14:paraId="0E2A24B7" w14:textId="5D7D4B53" w:rsidR="00E14284" w:rsidRDefault="00862A8D" w:rsidP="00E14284">
      <w:pPr>
        <w:pStyle w:val="CORPO"/>
      </w:pPr>
      <w:r>
        <w:t>Tipo de Pessoa</w:t>
      </w:r>
      <w:r w:rsidR="00E167D5">
        <w:t>: Este campo exige que o usuário insira</w:t>
      </w:r>
      <w:r w:rsidR="00482D1E">
        <w:t xml:space="preserve"> o tipo de pessoa jurídica, como </w:t>
      </w:r>
      <w:r w:rsidR="00995300">
        <w:t xml:space="preserve">empresário individual, sociedade </w:t>
      </w:r>
      <w:r w:rsidR="00380A1D">
        <w:t>limitada etc.</w:t>
      </w:r>
    </w:p>
    <w:p w14:paraId="3C65D486" w14:textId="6ED184CC" w:rsidR="00FF32B0" w:rsidRDefault="00FF32B0" w:rsidP="00E14284">
      <w:pPr>
        <w:pStyle w:val="CORPO"/>
      </w:pPr>
      <w:r>
        <w:t>CPF:</w:t>
      </w:r>
      <w:r w:rsidRPr="00FF32B0">
        <w:t xml:space="preserve"> </w:t>
      </w:r>
      <w:r>
        <w:t>Este campo exige que o usuário insira o seu cpf.</w:t>
      </w:r>
    </w:p>
    <w:p w14:paraId="7340D22D" w14:textId="44A24B17" w:rsidR="007F45B4" w:rsidRDefault="007F45B4" w:rsidP="00E14284">
      <w:pPr>
        <w:pStyle w:val="CORPO"/>
      </w:pPr>
    </w:p>
    <w:p w14:paraId="0407604F" w14:textId="528A15F3" w:rsidR="009C07C0" w:rsidRDefault="009C07C0" w:rsidP="00E14284">
      <w:pPr>
        <w:pStyle w:val="CORPO"/>
      </w:pPr>
      <w:r>
        <w:t>Endereço:</w:t>
      </w:r>
    </w:p>
    <w:p w14:paraId="3792DAB8" w14:textId="6C3131FB" w:rsidR="009C07C0" w:rsidRDefault="00FB624C" w:rsidP="00E14284">
      <w:pPr>
        <w:pStyle w:val="CORPO"/>
      </w:pPr>
      <w:r>
        <w:t>CEP:</w:t>
      </w:r>
      <w:r w:rsidRPr="00FB624C">
        <w:t xml:space="preserve"> </w:t>
      </w:r>
      <w:r>
        <w:t>Este campo exige que o usuário insira o seu cep</w:t>
      </w:r>
      <w:r w:rsidR="001003BC">
        <w:t>.</w:t>
      </w:r>
    </w:p>
    <w:p w14:paraId="5006E767" w14:textId="7D7E3960" w:rsidR="001003BC" w:rsidRDefault="001003BC" w:rsidP="00E14284">
      <w:pPr>
        <w:pStyle w:val="CORPO"/>
      </w:pPr>
      <w:r>
        <w:t>UF: Este campo exige que o usuário insira o estado d</w:t>
      </w:r>
      <w:r w:rsidR="005F703D">
        <w:t>e sua cidade.</w:t>
      </w:r>
    </w:p>
    <w:p w14:paraId="52DF20CB" w14:textId="5B798FEC" w:rsidR="005F703D" w:rsidRDefault="005F703D" w:rsidP="00E14284">
      <w:pPr>
        <w:pStyle w:val="CORPO"/>
      </w:pPr>
      <w:r>
        <w:t>Cidade: Este campo exige que o usuário insira a sua cidade.</w:t>
      </w:r>
    </w:p>
    <w:p w14:paraId="4D963FAC" w14:textId="7D3B223E" w:rsidR="007312A7" w:rsidRDefault="007312A7" w:rsidP="00E14284">
      <w:pPr>
        <w:pStyle w:val="CORPO"/>
      </w:pPr>
      <w:r>
        <w:t>Bairro:</w:t>
      </w:r>
      <w:r w:rsidRPr="007312A7">
        <w:t xml:space="preserve"> </w:t>
      </w:r>
      <w:r>
        <w:t>Este campo exige que o usuário insira o seu bairro.</w:t>
      </w:r>
    </w:p>
    <w:p w14:paraId="19A01283" w14:textId="3CC02662" w:rsidR="007312A7" w:rsidRDefault="009D0B71" w:rsidP="00E14284">
      <w:pPr>
        <w:pStyle w:val="CORPO"/>
      </w:pPr>
      <w:r>
        <w:t>Endereço: Este campo exige que o usuário insira a sua rua.</w:t>
      </w:r>
    </w:p>
    <w:p w14:paraId="7113163B" w14:textId="23CC9979" w:rsidR="009D0B71" w:rsidRDefault="003225AA" w:rsidP="00E14284">
      <w:pPr>
        <w:pStyle w:val="CORPO"/>
      </w:pPr>
      <w:r>
        <w:lastRenderedPageBreak/>
        <w:t xml:space="preserve">Complemento: Este campo exige que o usuário insira um local de referência </w:t>
      </w:r>
      <w:r w:rsidR="00E344FB">
        <w:t>perto de sua casa.</w:t>
      </w:r>
    </w:p>
    <w:p w14:paraId="161FA571" w14:textId="77777777" w:rsidR="001D6347" w:rsidRDefault="001D6347" w:rsidP="00E14284">
      <w:pPr>
        <w:pStyle w:val="CORPO"/>
      </w:pPr>
    </w:p>
    <w:p w14:paraId="59D846DD" w14:textId="7DC5900A" w:rsidR="00E344FB" w:rsidRDefault="00CA351A" w:rsidP="00E14284">
      <w:pPr>
        <w:pStyle w:val="CORPO"/>
      </w:pPr>
      <w:r>
        <w:t>Contato:</w:t>
      </w:r>
    </w:p>
    <w:p w14:paraId="6D46F791" w14:textId="45638EB2" w:rsidR="00CA351A" w:rsidRDefault="00CA351A" w:rsidP="00E14284">
      <w:pPr>
        <w:pStyle w:val="CORPO"/>
      </w:pPr>
      <w:r>
        <w:t>Email: Este campo exige que o usuário insira o seu</w:t>
      </w:r>
      <w:r w:rsidR="001F02BE">
        <w:t xml:space="preserve"> email</w:t>
      </w:r>
      <w:r w:rsidR="00C31EFB">
        <w:t>.</w:t>
      </w:r>
    </w:p>
    <w:p w14:paraId="01CF2B6B" w14:textId="5101B360" w:rsidR="00E14284" w:rsidRDefault="00C31EFB" w:rsidP="00E14284">
      <w:pPr>
        <w:pStyle w:val="CORPO"/>
      </w:pPr>
      <w:r>
        <w:t>T</w:t>
      </w:r>
      <w:r w:rsidR="00E14284">
        <w:t>elefone: Este campo exige que o usuário insira seu número de telefone.</w:t>
      </w:r>
    </w:p>
    <w:p w14:paraId="31F23221" w14:textId="666DB797" w:rsidR="00C31EFB" w:rsidRDefault="00C31EFB" w:rsidP="00C31EFB">
      <w:pPr>
        <w:pStyle w:val="CORPO"/>
      </w:pPr>
      <w:r>
        <w:t>Celular: Este campo exige que o usuário insira seu número de celular.</w:t>
      </w:r>
    </w:p>
    <w:p w14:paraId="07F938AE" w14:textId="3972CBB6" w:rsidR="001D6347" w:rsidRDefault="001D6347" w:rsidP="00E14284">
      <w:pPr>
        <w:pStyle w:val="CORPO"/>
      </w:pPr>
    </w:p>
    <w:p w14:paraId="7051F4FD" w14:textId="32CAED15" w:rsidR="00404C2B" w:rsidRDefault="001D6347" w:rsidP="007F45B4">
      <w:pPr>
        <w:pStyle w:val="CORPO"/>
      </w:pPr>
      <w:r>
        <w:t>Alterar senha*:</w:t>
      </w:r>
      <w:r w:rsidR="007F45B4" w:rsidRPr="007F45B4">
        <w:t xml:space="preserve"> </w:t>
      </w:r>
    </w:p>
    <w:p w14:paraId="18CBFED0" w14:textId="705CFEE9" w:rsidR="007F45B4" w:rsidRDefault="00404C2B" w:rsidP="007F45B4">
      <w:pPr>
        <w:pStyle w:val="CORPO"/>
      </w:pPr>
      <w:r>
        <w:t xml:space="preserve">Senha Atual: </w:t>
      </w:r>
      <w:r w:rsidR="007F45B4">
        <w:t xml:space="preserve">Este campo exige que o usuário </w:t>
      </w:r>
      <w:r>
        <w:t>digite a sua senha</w:t>
      </w:r>
      <w:r w:rsidR="007F45B4">
        <w:t>.</w:t>
      </w:r>
    </w:p>
    <w:p w14:paraId="6759900B" w14:textId="2EEE3786" w:rsidR="00404C2B" w:rsidRDefault="00404C2B" w:rsidP="007F45B4">
      <w:pPr>
        <w:pStyle w:val="CORPO"/>
      </w:pPr>
      <w:r>
        <w:t>Nova Senha: Este campo exige que o usuário insira</w:t>
      </w:r>
      <w:r w:rsidR="00D70A35">
        <w:t xml:space="preserve"> sua nova senha.</w:t>
      </w:r>
    </w:p>
    <w:p w14:paraId="2CFBBAAB" w14:textId="194B11FA" w:rsidR="00E14284" w:rsidRDefault="00D70A35" w:rsidP="00E14284">
      <w:pPr>
        <w:pStyle w:val="CORPO"/>
      </w:pPr>
      <w:r>
        <w:t xml:space="preserve">Confirmação de Senha: Este campo exige que o usuário </w:t>
      </w:r>
      <w:r w:rsidR="00636614">
        <w:t>confirme</w:t>
      </w:r>
      <w:r>
        <w:t xml:space="preserve"> s</w:t>
      </w:r>
      <w:r w:rsidR="00636614">
        <w:t>ua nova senha.</w:t>
      </w:r>
    </w:p>
    <w:p w14:paraId="6BD7B60D" w14:textId="63C344F6" w:rsidR="00636614" w:rsidRDefault="00636614" w:rsidP="00E14284">
      <w:pPr>
        <w:pStyle w:val="CORPO"/>
      </w:pPr>
      <w:r>
        <w:t>Botões:</w:t>
      </w:r>
    </w:p>
    <w:p w14:paraId="034060C0" w14:textId="299AEFDB" w:rsidR="006240DE" w:rsidRDefault="00636614" w:rsidP="00E14284">
      <w:pPr>
        <w:pStyle w:val="CORPO"/>
      </w:pPr>
      <w:r>
        <w:t>Salvar</w:t>
      </w:r>
      <w:r w:rsidR="00E14284">
        <w:t>: Este botão permite ao usuário enviar o</w:t>
      </w:r>
      <w:r w:rsidR="00FB3A53">
        <w:t>s seus dados para o nosso banco de dados</w:t>
      </w:r>
      <w:r w:rsidR="00E14284">
        <w:t>.</w:t>
      </w:r>
    </w:p>
    <w:p w14:paraId="308597E9" w14:textId="46F6A3B5" w:rsidR="00FB3A53" w:rsidRDefault="00FB3A53" w:rsidP="00FB3A53">
      <w:pPr>
        <w:pStyle w:val="CORPO"/>
      </w:pPr>
      <w:r>
        <w:t>Cancelar: Este botão permite ao usuário cancelar os seus dados digitados</w:t>
      </w:r>
      <w:r w:rsidR="00125D0B">
        <w:t>.</w:t>
      </w:r>
    </w:p>
    <w:p w14:paraId="6EAD0AFC" w14:textId="154101DF" w:rsidR="00424A78" w:rsidRDefault="00D936B0" w:rsidP="00424A78">
      <w:pPr>
        <w:pStyle w:val="Ttulo2"/>
      </w:pPr>
      <w:bookmarkStart w:id="55" w:name="_Toc167660935"/>
      <w:r>
        <w:t xml:space="preserve">Criação de </w:t>
      </w:r>
      <w:r w:rsidR="006C5F64">
        <w:t>Pedido de Compra</w:t>
      </w:r>
      <w:bookmarkEnd w:id="55"/>
    </w:p>
    <w:p w14:paraId="20867730" w14:textId="7EF33C0E" w:rsidR="00424A78" w:rsidRDefault="00F55E97" w:rsidP="00F55E97">
      <w:pPr>
        <w:pStyle w:val="CORPO"/>
        <w:ind w:firstLine="0"/>
      </w:pPr>
      <w:r>
        <w:rPr>
          <w:noProof/>
        </w:rPr>
        <w:drawing>
          <wp:anchor distT="0" distB="0" distL="114300" distR="114300" simplePos="0" relativeHeight="251666432" behindDoc="1" locked="0" layoutInCell="1" allowOverlap="1" wp14:anchorId="5F77F8EA" wp14:editId="47822FF3">
            <wp:simplePos x="0" y="0"/>
            <wp:positionH relativeFrom="margin">
              <wp:posOffset>0</wp:posOffset>
            </wp:positionH>
            <wp:positionV relativeFrom="margin">
              <wp:posOffset>5367655</wp:posOffset>
            </wp:positionV>
            <wp:extent cx="5760085" cy="3503930"/>
            <wp:effectExtent l="0" t="0" r="0" b="1270"/>
            <wp:wrapTopAndBottom/>
            <wp:docPr id="1807447888" name="Imagem 8"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47888" name="Imagem 8" descr="Interface gráfica do usuári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760085" cy="3503930"/>
                    </a:xfrm>
                    <a:prstGeom prst="rect">
                      <a:avLst/>
                    </a:prstGeom>
                  </pic:spPr>
                </pic:pic>
              </a:graphicData>
            </a:graphic>
          </wp:anchor>
        </w:drawing>
      </w:r>
    </w:p>
    <w:p w14:paraId="7011F6BA" w14:textId="7F8B5D47" w:rsidR="002D6A6A" w:rsidRDefault="00844E2B" w:rsidP="00B3355E">
      <w:pPr>
        <w:pStyle w:val="CORPO"/>
      </w:pPr>
      <w:r>
        <w:lastRenderedPageBreak/>
        <w:t xml:space="preserve">Essa tela </w:t>
      </w:r>
      <w:r w:rsidR="002D6A6A">
        <w:t>serve para</w:t>
      </w:r>
      <w:r>
        <w:t xml:space="preserve"> criar</w:t>
      </w:r>
      <w:r w:rsidR="004E3C43">
        <w:t xml:space="preserve"> o pedido de compra do cliente. Nela tem os seguintes campos</w:t>
      </w:r>
      <w:r w:rsidR="002D6A6A">
        <w:t>:</w:t>
      </w:r>
    </w:p>
    <w:p w14:paraId="09FA7C5A" w14:textId="2A8B7B7F" w:rsidR="004475B4" w:rsidRDefault="004475B4" w:rsidP="00B3355E">
      <w:pPr>
        <w:pStyle w:val="CORPO"/>
      </w:pPr>
    </w:p>
    <w:p w14:paraId="32060A86" w14:textId="2E1F27BE" w:rsidR="00B3355E" w:rsidRDefault="00B3355E" w:rsidP="00B3355E">
      <w:pPr>
        <w:pStyle w:val="CORPO"/>
      </w:pPr>
      <w:r>
        <w:t>Fornecedor:</w:t>
      </w:r>
    </w:p>
    <w:p w14:paraId="2CCE7BD7" w14:textId="037C67BB" w:rsidR="00B3355E" w:rsidRDefault="004C093D" w:rsidP="004C093D">
      <w:pPr>
        <w:pStyle w:val="CORPO"/>
      </w:pPr>
      <w:r>
        <w:t>Fornecedor:</w:t>
      </w:r>
      <w:r w:rsidR="00EE23B3">
        <w:t xml:space="preserve"> </w:t>
      </w:r>
      <w:r>
        <w:t>Este campo exige que o usuário digite</w:t>
      </w:r>
      <w:r w:rsidR="00EE23B3">
        <w:t xml:space="preserve"> </w:t>
      </w:r>
      <w:r w:rsidR="00B3355E">
        <w:t>informações sobre o fornecedor.</w:t>
      </w:r>
    </w:p>
    <w:p w14:paraId="76D59C6F" w14:textId="02C1AE6B" w:rsidR="00B3355E" w:rsidRDefault="00B3355E" w:rsidP="00EC029E">
      <w:pPr>
        <w:pStyle w:val="CORPO"/>
      </w:pPr>
      <w:r>
        <w:t>Itens do pedido de compra:</w:t>
      </w:r>
      <w:r w:rsidR="00821CCC">
        <w:t xml:space="preserve"> </w:t>
      </w:r>
      <w:r>
        <w:t>Aqui, você pode adicionar os itens que deseja incluir no pedido de compra.</w:t>
      </w:r>
      <w:r w:rsidR="00821CCC">
        <w:t xml:space="preserve"> </w:t>
      </w:r>
      <w:r>
        <w:t>Os campos disponíveis podem incluir código do item, quantidade, unidade, preço unitário e total.</w:t>
      </w:r>
      <w:r w:rsidR="00EC029E">
        <w:t xml:space="preserve"> </w:t>
      </w:r>
      <w:r>
        <w:t>Você pode adicionar vários itens à lista.</w:t>
      </w:r>
    </w:p>
    <w:p w14:paraId="7BDF49F4" w14:textId="774D64F6" w:rsidR="00B3355E" w:rsidRDefault="00B3355E" w:rsidP="00B3355E">
      <w:pPr>
        <w:pStyle w:val="CORPO"/>
      </w:pPr>
      <w:r>
        <w:t>Totais da compra:</w:t>
      </w:r>
    </w:p>
    <w:p w14:paraId="7834EB74" w14:textId="75292606" w:rsidR="00E90778" w:rsidRDefault="00873BBA" w:rsidP="00B3355E">
      <w:pPr>
        <w:pStyle w:val="CORPO"/>
      </w:pPr>
      <w:r>
        <w:t>Tota</w:t>
      </w:r>
      <w:r w:rsidR="006515B6">
        <w:t xml:space="preserve">l </w:t>
      </w:r>
      <w:r>
        <w:t xml:space="preserve">dos </w:t>
      </w:r>
      <w:r w:rsidR="00B4580D">
        <w:t>P</w:t>
      </w:r>
      <w:r>
        <w:t>rodutos</w:t>
      </w:r>
      <w:r w:rsidR="006515B6">
        <w:t>:</w:t>
      </w:r>
      <w:r w:rsidR="007E1A70">
        <w:t xml:space="preserve"> </w:t>
      </w:r>
      <w:r w:rsidR="00187AA0">
        <w:t xml:space="preserve">Neste </w:t>
      </w:r>
      <w:r w:rsidR="007E1A70">
        <w:t xml:space="preserve">campo </w:t>
      </w:r>
      <w:r w:rsidR="005A22EA">
        <w:t>aparece o</w:t>
      </w:r>
      <w:r w:rsidR="009C61F0">
        <w:t xml:space="preserve"> valor</w:t>
      </w:r>
      <w:r w:rsidR="005A22EA">
        <w:t xml:space="preserve"> total d</w:t>
      </w:r>
      <w:r w:rsidR="009C61F0">
        <w:t>os</w:t>
      </w:r>
      <w:r w:rsidR="005A22EA">
        <w:t xml:space="preserve"> produtos </w:t>
      </w:r>
      <w:r w:rsidR="009C61F0">
        <w:t xml:space="preserve">sem </w:t>
      </w:r>
      <w:r w:rsidR="008101EF">
        <w:t xml:space="preserve">imposto </w:t>
      </w:r>
      <w:r w:rsidR="005A22EA">
        <w:t>no pedido de compra</w:t>
      </w:r>
      <w:r w:rsidR="008101EF">
        <w:t>.</w:t>
      </w:r>
    </w:p>
    <w:p w14:paraId="0BD2DFD1" w14:textId="4866E2C8" w:rsidR="00A61613" w:rsidRDefault="008101EF" w:rsidP="00B3355E">
      <w:pPr>
        <w:pStyle w:val="CORPO"/>
      </w:pPr>
      <w:r>
        <w:t xml:space="preserve">Total </w:t>
      </w:r>
      <w:r w:rsidR="00750F58">
        <w:t xml:space="preserve">ICMS </w:t>
      </w:r>
      <w:r w:rsidR="00A61613">
        <w:t xml:space="preserve">ST: </w:t>
      </w:r>
      <w:r w:rsidR="00187AA0">
        <w:t>Neste</w:t>
      </w:r>
      <w:r w:rsidR="00A61613">
        <w:t xml:space="preserve"> campo aparece o valor total do imposto cobrado pelo estado.</w:t>
      </w:r>
    </w:p>
    <w:p w14:paraId="3111DAE9" w14:textId="3A872452" w:rsidR="008101EF" w:rsidRDefault="00A61613" w:rsidP="00B3355E">
      <w:pPr>
        <w:pStyle w:val="CORPO"/>
      </w:pPr>
      <w:r>
        <w:t xml:space="preserve">Total </w:t>
      </w:r>
      <w:r w:rsidR="00EE6E8B">
        <w:t xml:space="preserve">do IPI: </w:t>
      </w:r>
      <w:r w:rsidR="00187AA0">
        <w:t>Neste</w:t>
      </w:r>
      <w:r w:rsidR="00EE6E8B">
        <w:t xml:space="preserve"> campo aparece o valor total do imposto cobrado pelo governo federal.</w:t>
      </w:r>
      <w:r>
        <w:t xml:space="preserve"> </w:t>
      </w:r>
    </w:p>
    <w:p w14:paraId="7AC57753" w14:textId="1BC464A6" w:rsidR="00B4580D" w:rsidRDefault="00B4580D" w:rsidP="00B4580D">
      <w:pPr>
        <w:pStyle w:val="CORPO"/>
      </w:pPr>
      <w:r>
        <w:t xml:space="preserve">Total do Pedido: </w:t>
      </w:r>
      <w:r w:rsidR="00187AA0">
        <w:t xml:space="preserve">Neste </w:t>
      </w:r>
      <w:r>
        <w:t>campo aparece o valor total do</w:t>
      </w:r>
      <w:r w:rsidR="00EA560E">
        <w:t xml:space="preserve"> pedido de compra com </w:t>
      </w:r>
      <w:r>
        <w:t xml:space="preserve">imposto </w:t>
      </w:r>
      <w:r w:rsidR="00A7207E">
        <w:t>ICMS ST e IPI.</w:t>
      </w:r>
    </w:p>
    <w:p w14:paraId="26CAA2D1" w14:textId="54D886C1" w:rsidR="002F3E2B" w:rsidRDefault="00A7207E" w:rsidP="002F3E2B">
      <w:pPr>
        <w:pStyle w:val="CORPO"/>
      </w:pPr>
      <w:r>
        <w:t xml:space="preserve">N° de Itens: </w:t>
      </w:r>
      <w:r w:rsidR="00187AA0">
        <w:t xml:space="preserve">Neste </w:t>
      </w:r>
      <w:r w:rsidR="002F3E2B">
        <w:t>campo aparece o total de itens do pedido de compra.</w:t>
      </w:r>
    </w:p>
    <w:p w14:paraId="1E7877AF" w14:textId="58F9D5BC" w:rsidR="002F3E2B" w:rsidRDefault="00A2639A" w:rsidP="002F3E2B">
      <w:pPr>
        <w:pStyle w:val="CORPO"/>
      </w:pPr>
      <w:r>
        <w:t xml:space="preserve">Soma das Quantidades: </w:t>
      </w:r>
      <w:r w:rsidR="00187AA0">
        <w:t xml:space="preserve">Neste </w:t>
      </w:r>
      <w:r>
        <w:t xml:space="preserve">campo aparece a soma das quantidades </w:t>
      </w:r>
      <w:r w:rsidR="00CF6CE6">
        <w:t>de peças.</w:t>
      </w:r>
    </w:p>
    <w:p w14:paraId="13D30017" w14:textId="29DA1518" w:rsidR="00CF6CE6" w:rsidRDefault="00CF6CE6" w:rsidP="002F3E2B">
      <w:pPr>
        <w:pStyle w:val="CORPO"/>
      </w:pPr>
      <w:r>
        <w:t xml:space="preserve">Desconto: </w:t>
      </w:r>
      <w:r w:rsidR="00187AA0">
        <w:t xml:space="preserve">Neste </w:t>
      </w:r>
      <w:r>
        <w:t>campo aparece o desconto da venda do pedido de compra.</w:t>
      </w:r>
    </w:p>
    <w:p w14:paraId="2AEDDE82" w14:textId="36B716A8" w:rsidR="00CF6CE6" w:rsidRDefault="00840E40" w:rsidP="002F3E2B">
      <w:pPr>
        <w:pStyle w:val="CORPO"/>
      </w:pPr>
      <w:r>
        <w:t>Frete:</w:t>
      </w:r>
      <w:r w:rsidRPr="00840E40">
        <w:t xml:space="preserve"> </w:t>
      </w:r>
      <w:r>
        <w:t>Este campo calcula o frete total.</w:t>
      </w:r>
    </w:p>
    <w:p w14:paraId="4128B8C7" w14:textId="689CC139" w:rsidR="004E62C4" w:rsidRDefault="004E62C4" w:rsidP="002F3E2B">
      <w:pPr>
        <w:pStyle w:val="CORPO"/>
      </w:pPr>
    </w:p>
    <w:p w14:paraId="525D81D4" w14:textId="57DF3CFA" w:rsidR="004E62C4" w:rsidRDefault="004E62C4" w:rsidP="002F3E2B">
      <w:pPr>
        <w:pStyle w:val="CORPO"/>
      </w:pPr>
      <w:r>
        <w:t xml:space="preserve">Detalhes da Compra: </w:t>
      </w:r>
    </w:p>
    <w:p w14:paraId="0A239FED" w14:textId="27DC8A80" w:rsidR="004E62C4" w:rsidRDefault="00724045" w:rsidP="002F3E2B">
      <w:pPr>
        <w:pStyle w:val="CORPO"/>
      </w:pPr>
      <w:r>
        <w:t>Número</w:t>
      </w:r>
      <w:r w:rsidR="004E62C4">
        <w:t xml:space="preserve"> do Pedido:</w:t>
      </w:r>
      <w:r w:rsidR="004E62C4" w:rsidRPr="004E62C4">
        <w:t xml:space="preserve"> </w:t>
      </w:r>
      <w:r w:rsidR="00187AA0">
        <w:t xml:space="preserve">Neste </w:t>
      </w:r>
      <w:r w:rsidR="004E62C4">
        <w:t xml:space="preserve">campo aparece o </w:t>
      </w:r>
      <w:r w:rsidR="00C54F9E">
        <w:t>número</w:t>
      </w:r>
      <w:r w:rsidR="004E62C4">
        <w:t xml:space="preserve"> </w:t>
      </w:r>
      <w:r w:rsidR="00C54F9E">
        <w:t>para identificação do pedido.</w:t>
      </w:r>
    </w:p>
    <w:p w14:paraId="6AB742FE" w14:textId="739F4A36" w:rsidR="00C54F9E" w:rsidRDefault="00C54F9E" w:rsidP="002F3E2B">
      <w:pPr>
        <w:pStyle w:val="CORPO"/>
      </w:pPr>
      <w:r>
        <w:t xml:space="preserve">Ordem de Compra: </w:t>
      </w:r>
      <w:r w:rsidR="00187AA0">
        <w:t>Neste</w:t>
      </w:r>
      <w:r>
        <w:t xml:space="preserve"> campo aparece </w:t>
      </w:r>
      <w:r w:rsidR="00E2686E">
        <w:t>o número gerado para ordem de compra.</w:t>
      </w:r>
    </w:p>
    <w:p w14:paraId="0BFBC241" w14:textId="0EA6268A" w:rsidR="00C54F9E" w:rsidRDefault="00C54F9E" w:rsidP="002F3E2B">
      <w:pPr>
        <w:pStyle w:val="CORPO"/>
      </w:pPr>
      <w:r>
        <w:t>Data da Compra:</w:t>
      </w:r>
      <w:r w:rsidRPr="00C54F9E">
        <w:t xml:space="preserve"> </w:t>
      </w:r>
      <w:r w:rsidR="00187AA0">
        <w:t xml:space="preserve">Neste </w:t>
      </w:r>
      <w:r>
        <w:t xml:space="preserve">campo aparece </w:t>
      </w:r>
      <w:r w:rsidR="00AF2D00">
        <w:t>a data</w:t>
      </w:r>
      <w:r w:rsidR="00A95D8C">
        <w:t xml:space="preserve"> </w:t>
      </w:r>
      <w:r w:rsidR="00AF2D00">
        <w:t>que o pedido de compra foi efetuado.</w:t>
      </w:r>
    </w:p>
    <w:p w14:paraId="1788EBA9" w14:textId="39581327" w:rsidR="00B4580D" w:rsidRDefault="00925A82" w:rsidP="00080604">
      <w:pPr>
        <w:pStyle w:val="CORPO"/>
      </w:pPr>
      <w:r>
        <w:t xml:space="preserve">Data prevista: </w:t>
      </w:r>
      <w:r w:rsidR="00187AA0">
        <w:t xml:space="preserve">Neste </w:t>
      </w:r>
      <w:r w:rsidR="005739F3">
        <w:t xml:space="preserve">campo aparece </w:t>
      </w:r>
      <w:r w:rsidR="00B82FC6">
        <w:t>a data prevista de quando chegará os produtos</w:t>
      </w:r>
      <w:r w:rsidR="002F2EB7">
        <w:t xml:space="preserve"> </w:t>
      </w:r>
    </w:p>
    <w:p w14:paraId="096C1530" w14:textId="77777777" w:rsidR="00080604" w:rsidRDefault="00080604" w:rsidP="00080604">
      <w:pPr>
        <w:pStyle w:val="CORPO"/>
      </w:pPr>
    </w:p>
    <w:p w14:paraId="580DF730" w14:textId="5C0C2889" w:rsidR="00B3355E" w:rsidRDefault="00B3355E" w:rsidP="00B3355E">
      <w:pPr>
        <w:pStyle w:val="CORPO"/>
      </w:pPr>
      <w:r>
        <w:lastRenderedPageBreak/>
        <w:t>Pagamento:</w:t>
      </w:r>
    </w:p>
    <w:p w14:paraId="2AD0D676" w14:textId="3D1214B3" w:rsidR="00B3355E" w:rsidRDefault="003C525C" w:rsidP="00B3355E">
      <w:pPr>
        <w:pStyle w:val="CORPO"/>
      </w:pPr>
      <w:r>
        <w:t>Condições</w:t>
      </w:r>
      <w:r w:rsidR="004A5520">
        <w:t xml:space="preserve"> de Pagamento: </w:t>
      </w:r>
      <w:r w:rsidR="0082397F">
        <w:t xml:space="preserve">Este campo descreve a opção de pagamento, se é </w:t>
      </w:r>
      <w:r>
        <w:t>em cartão, dinheiro, pix etc.</w:t>
      </w:r>
      <w:r w:rsidR="004A5520">
        <w:tab/>
      </w:r>
    </w:p>
    <w:p w14:paraId="28C04788" w14:textId="2169DC53" w:rsidR="00B3355E" w:rsidRDefault="00701C1F" w:rsidP="00B3355E">
      <w:pPr>
        <w:pStyle w:val="CORPO"/>
      </w:pPr>
      <w:r>
        <w:t>Categoria:</w:t>
      </w:r>
      <w:r w:rsidR="00E77BBB">
        <w:t xml:space="preserve"> Este campo descreve a quantidade de parcelas (se necessário) que o cliente irá pagar.</w:t>
      </w:r>
    </w:p>
    <w:p w14:paraId="79DF721B" w14:textId="7F801ED9" w:rsidR="00493711" w:rsidRDefault="00493711" w:rsidP="00B3355E">
      <w:pPr>
        <w:pStyle w:val="CORPO"/>
      </w:pPr>
    </w:p>
    <w:p w14:paraId="7384FE00" w14:textId="6DC00DE3" w:rsidR="00B3355E" w:rsidRDefault="00B3355E" w:rsidP="00B3355E">
      <w:pPr>
        <w:pStyle w:val="CORPO"/>
      </w:pPr>
      <w:r>
        <w:t>Transportador:</w:t>
      </w:r>
    </w:p>
    <w:p w14:paraId="50113EC9" w14:textId="244CDF50" w:rsidR="00B3355E" w:rsidRDefault="00493711" w:rsidP="00B3355E">
      <w:pPr>
        <w:pStyle w:val="CORPO"/>
      </w:pPr>
      <w:r>
        <w:t xml:space="preserve">Nome: Este campo obriga o usuário </w:t>
      </w:r>
      <w:r w:rsidR="00B3743A">
        <w:t>digitar o nome do transportador.</w:t>
      </w:r>
    </w:p>
    <w:p w14:paraId="4ACE9C29" w14:textId="3948E06A" w:rsidR="00B3743A" w:rsidRDefault="00B3743A" w:rsidP="00B3355E">
      <w:pPr>
        <w:pStyle w:val="CORPO"/>
      </w:pPr>
      <w:r>
        <w:t>Frete por Conta: Este campo descreve</w:t>
      </w:r>
      <w:r w:rsidR="0005097B">
        <w:t xml:space="preserve"> se o valor do frete é por parte do cliente ou da empresa.</w:t>
      </w:r>
    </w:p>
    <w:p w14:paraId="3C231DD3" w14:textId="306E0C34" w:rsidR="006C5544" w:rsidRDefault="006C5544" w:rsidP="00B3355E">
      <w:pPr>
        <w:pStyle w:val="CORPO"/>
      </w:pPr>
      <w:r>
        <w:t>Quant:</w:t>
      </w:r>
      <w:r w:rsidRPr="006C5544">
        <w:t xml:space="preserve"> </w:t>
      </w:r>
      <w:r>
        <w:t xml:space="preserve">Este campo descreve a quantidade </w:t>
      </w:r>
      <w:r w:rsidR="00B832BA">
        <w:t>de volumes que será transportado</w:t>
      </w:r>
      <w:r w:rsidR="00C407CD">
        <w:t>.</w:t>
      </w:r>
    </w:p>
    <w:p w14:paraId="7FB524C9" w14:textId="2048C4FE" w:rsidR="00C407CD" w:rsidRDefault="00C407CD" w:rsidP="00B3355E">
      <w:pPr>
        <w:pStyle w:val="CORPO"/>
      </w:pPr>
      <w:r>
        <w:t>Peso Bruto: Este campo descreve o peso total da mercadoria.</w:t>
      </w:r>
    </w:p>
    <w:p w14:paraId="7E2A30CF" w14:textId="66E7A454" w:rsidR="00460463" w:rsidRDefault="00460463" w:rsidP="00460463">
      <w:pPr>
        <w:pStyle w:val="CORPO"/>
      </w:pPr>
      <w:r>
        <w:t>Botões:</w:t>
      </w:r>
    </w:p>
    <w:p w14:paraId="339F7B19" w14:textId="373A5143" w:rsidR="00460463" w:rsidRDefault="00460463" w:rsidP="00460463">
      <w:pPr>
        <w:pStyle w:val="CORPO"/>
      </w:pPr>
      <w:r>
        <w:t>Salvar: Este botão permite ao usuário enviar os seus dados para o nosso banco de dados.</w:t>
      </w:r>
    </w:p>
    <w:p w14:paraId="08423857" w14:textId="3657694B" w:rsidR="00460463" w:rsidRDefault="00460463" w:rsidP="00460463">
      <w:pPr>
        <w:pStyle w:val="CORPO"/>
      </w:pPr>
      <w:r>
        <w:t>Cancelar: Este botão permite ao usuário cancelar os seus dados digitados.</w:t>
      </w:r>
    </w:p>
    <w:p w14:paraId="3B6936E8" w14:textId="6ECB97A4" w:rsidR="00460463" w:rsidRPr="006C5F64" w:rsidRDefault="00BD3F63" w:rsidP="00B3355E">
      <w:pPr>
        <w:pStyle w:val="CORPO"/>
      </w:pPr>
      <w:r>
        <w:t xml:space="preserve">Gerar Parcela: Este botão permite ao usuário </w:t>
      </w:r>
      <w:r w:rsidR="00CE5552">
        <w:t>parcelar</w:t>
      </w:r>
      <w:r w:rsidR="00754976">
        <w:t xml:space="preserve"> (se necessário)</w:t>
      </w:r>
      <w:r w:rsidR="00CE5552">
        <w:t xml:space="preserve"> “x” vezes o valor d</w:t>
      </w:r>
      <w:r w:rsidR="00754976">
        <w:t>o pedido de venda.</w:t>
      </w:r>
    </w:p>
    <w:p w14:paraId="54BC9E21" w14:textId="6797FF25" w:rsidR="00407240" w:rsidRDefault="00A51020" w:rsidP="00407240">
      <w:pPr>
        <w:pStyle w:val="Ttulo2"/>
      </w:pPr>
      <w:bookmarkStart w:id="56" w:name="_Toc167660936"/>
      <w:r>
        <w:rPr>
          <w:noProof/>
        </w:rPr>
        <w:drawing>
          <wp:anchor distT="0" distB="0" distL="114300" distR="114300" simplePos="0" relativeHeight="251667456" behindDoc="0" locked="0" layoutInCell="1" allowOverlap="1" wp14:anchorId="4D66F2B2" wp14:editId="7A761FA0">
            <wp:simplePos x="0" y="0"/>
            <wp:positionH relativeFrom="margin">
              <wp:posOffset>-3810</wp:posOffset>
            </wp:positionH>
            <wp:positionV relativeFrom="paragraph">
              <wp:posOffset>484505</wp:posOffset>
            </wp:positionV>
            <wp:extent cx="5760085" cy="3006090"/>
            <wp:effectExtent l="0" t="0" r="0" b="3810"/>
            <wp:wrapSquare wrapText="bothSides"/>
            <wp:docPr id="974195784" name="Imagem 10"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95784" name="Imagem 10" descr="Interface gráfica do usuário, Tex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760085" cy="3006090"/>
                    </a:xfrm>
                    <a:prstGeom prst="rect">
                      <a:avLst/>
                    </a:prstGeom>
                  </pic:spPr>
                </pic:pic>
              </a:graphicData>
            </a:graphic>
          </wp:anchor>
        </w:drawing>
      </w:r>
      <w:r w:rsidR="0037384B">
        <w:t>Pedido de Compra</w:t>
      </w:r>
      <w:bookmarkEnd w:id="56"/>
    </w:p>
    <w:p w14:paraId="675D0229" w14:textId="77777777" w:rsidR="00A51020" w:rsidRDefault="00A51020" w:rsidP="00185C20">
      <w:pPr>
        <w:pStyle w:val="CORPO"/>
      </w:pPr>
    </w:p>
    <w:p w14:paraId="7D2C02DC" w14:textId="7C586D10" w:rsidR="00185C20" w:rsidRDefault="00185C20" w:rsidP="00185C20">
      <w:pPr>
        <w:pStyle w:val="CORPO"/>
      </w:pPr>
      <w:r>
        <w:lastRenderedPageBreak/>
        <w:t>Pedidos de Compra:</w:t>
      </w:r>
    </w:p>
    <w:p w14:paraId="1C769C19" w14:textId="06D970E5" w:rsidR="00185C20" w:rsidRDefault="005B37DB" w:rsidP="00185C20">
      <w:pPr>
        <w:pStyle w:val="CORPO"/>
      </w:pPr>
      <w:r>
        <w:t>H</w:t>
      </w:r>
      <w:r w:rsidR="00185C20">
        <w:t>á uma tabela com as seguintes colunas:</w:t>
      </w:r>
    </w:p>
    <w:p w14:paraId="0D4F2D66" w14:textId="58B86696" w:rsidR="00185C20" w:rsidRDefault="00185C20" w:rsidP="00185C20">
      <w:pPr>
        <w:pStyle w:val="CORPO"/>
      </w:pPr>
      <w:r>
        <w:t>Número: Exibe o número do pedido de compra. No exemplo, há um pedido com o número “01”.</w:t>
      </w:r>
    </w:p>
    <w:p w14:paraId="318D4C04" w14:textId="674F806C" w:rsidR="00185C20" w:rsidRDefault="00185C20" w:rsidP="00185C20">
      <w:pPr>
        <w:pStyle w:val="CORPO"/>
      </w:pPr>
      <w:r>
        <w:t>Data: Indica a data do pedido. Neste caso, o pedido foi feito em 26/04/2024.</w:t>
      </w:r>
    </w:p>
    <w:p w14:paraId="14AA0481" w14:textId="3E4550C9" w:rsidR="00185C20" w:rsidRDefault="00185C20" w:rsidP="00185C20">
      <w:pPr>
        <w:pStyle w:val="CORPO"/>
      </w:pPr>
      <w:r>
        <w:t>Fornecedor: Mostra o nome do fornecedor associado ao pedido. No exemplo, o fornecedor é “MATHEUS”.</w:t>
      </w:r>
    </w:p>
    <w:p w14:paraId="597B948A" w14:textId="58C203F1" w:rsidR="00185C20" w:rsidRDefault="00185C20" w:rsidP="00185C20">
      <w:pPr>
        <w:pStyle w:val="CORPO"/>
      </w:pPr>
      <w:r>
        <w:t>Total: Exibe o valor total do pedido. Aqui, o total é de R$ 1</w:t>
      </w:r>
      <w:r w:rsidR="001F3C2F">
        <w:t>.</w:t>
      </w:r>
      <w:r>
        <w:t>000,00.</w:t>
      </w:r>
    </w:p>
    <w:p w14:paraId="74FE5D81" w14:textId="77777777" w:rsidR="00185C20" w:rsidRDefault="00185C20" w:rsidP="00185C20">
      <w:pPr>
        <w:pStyle w:val="CORPO"/>
      </w:pPr>
      <w:r>
        <w:t>Situação: Indica o status do pedido. No exemplo, o status é “Em Aberto”.</w:t>
      </w:r>
    </w:p>
    <w:p w14:paraId="68DEDFC8" w14:textId="54C9AE13" w:rsidR="0035406E" w:rsidRDefault="0035406E" w:rsidP="00185C20">
      <w:pPr>
        <w:pStyle w:val="CORPO"/>
      </w:pPr>
    </w:p>
    <w:p w14:paraId="5D5602DD" w14:textId="4B0EFBC7" w:rsidR="00185C20" w:rsidRDefault="00185C20" w:rsidP="00185C20">
      <w:pPr>
        <w:pStyle w:val="CORPO"/>
      </w:pPr>
      <w:r>
        <w:t>Informações</w:t>
      </w:r>
      <w:r w:rsidR="00EB4B84">
        <w:t>:</w:t>
      </w:r>
    </w:p>
    <w:p w14:paraId="47B8D2CB" w14:textId="77777777" w:rsidR="00185C20" w:rsidRDefault="00185C20" w:rsidP="00185C20">
      <w:pPr>
        <w:pStyle w:val="CORPO"/>
      </w:pPr>
      <w:r>
        <w:t>À direita da tabela, há um painel intitulado “Informações”, que apresenta:</w:t>
      </w:r>
    </w:p>
    <w:p w14:paraId="187B8EEA" w14:textId="25C33EB0" w:rsidR="00185C20" w:rsidRDefault="00185C20" w:rsidP="00185C20">
      <w:pPr>
        <w:pStyle w:val="CORPO"/>
      </w:pPr>
      <w:r>
        <w:t>Quantidade de Pedidos: Indica o número total de pedidos exibidos na tabela (neste caso, apenas 1).</w:t>
      </w:r>
    </w:p>
    <w:p w14:paraId="38643AA4" w14:textId="53F86026" w:rsidR="0037384B" w:rsidRDefault="00185C20" w:rsidP="00185C20">
      <w:pPr>
        <w:pStyle w:val="CORPO"/>
      </w:pPr>
      <w:r>
        <w:t>Valor Total: Mostra o valor total de todos os pedidos exibidos (aqui, R$ 0,00).</w:t>
      </w:r>
    </w:p>
    <w:p w14:paraId="2AC9930B" w14:textId="1278F234" w:rsidR="0025313F" w:rsidRDefault="0025313F" w:rsidP="00185C20">
      <w:pPr>
        <w:pStyle w:val="CORPO"/>
      </w:pPr>
    </w:p>
    <w:p w14:paraId="4DC0DCEA" w14:textId="0D3D28D3" w:rsidR="0025313F" w:rsidRDefault="0025313F" w:rsidP="0025313F">
      <w:pPr>
        <w:pStyle w:val="CORPO"/>
      </w:pPr>
      <w:r w:rsidRPr="0025313F">
        <w:t>+ Add pedido</w:t>
      </w:r>
      <w:r>
        <w:t>:</w:t>
      </w:r>
    </w:p>
    <w:p w14:paraId="4032A9B8" w14:textId="0C164842" w:rsidR="0087725A" w:rsidRPr="0037384B" w:rsidRDefault="0025313F" w:rsidP="004A4132">
      <w:pPr>
        <w:pStyle w:val="CORPO"/>
      </w:pPr>
      <w:r w:rsidRPr="0025313F">
        <w:t>Também é possível adicionar um novo pedido clicando no botão</w:t>
      </w:r>
      <w:r w:rsidR="004A232D">
        <w:t xml:space="preserve"> </w:t>
      </w:r>
      <w:r w:rsidR="004A232D" w:rsidRPr="0025313F">
        <w:t>+ Add pedido</w:t>
      </w:r>
      <w:r w:rsidR="004A232D">
        <w:t>.</w:t>
      </w:r>
    </w:p>
    <w:p w14:paraId="39FCF4A6" w14:textId="254FB8E5" w:rsidR="0087725A" w:rsidRDefault="004475B4" w:rsidP="0087725A">
      <w:pPr>
        <w:pStyle w:val="Ttulo2"/>
      </w:pPr>
      <w:bookmarkStart w:id="57" w:name="_Toc167660937"/>
      <w:r>
        <w:rPr>
          <w:noProof/>
        </w:rPr>
        <w:lastRenderedPageBreak/>
        <w:drawing>
          <wp:anchor distT="0" distB="0" distL="114300" distR="114300" simplePos="0" relativeHeight="251668480" behindDoc="0" locked="0" layoutInCell="1" allowOverlap="1" wp14:anchorId="0F7F53A0" wp14:editId="7D5EAE2F">
            <wp:simplePos x="0" y="0"/>
            <wp:positionH relativeFrom="margin">
              <wp:posOffset>-3810</wp:posOffset>
            </wp:positionH>
            <wp:positionV relativeFrom="paragraph">
              <wp:posOffset>291465</wp:posOffset>
            </wp:positionV>
            <wp:extent cx="5760085" cy="4301490"/>
            <wp:effectExtent l="0" t="0" r="0" b="3810"/>
            <wp:wrapTopAndBottom/>
            <wp:docPr id="672120639" name="Imagem 11"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20639" name="Imagem 11" descr="Interface gráfica do usuário, Aplicativo, Tabel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760085" cy="4301490"/>
                    </a:xfrm>
                    <a:prstGeom prst="rect">
                      <a:avLst/>
                    </a:prstGeom>
                  </pic:spPr>
                </pic:pic>
              </a:graphicData>
            </a:graphic>
          </wp:anchor>
        </w:drawing>
      </w:r>
      <w:r w:rsidR="00A237F7">
        <w:t>Pedido de Venda</w:t>
      </w:r>
      <w:bookmarkEnd w:id="57"/>
    </w:p>
    <w:p w14:paraId="78B1F01A" w14:textId="1C708FF7" w:rsidR="0035621E" w:rsidRDefault="0035621E" w:rsidP="0035621E">
      <w:pPr>
        <w:pStyle w:val="CORPO"/>
      </w:pPr>
    </w:p>
    <w:p w14:paraId="5984D8F0" w14:textId="20A0F3A8" w:rsidR="00EC6DAD" w:rsidRDefault="00EC6DAD" w:rsidP="00EC6DAD">
      <w:pPr>
        <w:pStyle w:val="CORPO"/>
      </w:pPr>
      <w:r>
        <w:t>Essa tela serve para criar o pedido de venda. Nela tem os seguintes campos:</w:t>
      </w:r>
    </w:p>
    <w:p w14:paraId="7FA6953B" w14:textId="2451C860" w:rsidR="007F287B" w:rsidRDefault="007F287B" w:rsidP="0035621E">
      <w:pPr>
        <w:pStyle w:val="CORPO"/>
      </w:pPr>
      <w:r>
        <w:t xml:space="preserve"> Dados do Cliente:</w:t>
      </w:r>
    </w:p>
    <w:p w14:paraId="44251572" w14:textId="6F5C151A" w:rsidR="00C46DF7" w:rsidRDefault="007F287B" w:rsidP="00AD32B5">
      <w:pPr>
        <w:pStyle w:val="CORPO"/>
      </w:pPr>
      <w:r>
        <w:t xml:space="preserve">   Cliente: Neste campo, insira o nome completo do cliente que está fazendo o pedido</w:t>
      </w:r>
      <w:r w:rsidR="00507B1F">
        <w:t>.</w:t>
      </w:r>
    </w:p>
    <w:p w14:paraId="090C8417" w14:textId="4CDCD42E" w:rsidR="00507B1F" w:rsidRDefault="00507B1F" w:rsidP="00507B1F">
      <w:pPr>
        <w:pStyle w:val="CORPO"/>
      </w:pPr>
      <w:r>
        <w:t>Vendedor:</w:t>
      </w:r>
      <w:r w:rsidRPr="00507B1F">
        <w:t xml:space="preserve"> </w:t>
      </w:r>
      <w:r>
        <w:t xml:space="preserve">Neste campo, insira o nome completo do </w:t>
      </w:r>
      <w:r w:rsidR="00905625">
        <w:t>vendedor</w:t>
      </w:r>
      <w:r>
        <w:t xml:space="preserve"> que está fazendo </w:t>
      </w:r>
      <w:r w:rsidR="0013216D">
        <w:t>a venda.</w:t>
      </w:r>
    </w:p>
    <w:p w14:paraId="575217E9" w14:textId="1819CB5E" w:rsidR="004A11CA" w:rsidRDefault="0013216D" w:rsidP="004A11CA">
      <w:pPr>
        <w:pStyle w:val="CORPO"/>
      </w:pPr>
      <w:r>
        <w:t xml:space="preserve">Loja: Neste campo, insira </w:t>
      </w:r>
      <w:r w:rsidR="004A11CA">
        <w:t xml:space="preserve">em qual loja </w:t>
      </w:r>
      <w:r w:rsidR="0021529D">
        <w:t>está</w:t>
      </w:r>
      <w:r w:rsidR="004A11CA">
        <w:t xml:space="preserve"> sendo efe</w:t>
      </w:r>
      <w:r w:rsidR="0021529D">
        <w:t>tuada a venda.</w:t>
      </w:r>
    </w:p>
    <w:p w14:paraId="2713F611" w14:textId="16BD5395" w:rsidR="003F7F51" w:rsidRDefault="0021529D" w:rsidP="003F7F51">
      <w:pPr>
        <w:pStyle w:val="CORPO"/>
      </w:pPr>
      <w:r>
        <w:t>Unidade de Negócios:</w:t>
      </w:r>
      <w:r w:rsidR="003F7F51">
        <w:t xml:space="preserve"> Neste campo, insira o número</w:t>
      </w:r>
      <w:r w:rsidR="00C94A7B">
        <w:t xml:space="preserve"> da </w:t>
      </w:r>
      <w:r w:rsidR="003F7F51">
        <w:t xml:space="preserve">loja </w:t>
      </w:r>
      <w:r w:rsidR="00C94A7B">
        <w:t xml:space="preserve">que </w:t>
      </w:r>
      <w:r w:rsidR="003F7F51">
        <w:t>está sendo efetuada a venda.</w:t>
      </w:r>
    </w:p>
    <w:p w14:paraId="7EE421FE" w14:textId="14AC7E76" w:rsidR="00C70A22" w:rsidRDefault="00C94A7B" w:rsidP="00187AA0">
      <w:pPr>
        <w:pStyle w:val="CORPO"/>
      </w:pPr>
      <w:r>
        <w:t xml:space="preserve">Lista de preço: </w:t>
      </w:r>
      <w:r w:rsidR="00371B34">
        <w:t>Neste campo, é descrita a lista de preço da venda.</w:t>
      </w:r>
    </w:p>
    <w:p w14:paraId="489AA74B" w14:textId="77777777" w:rsidR="00187AA0" w:rsidRDefault="00187AA0" w:rsidP="00187AA0">
      <w:pPr>
        <w:pStyle w:val="CORPO"/>
      </w:pPr>
    </w:p>
    <w:p w14:paraId="54EBDD2C" w14:textId="30FADEA9" w:rsidR="00F95F6C" w:rsidRDefault="00C70A22" w:rsidP="00F95F6C">
      <w:pPr>
        <w:pStyle w:val="CORPO"/>
      </w:pPr>
      <w:r>
        <w:t>Descrição:</w:t>
      </w:r>
      <w:r w:rsidR="00F95F6C">
        <w:t xml:space="preserve"> Neste campo, é descrito o pedido da venda.</w:t>
      </w:r>
    </w:p>
    <w:p w14:paraId="06957FBE" w14:textId="3B34D4E4" w:rsidR="00F95F6C" w:rsidRDefault="00F95F6C" w:rsidP="00C46DF7">
      <w:pPr>
        <w:pStyle w:val="CORPO"/>
      </w:pPr>
    </w:p>
    <w:p w14:paraId="12F7CCC4" w14:textId="77777777" w:rsidR="002E5AB3" w:rsidRDefault="002E5AB3" w:rsidP="00C46DF7">
      <w:pPr>
        <w:pStyle w:val="CORPO"/>
      </w:pPr>
    </w:p>
    <w:p w14:paraId="7127321F" w14:textId="2296EC66" w:rsidR="00C46DF7" w:rsidRDefault="00C46DF7" w:rsidP="00C46DF7">
      <w:pPr>
        <w:pStyle w:val="CORPO"/>
      </w:pPr>
      <w:r>
        <w:lastRenderedPageBreak/>
        <w:t>Totais:</w:t>
      </w:r>
    </w:p>
    <w:p w14:paraId="65882140" w14:textId="1E1EE2CF" w:rsidR="008C3FB5" w:rsidRDefault="008C3FB5" w:rsidP="008C3FB5">
      <w:pPr>
        <w:pStyle w:val="CORPO"/>
      </w:pPr>
      <w:r>
        <w:t xml:space="preserve">N° de Itens: </w:t>
      </w:r>
      <w:r w:rsidR="00224B1B">
        <w:t xml:space="preserve">Neste </w:t>
      </w:r>
      <w:r>
        <w:t>campo aparece o total de itens do pedido de compra.</w:t>
      </w:r>
    </w:p>
    <w:p w14:paraId="5B394EEB" w14:textId="5A043647" w:rsidR="007867F0" w:rsidRDefault="007867F0" w:rsidP="007867F0">
      <w:pPr>
        <w:pStyle w:val="CORPO"/>
      </w:pPr>
      <w:r>
        <w:t xml:space="preserve">Soma das Quantidades: </w:t>
      </w:r>
      <w:r w:rsidR="00224B1B">
        <w:t>Neste</w:t>
      </w:r>
      <w:r>
        <w:t xml:space="preserve"> campo aparece a soma das quantidades de peças.</w:t>
      </w:r>
    </w:p>
    <w:p w14:paraId="4DD222DB" w14:textId="4D84103B" w:rsidR="007867F0" w:rsidRDefault="007867F0" w:rsidP="007867F0">
      <w:pPr>
        <w:pStyle w:val="CORPO"/>
      </w:pPr>
      <w:r>
        <w:t xml:space="preserve">Desconto: </w:t>
      </w:r>
      <w:r w:rsidR="00224B1B">
        <w:t>Ne</w:t>
      </w:r>
      <w:r>
        <w:t>ste campo aparece o desconto da venda do pedido de compra.</w:t>
      </w:r>
    </w:p>
    <w:p w14:paraId="409F7EA6" w14:textId="0DF15CDC" w:rsidR="003414B1" w:rsidRDefault="003414B1" w:rsidP="003414B1">
      <w:pPr>
        <w:pStyle w:val="CORPO"/>
      </w:pPr>
      <w:r>
        <w:t xml:space="preserve">Prazo de Entrega: </w:t>
      </w:r>
      <w:r w:rsidR="00224B1B">
        <w:t>Ne</w:t>
      </w:r>
      <w:r>
        <w:t>ste campo aparece o prazo de entrega de quando chegará os produtos</w:t>
      </w:r>
      <w:r w:rsidR="00E92A04">
        <w:t>.</w:t>
      </w:r>
    </w:p>
    <w:p w14:paraId="26289000" w14:textId="04B7DE4C" w:rsidR="00E92A04" w:rsidRDefault="00C91B7D" w:rsidP="00C91B7D">
      <w:pPr>
        <w:pStyle w:val="CORPO"/>
      </w:pPr>
      <w:r>
        <w:t xml:space="preserve">Outras </w:t>
      </w:r>
      <w:r w:rsidR="00E92A04">
        <w:t>Despesas:</w:t>
      </w:r>
      <w:r>
        <w:t xml:space="preserve"> </w:t>
      </w:r>
      <w:r w:rsidR="00E92A04">
        <w:t xml:space="preserve">Este campo </w:t>
      </w:r>
      <w:r>
        <w:t>descreve as despesas</w:t>
      </w:r>
      <w:r w:rsidR="00F742F6">
        <w:t xml:space="preserve"> da venda.</w:t>
      </w:r>
    </w:p>
    <w:p w14:paraId="7F4F0508" w14:textId="0DCE59CB" w:rsidR="00BE43CC" w:rsidRDefault="00BE43CC" w:rsidP="00BE43CC">
      <w:pPr>
        <w:pStyle w:val="CORPO"/>
      </w:pPr>
      <w:r>
        <w:t xml:space="preserve">Desconto Total da Venda: </w:t>
      </w:r>
      <w:r w:rsidR="00224B1B">
        <w:t>Ne</w:t>
      </w:r>
      <w:r>
        <w:t>ste campo aparece o desconto da venda do pedido de compra.</w:t>
      </w:r>
    </w:p>
    <w:p w14:paraId="09B75581" w14:textId="2CC28117" w:rsidR="00D97B81" w:rsidRDefault="00336DEC" w:rsidP="00D97B81">
      <w:pPr>
        <w:pStyle w:val="CORPO"/>
      </w:pPr>
      <w:r>
        <w:t>Total dos Itens:</w:t>
      </w:r>
      <w:r w:rsidR="00D97B81" w:rsidRPr="00D97B81">
        <w:t xml:space="preserve"> </w:t>
      </w:r>
      <w:r w:rsidR="00D97B81">
        <w:t>Neste campo aparece o total</w:t>
      </w:r>
      <w:r w:rsidR="00034687">
        <w:t xml:space="preserve"> dos itens.</w:t>
      </w:r>
    </w:p>
    <w:p w14:paraId="68382020" w14:textId="7B7C9D85" w:rsidR="007545F8" w:rsidRDefault="007545F8" w:rsidP="007545F8">
      <w:pPr>
        <w:pStyle w:val="CORPO"/>
      </w:pPr>
      <w:r>
        <w:t>Total do Pedido: Este campo aparece o valor total da venda.</w:t>
      </w:r>
    </w:p>
    <w:p w14:paraId="0A6C246C" w14:textId="5A688325" w:rsidR="007545F8" w:rsidRDefault="007545F8" w:rsidP="007545F8">
      <w:pPr>
        <w:pStyle w:val="CORPO"/>
      </w:pPr>
    </w:p>
    <w:p w14:paraId="211005E2" w14:textId="71DAAB22" w:rsidR="007545F8" w:rsidRDefault="007545F8" w:rsidP="007545F8">
      <w:pPr>
        <w:pStyle w:val="CORPO"/>
      </w:pPr>
      <w:r>
        <w:t>Depois</w:t>
      </w:r>
      <w:r w:rsidR="00C87924">
        <w:t xml:space="preserve"> é repetido os campos do </w:t>
      </w:r>
      <w:r w:rsidR="00356AAB">
        <w:t>título</w:t>
      </w:r>
      <w:r w:rsidR="00C87924">
        <w:t xml:space="preserve"> Totais novamente.</w:t>
      </w:r>
    </w:p>
    <w:p w14:paraId="6CD04F85" w14:textId="431AD059" w:rsidR="00C87924" w:rsidRDefault="00C87924" w:rsidP="007545F8">
      <w:pPr>
        <w:pStyle w:val="CORPO"/>
      </w:pPr>
    </w:p>
    <w:p w14:paraId="015B1EF3" w14:textId="39BA48E0" w:rsidR="00C87924" w:rsidRDefault="00356AAB" w:rsidP="007545F8">
      <w:pPr>
        <w:pStyle w:val="CORPO"/>
      </w:pPr>
      <w:r>
        <w:t xml:space="preserve">Detalhes da </w:t>
      </w:r>
      <w:r w:rsidR="00792BDF">
        <w:t>Venda:</w:t>
      </w:r>
    </w:p>
    <w:p w14:paraId="57400BC7" w14:textId="3C0850A0" w:rsidR="008650DA" w:rsidRDefault="00792BDF" w:rsidP="008650DA">
      <w:pPr>
        <w:pStyle w:val="CORPO"/>
      </w:pPr>
      <w:r>
        <w:t>Número do Pedido:</w:t>
      </w:r>
      <w:r w:rsidR="008650DA">
        <w:t xml:space="preserve"> Neste campo aparece o número do pedido de venda.</w:t>
      </w:r>
    </w:p>
    <w:p w14:paraId="0F494B96" w14:textId="5E77D0F5" w:rsidR="003D76BE" w:rsidRDefault="003D76BE" w:rsidP="003D76BE">
      <w:pPr>
        <w:pStyle w:val="CORPO"/>
      </w:pPr>
      <w:r>
        <w:t xml:space="preserve">Data da </w:t>
      </w:r>
      <w:r w:rsidR="00A95D8C">
        <w:t>Venda</w:t>
      </w:r>
      <w:r>
        <w:t>:</w:t>
      </w:r>
      <w:r w:rsidRPr="00C54F9E">
        <w:t xml:space="preserve"> </w:t>
      </w:r>
      <w:r>
        <w:t xml:space="preserve">Neste campo aparece a data que o pedido de </w:t>
      </w:r>
      <w:r w:rsidR="003A2836">
        <w:t>venda</w:t>
      </w:r>
      <w:r>
        <w:t xml:space="preserve"> foi efetuado.</w:t>
      </w:r>
    </w:p>
    <w:p w14:paraId="248BD380" w14:textId="77777777" w:rsidR="00852C13" w:rsidRDefault="00852C13" w:rsidP="003D76BE">
      <w:pPr>
        <w:pStyle w:val="CORPO"/>
      </w:pPr>
    </w:p>
    <w:p w14:paraId="233D9A23" w14:textId="2C2E9778" w:rsidR="00852C13" w:rsidRDefault="00852C13" w:rsidP="00852C13">
      <w:pPr>
        <w:pStyle w:val="CORPO"/>
      </w:pPr>
      <w:r>
        <w:t xml:space="preserve">Data Saída: Neste campo aparece a data de saída de quando </w:t>
      </w:r>
      <w:r w:rsidR="00EF77F1">
        <w:t>sairá</w:t>
      </w:r>
      <w:r>
        <w:t xml:space="preserve"> os produtos.</w:t>
      </w:r>
    </w:p>
    <w:p w14:paraId="09E574EA" w14:textId="2730EA9F" w:rsidR="003D76BE" w:rsidRDefault="003D76BE" w:rsidP="003D76BE">
      <w:pPr>
        <w:pStyle w:val="CORPO"/>
      </w:pPr>
      <w:r>
        <w:t xml:space="preserve">Data </w:t>
      </w:r>
      <w:r w:rsidR="00852C13">
        <w:t>P</w:t>
      </w:r>
      <w:r>
        <w:t>revista: Neste campo aparece a data prevista de quando chegará os produtos</w:t>
      </w:r>
      <w:r w:rsidR="00852C13">
        <w:t>.</w:t>
      </w:r>
    </w:p>
    <w:p w14:paraId="644BF184" w14:textId="57BE624C" w:rsidR="00EF77F1" w:rsidRDefault="00EF77F1" w:rsidP="00EF77F1">
      <w:pPr>
        <w:pStyle w:val="CORPO"/>
      </w:pPr>
      <w:r>
        <w:t xml:space="preserve">Pedido de Compra: Neste campo aparece </w:t>
      </w:r>
      <w:r w:rsidR="005575AD">
        <w:t>o número do pedido de compra.</w:t>
      </w:r>
    </w:p>
    <w:p w14:paraId="5C732FFF" w14:textId="2C762F4E" w:rsidR="005624B2" w:rsidRDefault="005624B2" w:rsidP="005624B2">
      <w:pPr>
        <w:pStyle w:val="CORPO"/>
      </w:pPr>
    </w:p>
    <w:p w14:paraId="2E45BFEB" w14:textId="44B4DC32" w:rsidR="005624B2" w:rsidRDefault="005624B2" w:rsidP="005624B2">
      <w:pPr>
        <w:pStyle w:val="CORPO"/>
      </w:pPr>
      <w:r>
        <w:t>Pagamento:</w:t>
      </w:r>
    </w:p>
    <w:p w14:paraId="44E05A6F" w14:textId="55914061" w:rsidR="005624B2" w:rsidRDefault="005624B2" w:rsidP="005624B2">
      <w:pPr>
        <w:pStyle w:val="CORPO"/>
      </w:pPr>
      <w:r>
        <w:t>Condições de Pagamento: Este campo descreve a opção de pagamento, se é em cartão, dinheiro, pix etc.</w:t>
      </w:r>
      <w:r>
        <w:tab/>
      </w:r>
    </w:p>
    <w:p w14:paraId="6DFA39C6" w14:textId="18C85574" w:rsidR="005624B2" w:rsidRDefault="005624B2" w:rsidP="005624B2">
      <w:pPr>
        <w:pStyle w:val="CORPO"/>
      </w:pPr>
      <w:r>
        <w:t>Categoria: Este campo descreve a quantidade de parcelas (se necessário) que o cliente irá pagar.</w:t>
      </w:r>
    </w:p>
    <w:p w14:paraId="33875EE3" w14:textId="77777777" w:rsidR="005624B2" w:rsidRDefault="005624B2" w:rsidP="005624B2">
      <w:pPr>
        <w:pStyle w:val="CORPO"/>
      </w:pPr>
    </w:p>
    <w:p w14:paraId="6B4FEAFA" w14:textId="77777777" w:rsidR="005624B2" w:rsidRDefault="005624B2" w:rsidP="005624B2">
      <w:pPr>
        <w:pStyle w:val="CORPO"/>
      </w:pPr>
      <w:r>
        <w:t>Transportador:</w:t>
      </w:r>
    </w:p>
    <w:p w14:paraId="73F661B8" w14:textId="77777777" w:rsidR="005624B2" w:rsidRDefault="005624B2" w:rsidP="005624B2">
      <w:pPr>
        <w:pStyle w:val="CORPO"/>
      </w:pPr>
      <w:r>
        <w:t>Nome: Este campo obriga o usuário digitar o nome do transportador.</w:t>
      </w:r>
    </w:p>
    <w:p w14:paraId="4E0FB512" w14:textId="7D901264" w:rsidR="005624B2" w:rsidRDefault="005624B2" w:rsidP="005624B2">
      <w:pPr>
        <w:pStyle w:val="CORPO"/>
      </w:pPr>
      <w:r>
        <w:lastRenderedPageBreak/>
        <w:t>Frete por Conta: Este campo descreve se o valor do frete é por parte do cliente ou da empresa.</w:t>
      </w:r>
    </w:p>
    <w:p w14:paraId="4BA25CAA" w14:textId="6032EA50" w:rsidR="005624B2" w:rsidRDefault="005624B2" w:rsidP="005624B2">
      <w:pPr>
        <w:pStyle w:val="CORPO"/>
      </w:pPr>
      <w:r>
        <w:t>Quant:</w:t>
      </w:r>
      <w:r w:rsidRPr="006C5544">
        <w:t xml:space="preserve"> </w:t>
      </w:r>
      <w:r>
        <w:t>Este campo descreve a quantidade de volumes que será transportado.</w:t>
      </w:r>
    </w:p>
    <w:p w14:paraId="2EC9B987" w14:textId="26D9D051" w:rsidR="005624B2" w:rsidRDefault="005624B2" w:rsidP="005624B2">
      <w:pPr>
        <w:pStyle w:val="CORPO"/>
      </w:pPr>
      <w:r>
        <w:t>Peso Bruto: Este campo descreve o peso total da mercadoria.</w:t>
      </w:r>
    </w:p>
    <w:p w14:paraId="0BDF4CBC" w14:textId="5713FF46" w:rsidR="005624B2" w:rsidRDefault="005624B2" w:rsidP="005624B2">
      <w:pPr>
        <w:pStyle w:val="CORPO"/>
      </w:pPr>
      <w:r>
        <w:t>Botões:</w:t>
      </w:r>
    </w:p>
    <w:p w14:paraId="108F6FDD" w14:textId="0424B364" w:rsidR="005624B2" w:rsidRDefault="005624B2" w:rsidP="005624B2">
      <w:pPr>
        <w:pStyle w:val="CORPO"/>
      </w:pPr>
      <w:r>
        <w:t>Salvar: Este botão permite ao usuário enviar os seus dados para o nosso banco de dados.</w:t>
      </w:r>
    </w:p>
    <w:p w14:paraId="69C3212A" w14:textId="793BF1BB" w:rsidR="005624B2" w:rsidRDefault="005624B2" w:rsidP="005624B2">
      <w:pPr>
        <w:pStyle w:val="CORPO"/>
      </w:pPr>
      <w:r>
        <w:t>Cancelar: Este botão permite ao usuário cancelar os seus dados digitados.</w:t>
      </w:r>
    </w:p>
    <w:p w14:paraId="7DDC24B7" w14:textId="77777777" w:rsidR="005624B2" w:rsidRPr="006C5F64" w:rsidRDefault="005624B2" w:rsidP="005624B2">
      <w:pPr>
        <w:pStyle w:val="CORPO"/>
      </w:pPr>
      <w:r>
        <w:t>Gerar Parcela: Este botão permite ao usuário parcelar (se necessário) “x” vezes o valor do pedido de venda.</w:t>
      </w:r>
    </w:p>
    <w:p w14:paraId="0A1F0D3F" w14:textId="26AC560B" w:rsidR="00EF77F1" w:rsidRDefault="00EF77F1" w:rsidP="003D76BE">
      <w:pPr>
        <w:pStyle w:val="CORPO"/>
      </w:pPr>
    </w:p>
    <w:p w14:paraId="7138B6E9" w14:textId="7D35B58E" w:rsidR="00792BDF" w:rsidRDefault="00792BDF" w:rsidP="007545F8">
      <w:pPr>
        <w:pStyle w:val="CORPO"/>
      </w:pPr>
    </w:p>
    <w:p w14:paraId="493AB668" w14:textId="0BB59B28" w:rsidR="001E3758" w:rsidRDefault="002E5AB3" w:rsidP="001E3758">
      <w:pPr>
        <w:pStyle w:val="Ttulo2"/>
      </w:pPr>
      <w:bookmarkStart w:id="58" w:name="_Toc167660938"/>
      <w:r>
        <w:rPr>
          <w:noProof/>
        </w:rPr>
        <w:drawing>
          <wp:anchor distT="0" distB="0" distL="114300" distR="114300" simplePos="0" relativeHeight="251669504" behindDoc="0" locked="0" layoutInCell="1" allowOverlap="1" wp14:anchorId="75CCEF1E" wp14:editId="552E0D9F">
            <wp:simplePos x="0" y="0"/>
            <wp:positionH relativeFrom="margin">
              <wp:posOffset>-3810</wp:posOffset>
            </wp:positionH>
            <wp:positionV relativeFrom="paragraph">
              <wp:posOffset>337185</wp:posOffset>
            </wp:positionV>
            <wp:extent cx="5760085" cy="3002280"/>
            <wp:effectExtent l="0" t="0" r="0" b="7620"/>
            <wp:wrapSquare wrapText="bothSides"/>
            <wp:docPr id="607017576" name="Imagem 1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17576" name="Imagem 12" descr="Interface gráfica do usuário, Aplicativ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760085" cy="3002280"/>
                    </a:xfrm>
                    <a:prstGeom prst="rect">
                      <a:avLst/>
                    </a:prstGeom>
                  </pic:spPr>
                </pic:pic>
              </a:graphicData>
            </a:graphic>
          </wp:anchor>
        </w:drawing>
      </w:r>
      <w:r w:rsidR="00882CFB">
        <w:t>Pedido de Venda</w:t>
      </w:r>
      <w:bookmarkEnd w:id="58"/>
      <w:r w:rsidR="00882CFB">
        <w:t xml:space="preserve"> </w:t>
      </w:r>
    </w:p>
    <w:p w14:paraId="0139D04E" w14:textId="77777777" w:rsidR="001F1FF3" w:rsidRDefault="001F1FF3" w:rsidP="001F1FF3">
      <w:pPr>
        <w:pStyle w:val="CORPO"/>
      </w:pPr>
      <w:r>
        <w:t>Pedidos de Compra:</w:t>
      </w:r>
    </w:p>
    <w:p w14:paraId="21F8E1C2" w14:textId="77777777" w:rsidR="001F1FF3" w:rsidRDefault="001F1FF3" w:rsidP="001F1FF3">
      <w:pPr>
        <w:pStyle w:val="CORPO"/>
      </w:pPr>
      <w:r>
        <w:t>Há uma tabela com as seguintes colunas:</w:t>
      </w:r>
    </w:p>
    <w:p w14:paraId="63F98367" w14:textId="77777777" w:rsidR="001F1FF3" w:rsidRDefault="001F1FF3" w:rsidP="001F1FF3">
      <w:pPr>
        <w:pStyle w:val="CORPO"/>
      </w:pPr>
      <w:r>
        <w:t>Número: Exibe o número do pedido de compra. No exemplo, há um pedido com o número “01”.</w:t>
      </w:r>
    </w:p>
    <w:p w14:paraId="7632E709" w14:textId="77777777" w:rsidR="001F1FF3" w:rsidRDefault="001F1FF3" w:rsidP="001F1FF3">
      <w:pPr>
        <w:pStyle w:val="CORPO"/>
      </w:pPr>
      <w:r>
        <w:t>Data: Indica a data do pedido. Neste caso, o pedido foi feito em 26/04/2024.</w:t>
      </w:r>
    </w:p>
    <w:p w14:paraId="19D639E9" w14:textId="77777777" w:rsidR="001F1FF3" w:rsidRDefault="001F1FF3" w:rsidP="001F1FF3">
      <w:pPr>
        <w:pStyle w:val="CORPO"/>
      </w:pPr>
      <w:r>
        <w:t>Fornecedor: Mostra o nome do fornecedor associado ao pedido. No exemplo, o fornecedor é “MATHEUS”.</w:t>
      </w:r>
    </w:p>
    <w:p w14:paraId="4A785A03" w14:textId="72F319C4" w:rsidR="001F1FF3" w:rsidRDefault="001F1FF3" w:rsidP="001F1FF3">
      <w:pPr>
        <w:pStyle w:val="CORPO"/>
      </w:pPr>
      <w:r>
        <w:lastRenderedPageBreak/>
        <w:t>Total: Exibe o valor total do pedido. Aqui, o total é de R$ 1.000,00.</w:t>
      </w:r>
    </w:p>
    <w:p w14:paraId="0622120A" w14:textId="77777777" w:rsidR="001F1FF3" w:rsidRDefault="001F1FF3" w:rsidP="001F1FF3">
      <w:pPr>
        <w:pStyle w:val="CORPO"/>
      </w:pPr>
      <w:r>
        <w:t>Situação: Indica o status do pedido. No exemplo, o status é “Em Aberto”.</w:t>
      </w:r>
    </w:p>
    <w:p w14:paraId="641AC127" w14:textId="29DDA47F" w:rsidR="001F1FF3" w:rsidRDefault="001F1FF3" w:rsidP="001F1FF3">
      <w:pPr>
        <w:pStyle w:val="CORPO"/>
      </w:pPr>
    </w:p>
    <w:p w14:paraId="7170E5DC" w14:textId="77777777" w:rsidR="001F1FF3" w:rsidRDefault="001F1FF3" w:rsidP="001F1FF3">
      <w:pPr>
        <w:pStyle w:val="CORPO"/>
      </w:pPr>
      <w:r>
        <w:t>Informações:</w:t>
      </w:r>
    </w:p>
    <w:p w14:paraId="132F09F5" w14:textId="77777777" w:rsidR="001F1FF3" w:rsidRDefault="001F1FF3" w:rsidP="001F1FF3">
      <w:pPr>
        <w:pStyle w:val="CORPO"/>
      </w:pPr>
      <w:r>
        <w:t>À direita da tabela, há um painel intitulado “Informações”, que apresenta:</w:t>
      </w:r>
    </w:p>
    <w:p w14:paraId="0E9DB82D" w14:textId="7384C885" w:rsidR="001F1FF3" w:rsidRDefault="001F1FF3" w:rsidP="001F1FF3">
      <w:pPr>
        <w:pStyle w:val="CORPO"/>
      </w:pPr>
      <w:r>
        <w:t>Quantidade de Pedidos: Indica o número total de pedidos exibidos na tabela (neste caso, apenas 1).</w:t>
      </w:r>
    </w:p>
    <w:p w14:paraId="53AF445A" w14:textId="49D595CC" w:rsidR="001F1FF3" w:rsidRDefault="001F1FF3" w:rsidP="001F1FF3">
      <w:pPr>
        <w:pStyle w:val="CORPO"/>
      </w:pPr>
      <w:r>
        <w:t>Valor Total: Mostra o valor total de todos os pedidos exibidos (aqui, R$ 1</w:t>
      </w:r>
      <w:r w:rsidR="00892E5F">
        <w:t>.</w:t>
      </w:r>
      <w:r>
        <w:t>000,00).</w:t>
      </w:r>
    </w:p>
    <w:p w14:paraId="05DE1EC5" w14:textId="553662BB" w:rsidR="001F1FF3" w:rsidRDefault="001F1FF3" w:rsidP="001F1FF3">
      <w:pPr>
        <w:pStyle w:val="CORPO"/>
      </w:pPr>
    </w:p>
    <w:p w14:paraId="366CA5EC" w14:textId="510FFF36" w:rsidR="001F1FF3" w:rsidRPr="0037384B" w:rsidRDefault="001F1FF3" w:rsidP="007C39E3">
      <w:pPr>
        <w:pStyle w:val="CORPO"/>
      </w:pPr>
      <w:r w:rsidRPr="0025313F">
        <w:t>+ Add pedido</w:t>
      </w:r>
      <w:r>
        <w:t>:</w:t>
      </w:r>
      <w:r w:rsidR="008D0554">
        <w:t xml:space="preserve"> </w:t>
      </w:r>
      <w:r w:rsidRPr="0025313F">
        <w:t>Também é possível adicionar um novo pedido clicando no botão</w:t>
      </w:r>
      <w:r>
        <w:t xml:space="preserve"> </w:t>
      </w:r>
      <w:r w:rsidRPr="0025313F">
        <w:t>+ Add pedido</w:t>
      </w:r>
      <w:r>
        <w:t>.</w:t>
      </w:r>
    </w:p>
    <w:p w14:paraId="6EE91AB0" w14:textId="0C6C45F9" w:rsidR="00882CFB" w:rsidRPr="00882CFB" w:rsidRDefault="00882CFB" w:rsidP="00882CFB">
      <w:pPr>
        <w:pStyle w:val="CORPO"/>
      </w:pPr>
    </w:p>
    <w:p w14:paraId="7E82480B" w14:textId="30C50DD1" w:rsidR="001E3758" w:rsidRDefault="00B14A9D" w:rsidP="001E3758">
      <w:pPr>
        <w:pStyle w:val="Ttulo2"/>
      </w:pPr>
      <w:bookmarkStart w:id="59" w:name="_Toc167660939"/>
      <w:r>
        <w:rPr>
          <w:noProof/>
        </w:rPr>
        <w:drawing>
          <wp:anchor distT="0" distB="0" distL="114300" distR="114300" simplePos="0" relativeHeight="251670528" behindDoc="0" locked="0" layoutInCell="1" allowOverlap="1" wp14:anchorId="54D8C642" wp14:editId="04FFCA44">
            <wp:simplePos x="0" y="0"/>
            <wp:positionH relativeFrom="page">
              <wp:posOffset>1352550</wp:posOffset>
            </wp:positionH>
            <wp:positionV relativeFrom="paragraph">
              <wp:posOffset>379095</wp:posOffset>
            </wp:positionV>
            <wp:extent cx="4848860" cy="4324350"/>
            <wp:effectExtent l="0" t="0" r="8890" b="0"/>
            <wp:wrapTopAndBottom/>
            <wp:docPr id="1188841890" name="Imagem 13"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41890" name="Imagem 13" descr="Interface gráfica do usuário&#10;&#10;Descrição gerada automaticamente com confiança média"/>
                    <pic:cNvPicPr/>
                  </pic:nvPicPr>
                  <pic:blipFill>
                    <a:blip r:embed="rId27">
                      <a:extLst>
                        <a:ext uri="{28A0092B-C50C-407E-A947-70E740481C1C}">
                          <a14:useLocalDpi xmlns:a14="http://schemas.microsoft.com/office/drawing/2010/main" val="0"/>
                        </a:ext>
                      </a:extLst>
                    </a:blip>
                    <a:stretch>
                      <a:fillRect/>
                    </a:stretch>
                  </pic:blipFill>
                  <pic:spPr>
                    <a:xfrm>
                      <a:off x="0" y="0"/>
                      <a:ext cx="4848860" cy="4324350"/>
                    </a:xfrm>
                    <a:prstGeom prst="rect">
                      <a:avLst/>
                    </a:prstGeom>
                  </pic:spPr>
                </pic:pic>
              </a:graphicData>
            </a:graphic>
          </wp:anchor>
        </w:drawing>
      </w:r>
      <w:r w:rsidR="008F533E">
        <w:t xml:space="preserve">Cliente </w:t>
      </w:r>
      <w:r w:rsidR="00AE5930">
        <w:t>ou Fornecedor</w:t>
      </w:r>
      <w:bookmarkEnd w:id="59"/>
    </w:p>
    <w:p w14:paraId="7157CC9E" w14:textId="6A190F0C" w:rsidR="002E5AB3" w:rsidRDefault="002E5AB3" w:rsidP="007C348A">
      <w:pPr>
        <w:pStyle w:val="CORPO"/>
      </w:pPr>
    </w:p>
    <w:p w14:paraId="4C8ECC0A" w14:textId="1F110987" w:rsidR="008A6CA2" w:rsidRDefault="008A6CA2" w:rsidP="007C348A">
      <w:pPr>
        <w:pStyle w:val="CORPO"/>
      </w:pPr>
      <w:r>
        <w:lastRenderedPageBreak/>
        <w:t>Dados Cadastrais:</w:t>
      </w:r>
    </w:p>
    <w:p w14:paraId="6732C512" w14:textId="25C66E5B" w:rsidR="007C348A" w:rsidRDefault="007C348A" w:rsidP="007C348A">
      <w:pPr>
        <w:pStyle w:val="CORPO"/>
      </w:pPr>
      <w:r>
        <w:t>Nome: Este campo é usado para inserir o nome completo do cliente ou da pessoa cadastrada</w:t>
      </w:r>
    </w:p>
    <w:p w14:paraId="3E2FA8E2" w14:textId="57BE72A6" w:rsidR="007C348A" w:rsidRDefault="007C348A" w:rsidP="007C348A">
      <w:pPr>
        <w:pStyle w:val="CORPO"/>
      </w:pPr>
      <w:r>
        <w:t>Fantasia: O campo é utilizado para inserir o nome fantasia de uma empresa. Esse nome é frequentemente usado para identificar a empresa no mercado, especialmente quando o nome legal é diferente.</w:t>
      </w:r>
    </w:p>
    <w:p w14:paraId="421D10E0" w14:textId="279523B6" w:rsidR="007C348A" w:rsidRDefault="007C348A" w:rsidP="00824979">
      <w:pPr>
        <w:pStyle w:val="CORPO"/>
      </w:pPr>
      <w:r>
        <w:t>Código:</w:t>
      </w:r>
      <w:r w:rsidR="00824979">
        <w:t xml:space="preserve"> </w:t>
      </w:r>
      <w:r>
        <w:t>O campo</w:t>
      </w:r>
      <w:r w:rsidR="003C5255">
        <w:t xml:space="preserve"> </w:t>
      </w:r>
      <w:r>
        <w:t xml:space="preserve">se referi a </w:t>
      </w:r>
      <w:r w:rsidR="003C5255">
        <w:t xml:space="preserve">um </w:t>
      </w:r>
      <w:r>
        <w:t>identificador único atribuído ao cliente ou à empresa.</w:t>
      </w:r>
    </w:p>
    <w:p w14:paraId="29480341" w14:textId="36FE7849" w:rsidR="007C348A" w:rsidRDefault="007C348A" w:rsidP="00D75736">
      <w:pPr>
        <w:pStyle w:val="CORPO"/>
      </w:pPr>
      <w:r>
        <w:t>Tipo de Pessoa:</w:t>
      </w:r>
      <w:r w:rsidR="00D75736">
        <w:t xml:space="preserve"> </w:t>
      </w:r>
      <w:r>
        <w:t>Neste campo, você seleciona o tipo de pessoa</w:t>
      </w:r>
      <w:r w:rsidR="006C390F">
        <w:t>, como por exemplo</w:t>
      </w:r>
      <w:r>
        <w:t xml:space="preserve"> “Física” (para indivíduos)</w:t>
      </w:r>
      <w:r w:rsidR="006C390F">
        <w:t>,</w:t>
      </w:r>
      <w:r>
        <w:t xml:space="preserve"> “Jurídica” (para empresas)</w:t>
      </w:r>
      <w:r w:rsidR="006C390F">
        <w:t>, etc.</w:t>
      </w:r>
    </w:p>
    <w:p w14:paraId="19FD922A" w14:textId="6C1A5EF0" w:rsidR="007C348A" w:rsidRDefault="007C348A" w:rsidP="00FA6F4F">
      <w:pPr>
        <w:pStyle w:val="CORPO"/>
      </w:pPr>
      <w:r>
        <w:t>CPF</w:t>
      </w:r>
      <w:r w:rsidR="00FA6F4F">
        <w:t xml:space="preserve">: </w:t>
      </w:r>
      <w:r w:rsidR="006A3564">
        <w:t>Este campo serve para inserir</w:t>
      </w:r>
      <w:r>
        <w:t xml:space="preserve"> o CPF do cliente</w:t>
      </w:r>
      <w:r w:rsidR="006A3564">
        <w:t>.</w:t>
      </w:r>
    </w:p>
    <w:p w14:paraId="508A849A" w14:textId="08820472" w:rsidR="007C348A" w:rsidRDefault="007C348A" w:rsidP="006A3564">
      <w:pPr>
        <w:pStyle w:val="CORPO"/>
      </w:pPr>
      <w:r>
        <w:t>Cliente Desde:</w:t>
      </w:r>
      <w:r w:rsidR="006A3564">
        <w:t xml:space="preserve"> </w:t>
      </w:r>
      <w:r>
        <w:t>Este campo indica a data em que o cliente começou a fazer negócios com a empresa</w:t>
      </w:r>
      <w:r w:rsidR="006A3564">
        <w:t>.</w:t>
      </w:r>
    </w:p>
    <w:p w14:paraId="4A2E1B96" w14:textId="7552B99B" w:rsidR="007C348A" w:rsidRDefault="007C348A" w:rsidP="00D75736">
      <w:pPr>
        <w:pStyle w:val="CORPO"/>
      </w:pPr>
      <w:r>
        <w:t>Contribuinte:</w:t>
      </w:r>
      <w:r w:rsidR="00D75736">
        <w:t xml:space="preserve"> </w:t>
      </w:r>
      <w:r>
        <w:t>Indica se o cliente é um contribuinte, ou seja, se ele está sujeito a obrigações fiscais e tributárias.</w:t>
      </w:r>
    </w:p>
    <w:p w14:paraId="224448A8" w14:textId="5CA9C438" w:rsidR="007C348A" w:rsidRDefault="007C348A" w:rsidP="00D75736">
      <w:pPr>
        <w:pStyle w:val="CORPO"/>
      </w:pPr>
      <w:r>
        <w:t>Inscrição Estadual:</w:t>
      </w:r>
      <w:r w:rsidR="00D75736">
        <w:t xml:space="preserve"> </w:t>
      </w:r>
      <w:r w:rsidR="000C397E">
        <w:t>Este campo serve para inserir</w:t>
      </w:r>
      <w:r>
        <w:t xml:space="preserve"> o número da Inscrição Estadual, se aplicável.</w:t>
      </w:r>
    </w:p>
    <w:p w14:paraId="2328CF65" w14:textId="028630F9" w:rsidR="007C348A" w:rsidRDefault="007C348A" w:rsidP="00A6702B">
      <w:pPr>
        <w:pStyle w:val="CORPO"/>
      </w:pPr>
      <w:r>
        <w:t>RG</w:t>
      </w:r>
      <w:r w:rsidR="000C397E">
        <w:t>:</w:t>
      </w:r>
      <w:r w:rsidR="00A6702B">
        <w:t xml:space="preserve"> </w:t>
      </w:r>
      <w:r>
        <w:t>Insira o número do RG do cliente</w:t>
      </w:r>
      <w:r w:rsidR="00A6702B">
        <w:t>.</w:t>
      </w:r>
    </w:p>
    <w:p w14:paraId="0359B5C8" w14:textId="2DEFBE63" w:rsidR="00AE5930" w:rsidRDefault="007C348A" w:rsidP="00A6702B">
      <w:pPr>
        <w:pStyle w:val="CORPO"/>
      </w:pPr>
      <w:r>
        <w:t>Órgão Emissor:</w:t>
      </w:r>
      <w:r w:rsidR="00A6702B">
        <w:t xml:space="preserve"> </w:t>
      </w:r>
      <w:r>
        <w:t>refere-se à instituição que emitiu o RG</w:t>
      </w:r>
      <w:r w:rsidR="00280AC9">
        <w:t>.</w:t>
      </w:r>
    </w:p>
    <w:p w14:paraId="20162931" w14:textId="77777777" w:rsidR="00BA0C0A" w:rsidRDefault="00BA0C0A" w:rsidP="00A6702B">
      <w:pPr>
        <w:pStyle w:val="CORPO"/>
      </w:pPr>
    </w:p>
    <w:p w14:paraId="645FAD95" w14:textId="00E19ACD" w:rsidR="008A6CA2" w:rsidRDefault="008A6CA2" w:rsidP="00A6702B">
      <w:pPr>
        <w:pStyle w:val="CORPO"/>
      </w:pPr>
      <w:r>
        <w:t>Endereço:</w:t>
      </w:r>
    </w:p>
    <w:p w14:paraId="1E9D6036" w14:textId="1E43A9B7" w:rsidR="00E17DCC" w:rsidRDefault="00E17DCC" w:rsidP="00E17DCC">
      <w:pPr>
        <w:pStyle w:val="CORPO"/>
      </w:pPr>
      <w:r>
        <w:t>CEP: O usuário deve inserir o</w:t>
      </w:r>
      <w:r w:rsidR="00ED39D7">
        <w:t xml:space="preserve"> cep.</w:t>
      </w:r>
    </w:p>
    <w:p w14:paraId="1680BBA8" w14:textId="3D4325A8" w:rsidR="00E17DCC" w:rsidRDefault="00E17DCC" w:rsidP="00E17DCC">
      <w:pPr>
        <w:pStyle w:val="CORPO"/>
      </w:pPr>
      <w:r>
        <w:t>UF: Neste campo, o usuário deve indicar a sigla do estado onde o endereço está localizado</w:t>
      </w:r>
      <w:r w:rsidR="00ED39D7">
        <w:t>.</w:t>
      </w:r>
    </w:p>
    <w:p w14:paraId="63ABCCCF" w14:textId="4D00E805" w:rsidR="00E17DCC" w:rsidRDefault="00E17DCC" w:rsidP="00E17DCC">
      <w:pPr>
        <w:pStyle w:val="CORPO"/>
      </w:pPr>
      <w:r>
        <w:t xml:space="preserve">Cidade: </w:t>
      </w:r>
      <w:r w:rsidR="00140180">
        <w:t xml:space="preserve">O </w:t>
      </w:r>
      <w:r w:rsidR="00ED39D7">
        <w:t>usuário deve i</w:t>
      </w:r>
      <w:r w:rsidR="00140180">
        <w:t xml:space="preserve">nserir </w:t>
      </w:r>
      <w:r>
        <w:t>o nome da cidade onde o endereço está situado.</w:t>
      </w:r>
    </w:p>
    <w:p w14:paraId="50DD048E" w14:textId="77777777" w:rsidR="00E17DCC" w:rsidRDefault="00E17DCC" w:rsidP="00E17DCC">
      <w:pPr>
        <w:pStyle w:val="CORPO"/>
      </w:pPr>
      <w:r>
        <w:t>Bairro: Informe o nome do bairro ou distrito onde o imóvel se encontra.</w:t>
      </w:r>
    </w:p>
    <w:p w14:paraId="4A048FE1" w14:textId="77777777" w:rsidR="00E17DCC" w:rsidRDefault="00E17DCC" w:rsidP="00E17DCC">
      <w:pPr>
        <w:pStyle w:val="CORPO"/>
      </w:pPr>
      <w:r>
        <w:t>Endereço: Escreva o nome da rua, avenida, praça ou qualquer outra via pública onde está localizado o imóvel.</w:t>
      </w:r>
    </w:p>
    <w:p w14:paraId="2C1091D7" w14:textId="595D7100" w:rsidR="00E17DCC" w:rsidRDefault="00E17DCC" w:rsidP="00E17DCC">
      <w:pPr>
        <w:pStyle w:val="CORPO"/>
      </w:pPr>
      <w:r>
        <w:t>Número: Indique o número do imóvel</w:t>
      </w:r>
      <w:r w:rsidR="00140180">
        <w:t>, p</w:t>
      </w:r>
      <w:r>
        <w:t xml:space="preserve">ode ser o número da casa, apartamento, sala </w:t>
      </w:r>
      <w:r w:rsidR="00BE1C44">
        <w:t>comercial etc.</w:t>
      </w:r>
    </w:p>
    <w:p w14:paraId="6FAE24E6" w14:textId="0AAEE272" w:rsidR="00BA0C0A" w:rsidRDefault="00E17DCC" w:rsidP="00E17DCC">
      <w:pPr>
        <w:pStyle w:val="CORPO"/>
      </w:pPr>
      <w:r>
        <w:t xml:space="preserve">Complemento: Este campo é opcional. Caso haja algum detalhe adicional sobre o endereço, como bloco, andar, </w:t>
      </w:r>
      <w:r w:rsidR="00BE1C44">
        <w:t>referências etc.</w:t>
      </w:r>
      <w:r>
        <w:t xml:space="preserve"> </w:t>
      </w:r>
      <w:r w:rsidR="00BE1C44">
        <w:t>O</w:t>
      </w:r>
      <w:r>
        <w:t xml:space="preserve"> usuário pode preenchê-lo aqui.</w:t>
      </w:r>
    </w:p>
    <w:p w14:paraId="37BD7DC9" w14:textId="77777777" w:rsidR="00FD44E8" w:rsidRDefault="00FD44E8" w:rsidP="00E17DCC">
      <w:pPr>
        <w:pStyle w:val="CORPO"/>
      </w:pPr>
    </w:p>
    <w:p w14:paraId="190718A6" w14:textId="77777777" w:rsidR="00CF5359" w:rsidRDefault="00CF5359" w:rsidP="00E17DCC">
      <w:pPr>
        <w:pStyle w:val="CORPO"/>
      </w:pPr>
    </w:p>
    <w:p w14:paraId="42A4F4E4" w14:textId="5495FC91" w:rsidR="00FD44E8" w:rsidRDefault="00FD44E8" w:rsidP="00E17DCC">
      <w:pPr>
        <w:pStyle w:val="CORPO"/>
      </w:pPr>
      <w:r>
        <w:lastRenderedPageBreak/>
        <w:t>Contato:</w:t>
      </w:r>
    </w:p>
    <w:p w14:paraId="2CA419CB" w14:textId="684BAECC" w:rsidR="00D01D10" w:rsidRDefault="00E9558B" w:rsidP="00FD44E8">
      <w:pPr>
        <w:pStyle w:val="CORPO"/>
      </w:pPr>
      <w:r w:rsidRPr="00E9558B">
        <w:t>Informações do contato</w:t>
      </w:r>
      <w:r>
        <w:t>:  Neste campo, o usuário deve inserir a informação do contato</w:t>
      </w:r>
      <w:r w:rsidR="00393698">
        <w:t>.</w:t>
      </w:r>
    </w:p>
    <w:p w14:paraId="5E990C9F" w14:textId="77777777" w:rsidR="00393698" w:rsidRDefault="00393698" w:rsidP="00FD44E8">
      <w:pPr>
        <w:pStyle w:val="CORPO"/>
      </w:pPr>
      <w:r>
        <w:t>Pessoas de contato: Neste campo, o usuário deve inserir as pessoas de contato.</w:t>
      </w:r>
    </w:p>
    <w:p w14:paraId="110E8130" w14:textId="42D0C818" w:rsidR="00FD44E8" w:rsidRDefault="00FD44E8" w:rsidP="00FD44E8">
      <w:pPr>
        <w:pStyle w:val="CORPO"/>
      </w:pPr>
      <w:r>
        <w:t xml:space="preserve">Fone: Neste campo, o usuário deve inserir o número de telefone para contato. </w:t>
      </w:r>
    </w:p>
    <w:p w14:paraId="747EB939" w14:textId="77777777" w:rsidR="00FD44E8" w:rsidRDefault="00FD44E8" w:rsidP="00FD44E8">
      <w:pPr>
        <w:pStyle w:val="CORPO"/>
      </w:pPr>
      <w:r>
        <w:t>Fax: Caso a empresa ainda utilize fax para comunicação, o usuário deve preencher este campo com o número de fax correspondente.</w:t>
      </w:r>
    </w:p>
    <w:p w14:paraId="3C94A5AF" w14:textId="534BF53F" w:rsidR="00FD44E8" w:rsidRDefault="00FD44E8" w:rsidP="00FD44E8">
      <w:pPr>
        <w:pStyle w:val="CORPO"/>
      </w:pPr>
      <w:r>
        <w:t>Celular: Aqui, o usuário deve informar o número de celular para contato.</w:t>
      </w:r>
    </w:p>
    <w:p w14:paraId="2DA50CA8" w14:textId="2E5B0A5B" w:rsidR="00FD44E8" w:rsidRDefault="00FD44E8" w:rsidP="00FD44E8">
      <w:pPr>
        <w:pStyle w:val="CORPO"/>
      </w:pPr>
      <w:r>
        <w:t xml:space="preserve">Operadora: </w:t>
      </w:r>
      <w:r w:rsidR="00492B93">
        <w:t>O</w:t>
      </w:r>
      <w:r>
        <w:t xml:space="preserve"> usuário </w:t>
      </w:r>
      <w:r w:rsidR="00492B93">
        <w:t xml:space="preserve">deve </w:t>
      </w:r>
      <w:r>
        <w:t xml:space="preserve">indicar qual é </w:t>
      </w:r>
      <w:r w:rsidR="00492B93">
        <w:t>a</w:t>
      </w:r>
      <w:r>
        <w:t xml:space="preserve"> operadora</w:t>
      </w:r>
      <w:r w:rsidR="00492B93">
        <w:t xml:space="preserve"> do seu celular</w:t>
      </w:r>
      <w:r>
        <w:t>.</w:t>
      </w:r>
    </w:p>
    <w:p w14:paraId="2FE359F5" w14:textId="7107E95C" w:rsidR="00FD44E8" w:rsidRDefault="00FD44E8" w:rsidP="00FD44E8">
      <w:pPr>
        <w:pStyle w:val="CORPO"/>
      </w:pPr>
      <w:r>
        <w:t>E-mail: Insira o endereço de e-mail para contato.</w:t>
      </w:r>
    </w:p>
    <w:p w14:paraId="3FFEC613" w14:textId="13994E87" w:rsidR="00FD44E8" w:rsidRDefault="00FD44E8" w:rsidP="00FD44E8">
      <w:pPr>
        <w:pStyle w:val="CORPO"/>
      </w:pPr>
      <w:r>
        <w:t xml:space="preserve">E-mail para envio da NFe: </w:t>
      </w:r>
      <w:r w:rsidR="008F4947">
        <w:t>O</w:t>
      </w:r>
      <w:r>
        <w:t xml:space="preserve"> usuário deve fornecer um e-mail específico para o envio </w:t>
      </w:r>
      <w:r w:rsidR="008F4947">
        <w:t>das Notas Fiscais Eletrônicas</w:t>
      </w:r>
      <w:r>
        <w:t>.</w:t>
      </w:r>
    </w:p>
    <w:p w14:paraId="2C0197FA" w14:textId="77777777" w:rsidR="00FD44E8" w:rsidRDefault="00FD44E8" w:rsidP="00FD44E8">
      <w:pPr>
        <w:pStyle w:val="CORPO"/>
      </w:pPr>
      <w:r>
        <w:t>WebSite: Se a empresa tiver um site oficial, o usuário pode inserir a URL completa do site aqui.</w:t>
      </w:r>
    </w:p>
    <w:p w14:paraId="543019D3" w14:textId="77777777" w:rsidR="00FD44E8" w:rsidRDefault="00FD44E8" w:rsidP="00FD44E8">
      <w:pPr>
        <w:pStyle w:val="CORPO"/>
      </w:pPr>
      <w:r>
        <w:t>Discord: Se a empresa utiliza a plataforma Discord para comunicação interna ou externa, o usuário pode preencher este campo com o nome de usuário ou ID no Discord.</w:t>
      </w:r>
    </w:p>
    <w:p w14:paraId="40D2A69F" w14:textId="77777777" w:rsidR="00D01D10" w:rsidRDefault="00FD44E8" w:rsidP="00D01D10">
      <w:pPr>
        <w:pStyle w:val="CORPO"/>
      </w:pPr>
      <w:r>
        <w:t xml:space="preserve">Próxima visita: Este campo </w:t>
      </w:r>
      <w:r w:rsidR="00CA1683">
        <w:t xml:space="preserve">será </w:t>
      </w:r>
      <w:r>
        <w:t>usado para agendar a próxima visita ou contato com a empresa</w:t>
      </w:r>
      <w:r w:rsidR="00D01D10">
        <w:t>.</w:t>
      </w:r>
    </w:p>
    <w:p w14:paraId="5307DDBC" w14:textId="77777777" w:rsidR="00B62D0C" w:rsidRDefault="00B62D0C" w:rsidP="00D01D10">
      <w:pPr>
        <w:pStyle w:val="CORPO"/>
      </w:pPr>
    </w:p>
    <w:p w14:paraId="721604AD" w14:textId="22E11B7E" w:rsidR="00B62D0C" w:rsidRDefault="00BD0601" w:rsidP="00D01D10">
      <w:pPr>
        <w:pStyle w:val="CORPO"/>
      </w:pPr>
      <w:r>
        <w:t>Dados Adicionais:</w:t>
      </w:r>
    </w:p>
    <w:p w14:paraId="2C9090A0" w14:textId="514EF37A" w:rsidR="00BD0601" w:rsidRDefault="00BD0601" w:rsidP="00BD0601">
      <w:pPr>
        <w:pStyle w:val="CORPO"/>
      </w:pPr>
      <w:r>
        <w:t>% Carga Média: O usuário deve inserir um valor numérico representando a porcentagem média de carga.</w:t>
      </w:r>
    </w:p>
    <w:p w14:paraId="41090206" w14:textId="77777777" w:rsidR="00BD0601" w:rsidRDefault="00BD0601" w:rsidP="00BD0601">
      <w:pPr>
        <w:pStyle w:val="CORPO"/>
      </w:pPr>
      <w:r>
        <w:t>Estado Civil: O usuário deve indicar o estado civil, como “solteiro(a)”, “casado(a)”, “divorciado(a)”, etc.</w:t>
      </w:r>
    </w:p>
    <w:p w14:paraId="119F66FD" w14:textId="77777777" w:rsidR="00BD0601" w:rsidRDefault="00BD0601" w:rsidP="00BD0601">
      <w:pPr>
        <w:pStyle w:val="CORPO"/>
      </w:pPr>
      <w:r>
        <w:t>Profissão: Insira a profissão ou ocupação da pessoa.</w:t>
      </w:r>
    </w:p>
    <w:p w14:paraId="2B3EC457" w14:textId="77777777" w:rsidR="00BD0601" w:rsidRDefault="00BD0601" w:rsidP="00BD0601">
      <w:pPr>
        <w:pStyle w:val="CORPO"/>
      </w:pPr>
      <w:r>
        <w:t>Sexo: Indique o gênero da pessoa, como “masculino” ou “feminino”.</w:t>
      </w:r>
    </w:p>
    <w:p w14:paraId="21FEFB93" w14:textId="77777777" w:rsidR="00BD0601" w:rsidRDefault="00BD0601" w:rsidP="00BD0601">
      <w:pPr>
        <w:pStyle w:val="CORPO"/>
      </w:pPr>
      <w:r>
        <w:t>Data de Nascimento: Preencha com a data de nascimento da pessoa no formato dia/mês/ano.</w:t>
      </w:r>
    </w:p>
    <w:p w14:paraId="4E05F232" w14:textId="77777777" w:rsidR="00BD0601" w:rsidRDefault="00BD0601" w:rsidP="00BD0601">
      <w:pPr>
        <w:pStyle w:val="CORPO"/>
      </w:pPr>
      <w:r>
        <w:t>Naturalidade: Informe a cidade ou estado onde a pessoa nasceu.</w:t>
      </w:r>
    </w:p>
    <w:p w14:paraId="5529400E" w14:textId="77777777" w:rsidR="00BD0601" w:rsidRDefault="00BD0601" w:rsidP="00BD0601">
      <w:pPr>
        <w:pStyle w:val="CORPO"/>
      </w:pPr>
      <w:r>
        <w:t>Nome do Pai: Insira o nome completo do pai da pessoa.</w:t>
      </w:r>
    </w:p>
    <w:p w14:paraId="2A8B3566" w14:textId="5C6B69FC" w:rsidR="00BD0601" w:rsidRDefault="00BD0601" w:rsidP="00BD0601">
      <w:pPr>
        <w:pStyle w:val="CORPO"/>
      </w:pPr>
      <w:r>
        <w:t>CPF do Pai: Forneça o número do CPF do pai.</w:t>
      </w:r>
    </w:p>
    <w:p w14:paraId="398C5B81" w14:textId="77777777" w:rsidR="00BD0601" w:rsidRDefault="00BD0601" w:rsidP="00BD0601">
      <w:pPr>
        <w:pStyle w:val="CORPO"/>
      </w:pPr>
      <w:r>
        <w:t>Nome da Mãe: Insira o nome completo da mãe da pessoa.</w:t>
      </w:r>
    </w:p>
    <w:p w14:paraId="589F2859" w14:textId="77777777" w:rsidR="00BD0601" w:rsidRDefault="00BD0601" w:rsidP="00BD0601">
      <w:pPr>
        <w:pStyle w:val="CORPO"/>
      </w:pPr>
      <w:r>
        <w:lastRenderedPageBreak/>
        <w:t>CPF da Mãe: Forneça o número do CPF da mãe.</w:t>
      </w:r>
    </w:p>
    <w:p w14:paraId="6CDBB8EB" w14:textId="37E68121" w:rsidR="00BD0601" w:rsidRDefault="00BD0601" w:rsidP="00BD0601">
      <w:pPr>
        <w:pStyle w:val="CORPO"/>
      </w:pPr>
      <w:r>
        <w:t xml:space="preserve">Tipo de Contato: Este campo pode se referir a diferentes tipos de contato, como telefone, </w:t>
      </w:r>
      <w:r w:rsidR="008506EB">
        <w:t>e-mail etc.</w:t>
      </w:r>
      <w:r>
        <w:t xml:space="preserve"> O usuário deve especificar qual tipo de contato está sendo fornecido.</w:t>
      </w:r>
    </w:p>
    <w:p w14:paraId="4452005D" w14:textId="27F842F6" w:rsidR="00BD0601" w:rsidRDefault="00BD0601" w:rsidP="00BD0601">
      <w:pPr>
        <w:pStyle w:val="CORPO"/>
      </w:pPr>
      <w:r>
        <w:t>Situação: Indique a situação atual da pessoa, como “ativo(a)”, “inativo(a)”, etc.</w:t>
      </w:r>
    </w:p>
    <w:p w14:paraId="18E4C654" w14:textId="658CFA63" w:rsidR="00BD0601" w:rsidRDefault="00BD0601" w:rsidP="00BD0601">
      <w:pPr>
        <w:pStyle w:val="CORPO"/>
      </w:pPr>
      <w:r>
        <w:t xml:space="preserve">Vendedor: </w:t>
      </w:r>
      <w:r w:rsidR="008506EB">
        <w:t>O</w:t>
      </w:r>
      <w:r>
        <w:t xml:space="preserve"> usuário </w:t>
      </w:r>
      <w:r w:rsidR="008506EB">
        <w:t>deve</w:t>
      </w:r>
      <w:r>
        <w:t xml:space="preserve"> preencher </w:t>
      </w:r>
      <w:r w:rsidR="00C10FC6">
        <w:t>informações de</w:t>
      </w:r>
      <w:r w:rsidR="008506EB">
        <w:t xml:space="preserve"> qual </w:t>
      </w:r>
      <w:r>
        <w:t>vendedor</w:t>
      </w:r>
      <w:r w:rsidR="008506EB">
        <w:t xml:space="preserve"> fez a venda, para o ganho da comissão</w:t>
      </w:r>
      <w:r>
        <w:t>.</w:t>
      </w:r>
    </w:p>
    <w:p w14:paraId="63DE1D6C" w14:textId="2F7B171F" w:rsidR="00BD0601" w:rsidRDefault="00BD0601" w:rsidP="00BD0601">
      <w:pPr>
        <w:pStyle w:val="CORPO"/>
      </w:pPr>
      <w:r>
        <w:t>Natureza de Operação Padrão:</w:t>
      </w:r>
      <w:r w:rsidR="00C10FC6">
        <w:t xml:space="preserve"> </w:t>
      </w:r>
      <w:r>
        <w:t>O usuário deve especificar a natureza da operação padrão.</w:t>
      </w:r>
    </w:p>
    <w:p w14:paraId="3C79857F" w14:textId="36620052" w:rsidR="00C8297C" w:rsidRDefault="00C8297C" w:rsidP="00BD0601">
      <w:pPr>
        <w:pStyle w:val="CORPO"/>
      </w:pPr>
    </w:p>
    <w:p w14:paraId="56021764" w14:textId="2019B320" w:rsidR="00C8297C" w:rsidRDefault="00C8297C" w:rsidP="00C8297C">
      <w:pPr>
        <w:pStyle w:val="CORPO"/>
      </w:pPr>
      <w:r>
        <w:t xml:space="preserve">Limite de crédito: Este campo é onde o usuário deve inserir o limite de crédito para o </w:t>
      </w:r>
      <w:r w:rsidR="009E2A92">
        <w:t>cliente.</w:t>
      </w:r>
    </w:p>
    <w:p w14:paraId="6FECD655" w14:textId="5EB4154F" w:rsidR="004F453A" w:rsidRDefault="00C8297C" w:rsidP="004F453A">
      <w:pPr>
        <w:pStyle w:val="CORPO"/>
      </w:pPr>
      <w:r>
        <w:t xml:space="preserve">Condição de pagamento: </w:t>
      </w:r>
      <w:r w:rsidR="004F453A">
        <w:t>Este campo descreve a opção de pagamento, se é em cartão, dinheiro, pix etc.</w:t>
      </w:r>
      <w:r w:rsidR="004F453A">
        <w:tab/>
      </w:r>
    </w:p>
    <w:p w14:paraId="0701662B" w14:textId="79496B96" w:rsidR="001E3758" w:rsidRDefault="004F453A" w:rsidP="00E04EDF">
      <w:pPr>
        <w:pStyle w:val="CORPO"/>
        <w:rPr>
          <w:rFonts w:eastAsiaTheme="majorEastAsia" w:cstheme="majorBidi"/>
          <w:b/>
          <w:bCs/>
          <w:i/>
        </w:rPr>
      </w:pPr>
      <w:r>
        <w:t>Categoria: Este campo descreve a quantidade de parcelas (se necessário) que o cliente irá pagar.</w:t>
      </w:r>
    </w:p>
    <w:p w14:paraId="3BB6480A" w14:textId="111F1672" w:rsidR="00E04EDF" w:rsidRDefault="00CF5359" w:rsidP="00E04EDF">
      <w:pPr>
        <w:pStyle w:val="Ttulo2"/>
      </w:pPr>
      <w:bookmarkStart w:id="60" w:name="_Toc167660940"/>
      <w:r>
        <w:rPr>
          <w:noProof/>
        </w:rPr>
        <w:drawing>
          <wp:anchor distT="0" distB="0" distL="114300" distR="114300" simplePos="0" relativeHeight="251671552" behindDoc="0" locked="0" layoutInCell="1" allowOverlap="1" wp14:anchorId="01F376D3" wp14:editId="0AD20D50">
            <wp:simplePos x="0" y="0"/>
            <wp:positionH relativeFrom="margin">
              <wp:posOffset>-3810</wp:posOffset>
            </wp:positionH>
            <wp:positionV relativeFrom="paragraph">
              <wp:posOffset>305435</wp:posOffset>
            </wp:positionV>
            <wp:extent cx="5760085" cy="2994025"/>
            <wp:effectExtent l="0" t="0" r="0" b="0"/>
            <wp:wrapSquare wrapText="bothSides"/>
            <wp:docPr id="1446429443" name="Imagem 1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29443" name="Imagem 14" descr="Interface gráfica do usuário, Texto, Aplicativ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760085" cy="2994025"/>
                    </a:xfrm>
                    <a:prstGeom prst="rect">
                      <a:avLst/>
                    </a:prstGeom>
                  </pic:spPr>
                </pic:pic>
              </a:graphicData>
            </a:graphic>
          </wp:anchor>
        </w:drawing>
      </w:r>
      <w:r w:rsidR="00BD2EAB">
        <w:t>Cliente e Fornecedor</w:t>
      </w:r>
      <w:bookmarkEnd w:id="60"/>
    </w:p>
    <w:p w14:paraId="2637B62D" w14:textId="432F8571" w:rsidR="00BD2EAB" w:rsidRPr="00BD2EAB" w:rsidRDefault="00BD2EAB" w:rsidP="00BD2EAB">
      <w:pPr>
        <w:pStyle w:val="CORPO"/>
      </w:pPr>
    </w:p>
    <w:p w14:paraId="59483DB2" w14:textId="2510FA4D" w:rsidR="00005C1C" w:rsidRDefault="00AB5AEB" w:rsidP="00005C1C">
      <w:pPr>
        <w:pStyle w:val="CORPO"/>
      </w:pPr>
      <w:r>
        <w:t>Cliente e Fornecedor</w:t>
      </w:r>
      <w:r w:rsidR="00005C1C">
        <w:t>:</w:t>
      </w:r>
    </w:p>
    <w:p w14:paraId="4373B57F" w14:textId="77777777" w:rsidR="00005C1C" w:rsidRDefault="00005C1C" w:rsidP="00005C1C">
      <w:pPr>
        <w:pStyle w:val="CORPO"/>
      </w:pPr>
      <w:r>
        <w:t>Há uma tabela com as seguintes colunas:</w:t>
      </w:r>
    </w:p>
    <w:p w14:paraId="4906AF30" w14:textId="1F68DDF2" w:rsidR="00005C1C" w:rsidRDefault="008C0CE6" w:rsidP="00005C1C">
      <w:pPr>
        <w:pStyle w:val="CORPO"/>
      </w:pPr>
      <w:r>
        <w:lastRenderedPageBreak/>
        <w:t>CE</w:t>
      </w:r>
      <w:r w:rsidR="00F369D2">
        <w:t>P</w:t>
      </w:r>
      <w:r w:rsidR="00005C1C">
        <w:t xml:space="preserve">: Exibe o número do </w:t>
      </w:r>
      <w:r w:rsidR="00F369D2">
        <w:t>CEP do cliente ou fornecedor</w:t>
      </w:r>
      <w:r w:rsidR="00005C1C">
        <w:t>.</w:t>
      </w:r>
    </w:p>
    <w:p w14:paraId="3AA61020" w14:textId="320541E6" w:rsidR="00AA5827" w:rsidRDefault="00AA5827" w:rsidP="00AA5827">
      <w:pPr>
        <w:pStyle w:val="CORPO"/>
      </w:pPr>
      <w:r>
        <w:t>CNPJ: Exibe o número do C</w:t>
      </w:r>
      <w:r w:rsidR="00557581">
        <w:t>NPJ</w:t>
      </w:r>
      <w:r>
        <w:t xml:space="preserve"> do cliente ou fornecedor.</w:t>
      </w:r>
    </w:p>
    <w:p w14:paraId="43B88157" w14:textId="588BB43D" w:rsidR="00005C1C" w:rsidRDefault="00557581" w:rsidP="00005C1C">
      <w:pPr>
        <w:pStyle w:val="CORPO"/>
      </w:pPr>
      <w:r>
        <w:t>Nome</w:t>
      </w:r>
      <w:r w:rsidR="00005C1C">
        <w:t xml:space="preserve">: Mostra o nome do </w:t>
      </w:r>
      <w:r>
        <w:t xml:space="preserve">cliente ou </w:t>
      </w:r>
      <w:r w:rsidR="00005C1C">
        <w:t>fornecedor associado. No exemplo, o fornecedor é “MATHEUS”.</w:t>
      </w:r>
    </w:p>
    <w:p w14:paraId="3DBE91DE" w14:textId="146AF1A4" w:rsidR="00CE24E0" w:rsidRDefault="00CE24E0" w:rsidP="00CE24E0">
      <w:pPr>
        <w:pStyle w:val="CORPO"/>
      </w:pPr>
      <w:r>
        <w:t>Cidade: Exibe a cidade do cliente ou fornecedor.</w:t>
      </w:r>
    </w:p>
    <w:p w14:paraId="31390833" w14:textId="52BCF555" w:rsidR="00005C1C" w:rsidRDefault="007A396A" w:rsidP="0060430B">
      <w:pPr>
        <w:pStyle w:val="CORPO"/>
      </w:pPr>
      <w:r>
        <w:t>Telefone: Exibe o número do telefone do cliente ou fornecedor.</w:t>
      </w:r>
    </w:p>
    <w:p w14:paraId="52A6E08A" w14:textId="21525012" w:rsidR="0060430B" w:rsidRDefault="0060430B" w:rsidP="0060430B">
      <w:pPr>
        <w:pStyle w:val="CORPO"/>
      </w:pPr>
    </w:p>
    <w:p w14:paraId="73FC6BE9" w14:textId="0AB04ACB" w:rsidR="00005C1C" w:rsidRDefault="00005C1C" w:rsidP="00005C1C">
      <w:pPr>
        <w:pStyle w:val="CORPO"/>
      </w:pPr>
      <w:r>
        <w:t>Informações:</w:t>
      </w:r>
    </w:p>
    <w:p w14:paraId="35C4AC40" w14:textId="77777777" w:rsidR="00005C1C" w:rsidRDefault="00005C1C" w:rsidP="00005C1C">
      <w:pPr>
        <w:pStyle w:val="CORPO"/>
      </w:pPr>
      <w:r>
        <w:t>À direita da tabela, há um painel intitulado “Informações”, que apresenta:</w:t>
      </w:r>
    </w:p>
    <w:p w14:paraId="0DBD66F2" w14:textId="5DCF9703" w:rsidR="00407240" w:rsidRDefault="00005C1C" w:rsidP="0060430B">
      <w:pPr>
        <w:pStyle w:val="CORPO"/>
      </w:pPr>
      <w:r>
        <w:t>Quantidade de Pedidos: Indica o número total de pedidos exibidos na tabela (neste caso, apenas 1).</w:t>
      </w:r>
    </w:p>
    <w:p w14:paraId="0F5F97AA" w14:textId="4726A60C" w:rsidR="0060430B" w:rsidRDefault="0060430B" w:rsidP="0060430B">
      <w:pPr>
        <w:pStyle w:val="CORPO"/>
      </w:pPr>
    </w:p>
    <w:p w14:paraId="51EABC01" w14:textId="5671C6F0" w:rsidR="0060430B" w:rsidRDefault="0060430B" w:rsidP="0041748D">
      <w:pPr>
        <w:pStyle w:val="CORPO"/>
      </w:pPr>
      <w:r w:rsidRPr="0025313F">
        <w:t>+ Add pedido</w:t>
      </w:r>
      <w:r>
        <w:t>:</w:t>
      </w:r>
      <w:r w:rsidR="0041748D">
        <w:t xml:space="preserve"> </w:t>
      </w:r>
      <w:r w:rsidRPr="0025313F">
        <w:t>Também é possível adicionar um novo pedido clicando no botão</w:t>
      </w:r>
      <w:r>
        <w:t xml:space="preserve"> </w:t>
      </w:r>
      <w:r w:rsidRPr="0025313F">
        <w:t>+ Add pedido</w:t>
      </w:r>
      <w:r>
        <w:t>.</w:t>
      </w:r>
    </w:p>
    <w:p w14:paraId="65E85EBE" w14:textId="4D460792" w:rsidR="0041748D" w:rsidRDefault="0041748D" w:rsidP="0041748D">
      <w:pPr>
        <w:pStyle w:val="CORPO"/>
      </w:pPr>
      <w:r>
        <w:t xml:space="preserve">Icone de Lixo: Dá a opção </w:t>
      </w:r>
      <w:r w:rsidR="00E26BF8">
        <w:t>de o</w:t>
      </w:r>
      <w:r>
        <w:t xml:space="preserve"> cliente excluir </w:t>
      </w:r>
      <w:r w:rsidR="00024C88">
        <w:t>a tabela.</w:t>
      </w:r>
    </w:p>
    <w:p w14:paraId="33BF9F76" w14:textId="59DE2727" w:rsidR="00E26BF8" w:rsidRDefault="00CF5359" w:rsidP="00E26BF8">
      <w:pPr>
        <w:pStyle w:val="Ttulo2"/>
      </w:pPr>
      <w:bookmarkStart w:id="61" w:name="_Toc167660941"/>
      <w:r>
        <w:rPr>
          <w:noProof/>
        </w:rPr>
        <w:drawing>
          <wp:anchor distT="0" distB="0" distL="114300" distR="114300" simplePos="0" relativeHeight="251672576" behindDoc="0" locked="0" layoutInCell="1" allowOverlap="1" wp14:anchorId="11B3B3A6" wp14:editId="4E1AFF34">
            <wp:simplePos x="0" y="0"/>
            <wp:positionH relativeFrom="margin">
              <wp:posOffset>-3810</wp:posOffset>
            </wp:positionH>
            <wp:positionV relativeFrom="paragraph">
              <wp:posOffset>273050</wp:posOffset>
            </wp:positionV>
            <wp:extent cx="5760085" cy="2982595"/>
            <wp:effectExtent l="0" t="0" r="0" b="8255"/>
            <wp:wrapSquare wrapText="bothSides"/>
            <wp:docPr id="1933799226" name="Imagem 1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99226" name="Imagem 15" descr="Interface gráfica do usuário&#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760085" cy="2982595"/>
                    </a:xfrm>
                    <a:prstGeom prst="rect">
                      <a:avLst/>
                    </a:prstGeom>
                  </pic:spPr>
                </pic:pic>
              </a:graphicData>
            </a:graphic>
          </wp:anchor>
        </w:drawing>
      </w:r>
      <w:r w:rsidR="00C51911">
        <w:t>Cadastro do Produto</w:t>
      </w:r>
      <w:bookmarkEnd w:id="61"/>
    </w:p>
    <w:p w14:paraId="6E0DA31A" w14:textId="6AC31A8B" w:rsidR="00A13041" w:rsidRDefault="00A13041" w:rsidP="00A13041">
      <w:pPr>
        <w:pStyle w:val="CORPO"/>
      </w:pPr>
      <w:r>
        <w:t>Cadastrar Novo Produto:</w:t>
      </w:r>
    </w:p>
    <w:p w14:paraId="3E7E2EDE" w14:textId="34FD8CF8" w:rsidR="00A13041" w:rsidRDefault="00A13041" w:rsidP="00A13041">
      <w:pPr>
        <w:pStyle w:val="CORPO"/>
      </w:pPr>
      <w:r>
        <w:t>Nome: Neste campo, o usuário deve inserir o nome do produto.</w:t>
      </w:r>
    </w:p>
    <w:p w14:paraId="09D8C116" w14:textId="59BC5B79" w:rsidR="00A13041" w:rsidRDefault="00A13041" w:rsidP="00A13041">
      <w:pPr>
        <w:pStyle w:val="CORPO"/>
      </w:pPr>
      <w:r>
        <w:t>Código: Aqui, o usuário deve inserir um código único para o produto.</w:t>
      </w:r>
    </w:p>
    <w:p w14:paraId="5B741293" w14:textId="7BE23C1E" w:rsidR="00A13041" w:rsidRDefault="00A13041" w:rsidP="00A13041">
      <w:pPr>
        <w:pStyle w:val="CORPO"/>
      </w:pPr>
      <w:r>
        <w:t>Preço de custo: Este campo é onde o usuário deve inserir o preço de custo do produto.</w:t>
      </w:r>
    </w:p>
    <w:p w14:paraId="2F5CCEE5" w14:textId="28D8A4EA" w:rsidR="00852CE0" w:rsidRDefault="00A13041" w:rsidP="00852CE0">
      <w:pPr>
        <w:pStyle w:val="CORPO"/>
      </w:pPr>
      <w:r>
        <w:lastRenderedPageBreak/>
        <w:t xml:space="preserve">Imagem: O botão “Upload” permite que o usuário selecione e envie uma imagem representativa do produto. </w:t>
      </w:r>
    </w:p>
    <w:p w14:paraId="601F9CAF" w14:textId="3777FCC8" w:rsidR="00852CE0" w:rsidRDefault="00852CE0" w:rsidP="005F75F6">
      <w:pPr>
        <w:pStyle w:val="CORPO"/>
      </w:pPr>
      <w:r>
        <w:t>Unidade: Este campo se refere à unidade de medida associada ao produto</w:t>
      </w:r>
      <w:r w:rsidR="005F75F6">
        <w:t>, e o usuário deve inserir de acordo.</w:t>
      </w:r>
    </w:p>
    <w:p w14:paraId="4A309B63" w14:textId="71E6EF86" w:rsidR="00E55D9E" w:rsidRDefault="00852CE0" w:rsidP="005F75F6">
      <w:pPr>
        <w:pStyle w:val="CORPO"/>
      </w:pPr>
      <w:r>
        <w:t xml:space="preserve">Condição: A condição do produto descreve seu estado geral. </w:t>
      </w:r>
      <w:r w:rsidR="005F75F6">
        <w:t>Como n</w:t>
      </w:r>
      <w:r>
        <w:t>ovo</w:t>
      </w:r>
      <w:r w:rsidR="005F75F6">
        <w:t xml:space="preserve"> ou u</w:t>
      </w:r>
      <w:r>
        <w:t>sado</w:t>
      </w:r>
      <w:r w:rsidR="005F75F6">
        <w:t>.</w:t>
      </w:r>
    </w:p>
    <w:p w14:paraId="0B6051DF" w14:textId="77777777" w:rsidR="005F75F6" w:rsidRDefault="005F75F6" w:rsidP="005F75F6">
      <w:pPr>
        <w:pStyle w:val="CORPO"/>
      </w:pPr>
    </w:p>
    <w:p w14:paraId="5803940D" w14:textId="63C14254" w:rsidR="00E55D9E" w:rsidRDefault="00E55D9E" w:rsidP="00A13041">
      <w:pPr>
        <w:pStyle w:val="CORPO"/>
      </w:pPr>
      <w:r>
        <w:t>Botões:</w:t>
      </w:r>
    </w:p>
    <w:p w14:paraId="3D164092" w14:textId="1AEFB657" w:rsidR="00C51911" w:rsidRPr="00C51911" w:rsidRDefault="00A13041" w:rsidP="00A13041">
      <w:pPr>
        <w:pStyle w:val="CORPO"/>
      </w:pPr>
      <w:r>
        <w:t>Cancelar e Salvar</w:t>
      </w:r>
      <w:r w:rsidR="00E55D9E">
        <w:t xml:space="preserve"> Produtos</w:t>
      </w:r>
      <w:r>
        <w:t>: Os botões na parte inferior permitem que o usuário cancele a operação ou salve os dados</w:t>
      </w:r>
      <w:r w:rsidR="00E55D9E">
        <w:t>.</w:t>
      </w:r>
    </w:p>
    <w:p w14:paraId="0999FC20" w14:textId="16AB4CEF" w:rsidR="0060430B" w:rsidRDefault="00BC02D4" w:rsidP="00621ED7">
      <w:pPr>
        <w:pStyle w:val="Ttulo2"/>
      </w:pPr>
      <w:bookmarkStart w:id="62" w:name="_Toc167660942"/>
      <w:r>
        <w:rPr>
          <w:noProof/>
        </w:rPr>
        <w:drawing>
          <wp:anchor distT="0" distB="0" distL="114300" distR="114300" simplePos="0" relativeHeight="251673600" behindDoc="0" locked="0" layoutInCell="1" allowOverlap="1" wp14:anchorId="6FBCF2CD" wp14:editId="6071686B">
            <wp:simplePos x="0" y="0"/>
            <wp:positionH relativeFrom="margin">
              <wp:posOffset>-3810</wp:posOffset>
            </wp:positionH>
            <wp:positionV relativeFrom="paragraph">
              <wp:posOffset>234315</wp:posOffset>
            </wp:positionV>
            <wp:extent cx="5760085" cy="2846070"/>
            <wp:effectExtent l="0" t="0" r="0" b="0"/>
            <wp:wrapSquare wrapText="bothSides"/>
            <wp:docPr id="586641688" name="Imagem 1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41688" name="Imagem 16" descr="Tabel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760085" cy="2846070"/>
                    </a:xfrm>
                    <a:prstGeom prst="rect">
                      <a:avLst/>
                    </a:prstGeom>
                  </pic:spPr>
                </pic:pic>
              </a:graphicData>
            </a:graphic>
          </wp:anchor>
        </w:drawing>
      </w:r>
      <w:r w:rsidR="00621ED7">
        <w:t>Produtos</w:t>
      </w:r>
      <w:bookmarkEnd w:id="62"/>
    </w:p>
    <w:p w14:paraId="53034332" w14:textId="5CB49454" w:rsidR="001C486F" w:rsidRDefault="001C486F" w:rsidP="001C486F">
      <w:pPr>
        <w:pStyle w:val="CORPO"/>
      </w:pPr>
      <w:r>
        <w:t xml:space="preserve">Produtos: Essa seção exibe uma lista de produtos gerenciados na tela </w:t>
      </w:r>
      <w:r w:rsidR="00E22CD4">
        <w:t>de cadastro de produto</w:t>
      </w:r>
      <w:r>
        <w:t>. Os produtos estão organizados em colunas:</w:t>
      </w:r>
    </w:p>
    <w:p w14:paraId="3F35BE24" w14:textId="58326524" w:rsidR="001C486F" w:rsidRDefault="001C486F" w:rsidP="001C486F">
      <w:pPr>
        <w:pStyle w:val="CORPO"/>
      </w:pPr>
      <w:r>
        <w:t>Produto: Nesta coluna, temos os nomes dos produtos. O produto visíve</w:t>
      </w:r>
      <w:r w:rsidR="007C7F85">
        <w:t xml:space="preserve">l é </w:t>
      </w:r>
      <w:r>
        <w:t>“Tênis”.</w:t>
      </w:r>
    </w:p>
    <w:p w14:paraId="0BCC30EA" w14:textId="4AA1F1C5" w:rsidR="001C486F" w:rsidRDefault="001C486F" w:rsidP="001C486F">
      <w:pPr>
        <w:pStyle w:val="CORPO"/>
      </w:pPr>
      <w:r>
        <w:t xml:space="preserve">Código: A coluna “Código” exibe números associados a cada produto. </w:t>
      </w:r>
      <w:r w:rsidR="004C6F58">
        <w:t xml:space="preserve">Na tela </w:t>
      </w:r>
      <w:r>
        <w:t>o código “4</w:t>
      </w:r>
      <w:r w:rsidR="004C6F58">
        <w:t>5</w:t>
      </w:r>
      <w:r>
        <w:t>4</w:t>
      </w:r>
      <w:r w:rsidR="004C6F58">
        <w:t>3</w:t>
      </w:r>
      <w:r>
        <w:t xml:space="preserve">” está relacionado </w:t>
      </w:r>
      <w:r w:rsidR="007C7F85">
        <w:t>ao</w:t>
      </w:r>
      <w:r>
        <w:t xml:space="preserve"> “Tênis”.</w:t>
      </w:r>
    </w:p>
    <w:p w14:paraId="337D3F93" w14:textId="3DCD1839" w:rsidR="001C486F" w:rsidRDefault="001C486F" w:rsidP="001C486F">
      <w:pPr>
        <w:pStyle w:val="CORPO"/>
      </w:pPr>
      <w:r>
        <w:t xml:space="preserve">Unidades: Aqui, é mostrada </w:t>
      </w:r>
      <w:r w:rsidR="003131DC">
        <w:t xml:space="preserve">se é </w:t>
      </w:r>
      <w:r>
        <w:t>unidade</w:t>
      </w:r>
      <w:r w:rsidR="003131DC">
        <w:t>, peso etc.</w:t>
      </w:r>
      <w:r>
        <w:t xml:space="preserve"> </w:t>
      </w:r>
    </w:p>
    <w:p w14:paraId="66FCB794" w14:textId="00270AB8" w:rsidR="001C486F" w:rsidRDefault="001C486F" w:rsidP="001C486F">
      <w:pPr>
        <w:pStyle w:val="CORPO"/>
      </w:pPr>
      <w:r>
        <w:t>Preço: A coluna “Preço” indica o valor de cada unidade do produto. O preço do “Tênis” é R$ 100,00.</w:t>
      </w:r>
    </w:p>
    <w:p w14:paraId="081B860E" w14:textId="74D2D74F" w:rsidR="001C486F" w:rsidRDefault="001C486F" w:rsidP="001C486F">
      <w:pPr>
        <w:pStyle w:val="CORPO"/>
      </w:pPr>
      <w:r>
        <w:t xml:space="preserve">Estoque: Essa coluna exibe informações sobre o estoque total de cada produto. </w:t>
      </w:r>
    </w:p>
    <w:p w14:paraId="30B5EA08" w14:textId="1573E057" w:rsidR="0029132E" w:rsidRDefault="0029132E" w:rsidP="001C486F">
      <w:pPr>
        <w:pStyle w:val="CORPO"/>
      </w:pPr>
      <w:r>
        <w:lastRenderedPageBreak/>
        <w:t xml:space="preserve">Clonar e </w:t>
      </w:r>
      <w:r w:rsidR="002A5063">
        <w:t>Excluir Produto</w:t>
      </w:r>
      <w:r>
        <w:t xml:space="preserve">: </w:t>
      </w:r>
      <w:r w:rsidR="00D36DBB">
        <w:t xml:space="preserve">dá a opção </w:t>
      </w:r>
      <w:r w:rsidR="002A5063">
        <w:t>de o</w:t>
      </w:r>
      <w:r w:rsidR="00D36DBB">
        <w:t xml:space="preserve"> usuário clonar ou excluir a tabela.</w:t>
      </w:r>
    </w:p>
    <w:p w14:paraId="62C5A583" w14:textId="10D90E70" w:rsidR="00707745" w:rsidRDefault="00707745" w:rsidP="00707745">
      <w:pPr>
        <w:pStyle w:val="CORPO"/>
      </w:pPr>
      <w:r>
        <w:t>Icone de Lixo: Dá a opção de o cliente excluir a tabela.</w:t>
      </w:r>
    </w:p>
    <w:p w14:paraId="6FF0F527" w14:textId="77777777" w:rsidR="00707745" w:rsidRDefault="00707745" w:rsidP="001C486F">
      <w:pPr>
        <w:pStyle w:val="CORPO"/>
      </w:pPr>
    </w:p>
    <w:p w14:paraId="22F28009" w14:textId="74AEC60E" w:rsidR="001C486F" w:rsidRDefault="001C486F" w:rsidP="001C486F">
      <w:pPr>
        <w:pStyle w:val="CORPO"/>
      </w:pPr>
      <w:r>
        <w:t>Adicionar Produto: O botão “Adicionar Produto” sugere que essa interface é usada para adicionar novos produtos ao sistema de inventário.</w:t>
      </w:r>
    </w:p>
    <w:p w14:paraId="48FF18FF" w14:textId="77777777" w:rsidR="007611ED" w:rsidRDefault="007611ED" w:rsidP="001C486F">
      <w:pPr>
        <w:pStyle w:val="CORPO"/>
      </w:pPr>
    </w:p>
    <w:p w14:paraId="5D9EE9C8" w14:textId="2CC39B12" w:rsidR="007D7B14" w:rsidRDefault="001C486F" w:rsidP="001C486F">
      <w:pPr>
        <w:pStyle w:val="CORPO"/>
      </w:pPr>
      <w:r>
        <w:t xml:space="preserve">Informações: A seção “Informações” à direita </w:t>
      </w:r>
      <w:r w:rsidR="007611ED">
        <w:t xml:space="preserve">é </w:t>
      </w:r>
      <w:r>
        <w:t>usada para fornecer detalhes adicionais sobre os produtos</w:t>
      </w:r>
      <w:r w:rsidR="007611ED">
        <w:t>.</w:t>
      </w:r>
    </w:p>
    <w:p w14:paraId="6720CE0A" w14:textId="77777777" w:rsidR="007D7B14" w:rsidRDefault="007D7B14">
      <w:pPr>
        <w:spacing w:after="200" w:line="276" w:lineRule="auto"/>
      </w:pPr>
      <w:r>
        <w:br w:type="page"/>
      </w:r>
    </w:p>
    <w:p w14:paraId="3443EC0E" w14:textId="3585F434" w:rsidR="00621ED7" w:rsidRDefault="00A64358" w:rsidP="007D7B14">
      <w:pPr>
        <w:pStyle w:val="Ttulo1"/>
      </w:pPr>
      <w:bookmarkStart w:id="63" w:name="_Toc167660943"/>
      <w:r>
        <w:lastRenderedPageBreak/>
        <w:t>termos de uso</w:t>
      </w:r>
      <w:bookmarkEnd w:id="63"/>
    </w:p>
    <w:p w14:paraId="61F1D04D" w14:textId="77777777" w:rsidR="008D1B49" w:rsidRDefault="008D1B49" w:rsidP="008D1B49">
      <w:pPr>
        <w:pStyle w:val="CORPO"/>
      </w:pPr>
      <w:r>
        <w:t>Condições e Termos de Uso</w:t>
      </w:r>
    </w:p>
    <w:p w14:paraId="14D0F457" w14:textId="7BB1AC51" w:rsidR="008D1B49" w:rsidRDefault="008D1B49" w:rsidP="008D1B49">
      <w:pPr>
        <w:pStyle w:val="CORPO"/>
      </w:pPr>
      <w:r>
        <w:t xml:space="preserve">Estes são os termos que determinarão nossa relação. Antes de utilizar o </w:t>
      </w:r>
      <w:r w:rsidR="00632E30">
        <w:t>M</w:t>
      </w:r>
      <w:r>
        <w:t>RP UpperPro, é necessário que você leia, entenda e concorde com estes termos.</w:t>
      </w:r>
    </w:p>
    <w:p w14:paraId="2F3A6355" w14:textId="77777777" w:rsidR="008D1B49" w:rsidRDefault="008D1B49" w:rsidP="008D1B49">
      <w:pPr>
        <w:pStyle w:val="CORPO"/>
      </w:pPr>
    </w:p>
    <w:p w14:paraId="6E01706B" w14:textId="495662E6" w:rsidR="008D1B49" w:rsidRDefault="008D1B49" w:rsidP="008D1B49">
      <w:pPr>
        <w:pStyle w:val="CORPO"/>
      </w:pPr>
      <w:r>
        <w:t xml:space="preserve">O sistema </w:t>
      </w:r>
      <w:r w:rsidR="003D188E">
        <w:t>M</w:t>
      </w:r>
      <w:r>
        <w:t>RP UpperPro é uma solução completa para suas vendas, onde cada detalhe é pensado em dar mais produtividade e facilidade na sua rotina. Com ele você gerencia de forma prática suas vendas, custos fixos e variáveis, emissão de documentos fiscais, faturamento das vendas, estoque, lucratividade, entre outras tantas funcionalidades essenciais para a sua empresa.</w:t>
      </w:r>
    </w:p>
    <w:p w14:paraId="4842B015" w14:textId="77777777" w:rsidR="008D1B49" w:rsidRDefault="008D1B49" w:rsidP="008D1B49">
      <w:pPr>
        <w:pStyle w:val="CORPO"/>
      </w:pPr>
    </w:p>
    <w:p w14:paraId="4169EF2B" w14:textId="1B6D2E0D" w:rsidR="008D1B49" w:rsidRDefault="008D1B49" w:rsidP="008D1B49">
      <w:pPr>
        <w:pStyle w:val="CORPO"/>
      </w:pPr>
      <w:r>
        <w:t xml:space="preserve">A </w:t>
      </w:r>
      <w:r w:rsidR="003D188E">
        <w:t>M</w:t>
      </w:r>
      <w:r>
        <w:t xml:space="preserve">RP da UpperPro, pessoa jurídica de direito privado, inscrita no CNPJ sob n. 12.345.678/09123-45, com sede em Sorocaba, CEP 18023-000, </w:t>
      </w:r>
      <w:r>
        <w:tab/>
        <w:t xml:space="preserve">Jardim Novo Eldorado, São Paulo – Brasil, (denominada “CONTRATADA”) para uso do programa de computador genérico denominado </w:t>
      </w:r>
      <w:r w:rsidR="003D188E">
        <w:t>M</w:t>
      </w:r>
      <w:r>
        <w:t xml:space="preserve">RP UpperPro, disponibilizado neste ato pela CONTRATADA (o “SOFTWARE”) por meio do site “upperpro.com.br” (“Site”), não se tratando de um sistema desenvolvido sob encomenda da CONTRATANTE, de uso não exclusivo, razão pela qual a CONTRATADA não poderá garantir que o sistema atenderá a todas as necessidades específicas da CONTRATANTE. A ausência de determinada necessidade na licença não obrigará a CONTRATADA a adequar o software ou alterar quaisquer condições financeiras ou comerciais. Ao utilizar o SOFTWARE, mesmo que parcialmente ou a título de teste, o CONTRATANTE estará vinculado aos termos destes instrumentos, concordando com suas disposições, principalmente com relação ao CONSENTIMENTO PARA o ACESSO, COLETA, USO, ARMAZENAMENTO, TRATAMENTO ÀS INFORMAÇÕES do CONTRATANTE pela CONTRATADA. A CONTRATADA concede um período gratuito de avaliação do produto e sua duração é de 10 dias corridos a contar do cadastro efetuado no sistema pela parte interessada. Este período de avaliação sem custos tem o objetivo de permitir ao CONTRATANTE avaliar todas as características do sistema e julgar sobre a sua contratação ou não. Caso ocorra a contratação, ela se iniciará no dia em que a CONTRATANTE a efetuou, mesmo que o período de avaliação não tenha expirado naquele momento. O “aceite” destes termos por parte do CONTRATANTE se dará por meio eletrônico, através da adesão eletrônica e desta </w:t>
      </w:r>
      <w:r>
        <w:lastRenderedPageBreak/>
        <w:t>forma será regido pelos termos descritos neste contrato. O aceite dos termos define que o CONTRATANTE leu, compreendeu e aceitou todas as cláusulas e condições aqui descritas. Também, o CONTRATANTE declara ter pleno conhecimento dos direitos e obrigações decorrentes dos presentes termos, constituindo este instrumento um acordo único e completo entre as partes.</w:t>
      </w:r>
    </w:p>
    <w:p w14:paraId="180920C9" w14:textId="77777777" w:rsidR="008D1B49" w:rsidRDefault="008D1B49" w:rsidP="008D1B49">
      <w:pPr>
        <w:pStyle w:val="CORPO"/>
      </w:pPr>
    </w:p>
    <w:p w14:paraId="313B8288" w14:textId="7E961908" w:rsidR="008D1B49" w:rsidRDefault="008D1B49" w:rsidP="00BF5522">
      <w:pPr>
        <w:pStyle w:val="Ttulo2"/>
      </w:pPr>
      <w:bookmarkStart w:id="64" w:name="_Toc167660944"/>
      <w:r>
        <w:t>DEFINIÇÕES</w:t>
      </w:r>
      <w:bookmarkEnd w:id="64"/>
    </w:p>
    <w:p w14:paraId="530B6822" w14:textId="77777777" w:rsidR="008D1B49" w:rsidRDefault="008D1B49" w:rsidP="008D1B49">
      <w:pPr>
        <w:pStyle w:val="CORPO"/>
      </w:pPr>
      <w:r>
        <w:t>As expressões utilizadas neste instrumento, assim como os vocábulos e abreviaturas deverão ser lidos e interpretados e usados conforme definições abaixo:</w:t>
      </w:r>
    </w:p>
    <w:p w14:paraId="77A6BA30" w14:textId="77777777" w:rsidR="008D1B49" w:rsidRDefault="008D1B49" w:rsidP="008D1B49">
      <w:pPr>
        <w:pStyle w:val="CORPO"/>
      </w:pPr>
    </w:p>
    <w:p w14:paraId="5241BB79" w14:textId="3C0095A1" w:rsidR="008D1B49" w:rsidRDefault="008D1B49" w:rsidP="008D1B49">
      <w:pPr>
        <w:pStyle w:val="CORPO"/>
      </w:pPr>
      <w:r>
        <w:t>Software: software de propriedade exclusiva da CONTRATADA, cujas funcionalidades e serviços estão disponibilizados pelo site, por meio do qual o CONTRATANTE faz uso.</w:t>
      </w:r>
    </w:p>
    <w:p w14:paraId="3EC1EA7F" w14:textId="77777777" w:rsidR="008D1B49" w:rsidRDefault="008D1B49" w:rsidP="008D1B49">
      <w:pPr>
        <w:pStyle w:val="CORPO"/>
      </w:pPr>
    </w:p>
    <w:p w14:paraId="304DE64D" w14:textId="467C58E0" w:rsidR="008D1B49" w:rsidRDefault="003D188E" w:rsidP="008D1B49">
      <w:pPr>
        <w:pStyle w:val="CORPO"/>
      </w:pPr>
      <w:r>
        <w:t>M</w:t>
      </w:r>
      <w:r w:rsidR="008D1B49">
        <w:t xml:space="preserve">RP UpperPro: sistema de gestão empresarial, que compreende ferramentas de apoio à gestão como vendas, controle financeiro, gestão de compras, loja online controle de clientes, fornecedores, estoque, boletos, notas fiscais e pdv. O sistema também conhecido como software de gestão, ou até mesmo </w:t>
      </w:r>
      <w:r w:rsidR="006F285E">
        <w:t>M</w:t>
      </w:r>
      <w:r w:rsidR="008D1B49">
        <w:t>RP é propriedade da CONTRATADA, não desenvolvido por encomenda da CONTRATANTE, representando um sistema geral de uso não exclusivo;</w:t>
      </w:r>
    </w:p>
    <w:p w14:paraId="3788DB7C" w14:textId="77777777" w:rsidR="008D1B49" w:rsidRDefault="008D1B49" w:rsidP="008D1B49">
      <w:pPr>
        <w:pStyle w:val="CORPO"/>
      </w:pPr>
    </w:p>
    <w:p w14:paraId="1858F0C7" w14:textId="27A79362" w:rsidR="008D1B49" w:rsidRDefault="008D1B49" w:rsidP="008D1B49">
      <w:pPr>
        <w:pStyle w:val="CORPO"/>
      </w:pPr>
      <w:r>
        <w:t>API: Application Programming Interface (Interface de Programação de Aplicativos). É um conjunto de rotinas e padrões de programação baseado na internet.</w:t>
      </w:r>
    </w:p>
    <w:p w14:paraId="2719B5C5" w14:textId="77777777" w:rsidR="008D1B49" w:rsidRDefault="008D1B49" w:rsidP="008D1B49">
      <w:pPr>
        <w:pStyle w:val="CORPO"/>
      </w:pPr>
    </w:p>
    <w:p w14:paraId="205F183E" w14:textId="62CDD9A9" w:rsidR="008D1B49" w:rsidRDefault="008D1B49" w:rsidP="008D1B49">
      <w:pPr>
        <w:pStyle w:val="CORPO"/>
      </w:pPr>
      <w:r>
        <w:t>Backup: conjunto de dados recuperados e mantidos com redundância em servidores que armazenam dados de empresas e clientes. Estes dados são utilizados caso haja alguma perda dos dados originais.</w:t>
      </w:r>
    </w:p>
    <w:p w14:paraId="7B31B58C" w14:textId="77777777" w:rsidR="008D1B49" w:rsidRDefault="008D1B49" w:rsidP="008D1B49">
      <w:pPr>
        <w:pStyle w:val="CORPO"/>
      </w:pPr>
    </w:p>
    <w:p w14:paraId="3D0EB073" w14:textId="0E24180B" w:rsidR="008D1B49" w:rsidRDefault="008D1B49" w:rsidP="008D1B49">
      <w:pPr>
        <w:pStyle w:val="CORPO"/>
      </w:pPr>
      <w:r>
        <w:t>Informações: entende-se como todas as informações do CONTRATANTE, imputadas no software.</w:t>
      </w:r>
    </w:p>
    <w:p w14:paraId="7793F787" w14:textId="77777777" w:rsidR="008D1B49" w:rsidRDefault="008D1B49" w:rsidP="008D1B49">
      <w:pPr>
        <w:pStyle w:val="CORPO"/>
      </w:pPr>
    </w:p>
    <w:p w14:paraId="028BE863" w14:textId="2B19AA68" w:rsidR="008D1B49" w:rsidRDefault="008D1B49" w:rsidP="008D1B49">
      <w:pPr>
        <w:pStyle w:val="CORPO"/>
      </w:pPr>
      <w:r>
        <w:lastRenderedPageBreak/>
        <w:t xml:space="preserve">Licença de prazo e uso: autorização concedida ao(à) CONTRATANTE para uso do </w:t>
      </w:r>
      <w:r w:rsidR="006F285E">
        <w:t>M</w:t>
      </w:r>
      <w:r>
        <w:t>RP UpperPro, por um prazo estipulado;</w:t>
      </w:r>
    </w:p>
    <w:p w14:paraId="4C5ED8A2" w14:textId="77777777" w:rsidR="008D1B49" w:rsidRDefault="008D1B49" w:rsidP="008D1B49">
      <w:pPr>
        <w:pStyle w:val="CORPO"/>
      </w:pPr>
    </w:p>
    <w:p w14:paraId="6DA9A14F" w14:textId="74348720" w:rsidR="008D1B49" w:rsidRDefault="008D1B49" w:rsidP="00BF5522">
      <w:pPr>
        <w:pStyle w:val="Ttulo2"/>
      </w:pPr>
      <w:bookmarkStart w:id="65" w:name="_Toc167660945"/>
      <w:r>
        <w:t>DO OBJETO</w:t>
      </w:r>
      <w:bookmarkEnd w:id="65"/>
    </w:p>
    <w:p w14:paraId="1F9E381B" w14:textId="368EF82B" w:rsidR="008D1B49" w:rsidRDefault="008D1B49" w:rsidP="008D1B49">
      <w:pPr>
        <w:pStyle w:val="CORPO"/>
      </w:pPr>
      <w:r>
        <w:t>Os termos do presente instrumento concedem ao CONTRATANTE uma licença revogável, não exclusiva e intransferível para uso do SOFTWARE. A CONTRATADA não garante exclusividade de uso.</w:t>
      </w:r>
    </w:p>
    <w:p w14:paraId="13DB2693" w14:textId="77777777" w:rsidR="008D1B49" w:rsidRDefault="008D1B49" w:rsidP="008D1B49">
      <w:pPr>
        <w:pStyle w:val="CORPO"/>
      </w:pPr>
    </w:p>
    <w:p w14:paraId="596382CF" w14:textId="47740DCB" w:rsidR="008D1B49" w:rsidRDefault="008D1B49" w:rsidP="008D1B49">
      <w:pPr>
        <w:pStyle w:val="CORPO"/>
      </w:pPr>
      <w:r>
        <w:t xml:space="preserve">O presente Contrato tem por objeto a comercialização em forma de licenciamento à CONTRATANTE, sem qualquer exclusividade, o sistema </w:t>
      </w:r>
      <w:r w:rsidR="006F285E">
        <w:t>M</w:t>
      </w:r>
      <w:r>
        <w:t>RP UpperPro, pelo prazo ajustado nas condições comerciais. O CONTRATANTE não adquire, pelo presente instrumento ou pela utilização do SOFTWARE, nenhum direito de propriedade intelectual ou outros direitos exclusivos.</w:t>
      </w:r>
    </w:p>
    <w:p w14:paraId="599E1BE2" w14:textId="77777777" w:rsidR="008D1B49" w:rsidRDefault="008D1B49" w:rsidP="008D1B49">
      <w:pPr>
        <w:pStyle w:val="CORPO"/>
      </w:pPr>
    </w:p>
    <w:p w14:paraId="21A0A164" w14:textId="62829EA2" w:rsidR="008D1B49" w:rsidRDefault="008D1B49" w:rsidP="008D1B49">
      <w:pPr>
        <w:pStyle w:val="CORPO"/>
      </w:pPr>
      <w:r>
        <w:t xml:space="preserve">O </w:t>
      </w:r>
      <w:r w:rsidR="006F285E">
        <w:t>M</w:t>
      </w:r>
      <w:r>
        <w:t>RP UpperPro é um produto em constante evolução e poderá ser atualizado constantemente, através de novas versões, garantindo sempre que a melhor versão esteja disponível a CONTRATANTE. Em nenhuma hipótese a CONTRATANTE terá acesso ao código fonte do SOFTWARE ora licenciado, por este se tratar de propriedade intelectual da CONTRATADA.</w:t>
      </w:r>
    </w:p>
    <w:p w14:paraId="2A5C4F92" w14:textId="77777777" w:rsidR="008D1B49" w:rsidRDefault="008D1B49" w:rsidP="008D1B49">
      <w:pPr>
        <w:pStyle w:val="CORPO"/>
      </w:pPr>
    </w:p>
    <w:p w14:paraId="32657080" w14:textId="735C2453" w:rsidR="008D1B49" w:rsidRDefault="008D1B49" w:rsidP="008D1B49">
      <w:pPr>
        <w:pStyle w:val="CORPO"/>
      </w:pPr>
      <w:r>
        <w:t>O presente instrumento não contempla serviços ou quaisquer outros softwares que não aqueles citados nos termos. Caso haja um serviço sob demanda ou customizado poderá ser efetivado por meio de um contrato à parte efetivado entre a CONTRATADA e a CONTRATANTE.</w:t>
      </w:r>
    </w:p>
    <w:p w14:paraId="7899BDE1" w14:textId="77777777" w:rsidR="008D1B49" w:rsidRDefault="008D1B49" w:rsidP="008D1B49">
      <w:pPr>
        <w:pStyle w:val="CORPO"/>
      </w:pPr>
    </w:p>
    <w:p w14:paraId="3D1669B5" w14:textId="08BFD17D" w:rsidR="008D1B49" w:rsidRDefault="008D1B49" w:rsidP="00583F03">
      <w:pPr>
        <w:pStyle w:val="Ttulo2"/>
      </w:pPr>
      <w:bookmarkStart w:id="66" w:name="_Toc167660946"/>
      <w:r>
        <w:t>DAS OBRIGAÇÕES E RESPONSABILIDADES</w:t>
      </w:r>
      <w:bookmarkEnd w:id="66"/>
    </w:p>
    <w:p w14:paraId="1FE22018" w14:textId="30EA6D0E" w:rsidR="008D1B49" w:rsidRDefault="008D1B49" w:rsidP="008D1B49">
      <w:pPr>
        <w:pStyle w:val="CORPO"/>
      </w:pPr>
      <w:r>
        <w:t xml:space="preserve">Em nenhuma hipótese é permitido ao CONTRATANTE ou a terceiros, de forma geral: Copiar o software, cedê-lo à terceiros ou outra parte que não seja quem o contratou, realizar quaisquer modificações, melhoramentos, adaptações, decifrar, decodificar, desmontar, realizar engenharia reversa, ou tentar deduzir qualquer parte </w:t>
      </w:r>
      <w:r>
        <w:lastRenderedPageBreak/>
        <w:t>do código-fonte, vender licenças (sublicenciar) ou qualquer outra natureza comercial, dar em locação ou em garantia, reproduzir, doar, transferir total ou parcialmente o SOFTWARE objeto deste instrumento.</w:t>
      </w:r>
    </w:p>
    <w:p w14:paraId="40F5FC4E" w14:textId="77777777" w:rsidR="008D1B49" w:rsidRDefault="008D1B49" w:rsidP="008D1B49">
      <w:pPr>
        <w:pStyle w:val="CORPO"/>
      </w:pPr>
    </w:p>
    <w:p w14:paraId="37DD1008" w14:textId="2C6670F4" w:rsidR="008D1B49" w:rsidRDefault="008D1B49" w:rsidP="008D1B49">
      <w:pPr>
        <w:pStyle w:val="CORPO"/>
      </w:pPr>
      <w:r>
        <w:t>O CONTRATANTE declara que está ciente de que, em qualquer hipótese, deve atender rigorosamente a legislação, especialmente no que se refere às suas obrigações tributárias, fiscais, trabalhistas e previdenciárias, seja de natureza principal ou acessória. A CONTRATADA não audita e não fiscaliza as ações e obrigações da CONTRATANTE.</w:t>
      </w:r>
    </w:p>
    <w:p w14:paraId="36BCD8A0" w14:textId="77777777" w:rsidR="008D1B49" w:rsidRDefault="008D1B49" w:rsidP="008D1B49">
      <w:pPr>
        <w:pStyle w:val="CORPO"/>
      </w:pPr>
    </w:p>
    <w:p w14:paraId="05CF442D" w14:textId="71080353" w:rsidR="008D1B49" w:rsidRDefault="008D1B49" w:rsidP="008D1B49">
      <w:pPr>
        <w:pStyle w:val="CORPO"/>
      </w:pPr>
      <w:r>
        <w:t>A CONTRATANTE declara que o e-mail, telefone e demais informações cadastradas por meio do formulário do site e do sistema na aba configurações, são meios válidos e definidos para recebimento de comunicados relacionados à sua conta, bem como para informações de cancelamento ou suspensão de uso do software.</w:t>
      </w:r>
    </w:p>
    <w:p w14:paraId="7B7721D9" w14:textId="77777777" w:rsidR="008D1B49" w:rsidRDefault="008D1B49" w:rsidP="008D1B49">
      <w:pPr>
        <w:pStyle w:val="CORPO"/>
      </w:pPr>
    </w:p>
    <w:p w14:paraId="245A882E" w14:textId="5B747A51" w:rsidR="008D1B49" w:rsidRDefault="008D1B49" w:rsidP="008D1B49">
      <w:pPr>
        <w:pStyle w:val="CORPO"/>
      </w:pPr>
      <w:r>
        <w:t>A CONTRATADA não será responsável por problemas causados por falha nos equipamentos ou má utilização do sistema bem como o uso que acarrete malwares, vírus ou quaisquer outros softwares maliciosos decorrentes da inabilidade do usuário.</w:t>
      </w:r>
    </w:p>
    <w:p w14:paraId="40271A69" w14:textId="77777777" w:rsidR="008D1B49" w:rsidRDefault="008D1B49" w:rsidP="008D1B49">
      <w:pPr>
        <w:pStyle w:val="CORPO"/>
      </w:pPr>
    </w:p>
    <w:p w14:paraId="372D15D9" w14:textId="4028F837" w:rsidR="008D1B49" w:rsidRDefault="008D1B49" w:rsidP="008D1B49">
      <w:pPr>
        <w:pStyle w:val="CORPO"/>
      </w:pPr>
      <w:r>
        <w:t xml:space="preserve">A CONTRATADA não se responsabiliza pela integração desautorizada do </w:t>
      </w:r>
      <w:r w:rsidR="000B27CD">
        <w:t>M</w:t>
      </w:r>
      <w:r>
        <w:t>RP UpperPro com outros softwares efetuados pela CONTRATANTE que possam gerar algum tipo de transtorno, perda de dados e/ou lentidão computacional.</w:t>
      </w:r>
    </w:p>
    <w:p w14:paraId="57ABE84B" w14:textId="77777777" w:rsidR="008D1B49" w:rsidRDefault="008D1B49" w:rsidP="008D1B49">
      <w:pPr>
        <w:pStyle w:val="CORPO"/>
      </w:pPr>
    </w:p>
    <w:p w14:paraId="78FB6381" w14:textId="6FC6EF91" w:rsidR="008D1B49" w:rsidRDefault="008D1B49" w:rsidP="008D1B49">
      <w:pPr>
        <w:pStyle w:val="CORPO"/>
      </w:pPr>
      <w:r>
        <w:t xml:space="preserve">Caso a CONTRATADA, por qualquer motivo, deixe de atuar no mercado, deixando de deixar de prestar os serviços relativos ao </w:t>
      </w:r>
      <w:r w:rsidR="000B27CD">
        <w:t>M</w:t>
      </w:r>
      <w:r>
        <w:t xml:space="preserve">RP UpperPro o Suporte será continuamente prestado por alguém indicado pelo </w:t>
      </w:r>
      <w:r w:rsidR="000B27CD">
        <w:t>M</w:t>
      </w:r>
      <w:r>
        <w:t>RP UpperPro, assegurando à CONTRATANTE nos moldes do artigo 8º da Lei 9.609/98.</w:t>
      </w:r>
    </w:p>
    <w:p w14:paraId="5F253908" w14:textId="77777777" w:rsidR="008D1B49" w:rsidRDefault="008D1B49" w:rsidP="008D1B49">
      <w:pPr>
        <w:pStyle w:val="CORPO"/>
      </w:pPr>
    </w:p>
    <w:p w14:paraId="3209DAC6" w14:textId="26E403CF" w:rsidR="008D1B49" w:rsidRDefault="008D1B49" w:rsidP="008D1B49">
      <w:pPr>
        <w:pStyle w:val="CORPO"/>
      </w:pPr>
      <w:r>
        <w:t xml:space="preserve">O software </w:t>
      </w:r>
      <w:r w:rsidR="000B27CD">
        <w:t>M</w:t>
      </w:r>
      <w:r>
        <w:t xml:space="preserve">RP UpperPro é disponibilizado através da rede mundial de computadores, sendo de inteira responsabilidade da CONTRATANTE o dispositivo pelo qual realiza o acesso, bem como sua conexão própria com a internet, englobando, provedor de acesso, modem, e demais intermediários. O </w:t>
      </w:r>
      <w:r w:rsidR="000B27CD">
        <w:t>M</w:t>
      </w:r>
      <w:r>
        <w:t xml:space="preserve">RP UpperPro não possui qualquer obrigação sobre os dispositivos e conexões particulares da CONTRATANTE. A CONTRATANTE assume a obrigação de não acessar a </w:t>
      </w:r>
      <w:r>
        <w:lastRenderedPageBreak/>
        <w:t>Plataforma através de conexão indireta, não podendo fazer uso de tecnologias de proxy ou virtual private network (VPN) ou qualquer outra tecnologia que impeça o completo conhecimento do número de IP (Internet Protocol).</w:t>
      </w:r>
    </w:p>
    <w:p w14:paraId="3F1AA2DD" w14:textId="77777777" w:rsidR="008D1B49" w:rsidRDefault="008D1B49" w:rsidP="008D1B49">
      <w:pPr>
        <w:pStyle w:val="CORPO"/>
      </w:pPr>
    </w:p>
    <w:p w14:paraId="7BE6D651" w14:textId="1622742A" w:rsidR="008D1B49" w:rsidRDefault="008D1B49" w:rsidP="008D1B49">
      <w:pPr>
        <w:pStyle w:val="CORPO"/>
      </w:pPr>
      <w:r>
        <w:t xml:space="preserve">A CONTRATANTE é a única responsável pela manutenção, alimentação dos dados (cadastramento), preservação e back-up do </w:t>
      </w:r>
      <w:r w:rsidR="000B27CD">
        <w:t>M</w:t>
      </w:r>
      <w:r>
        <w:t>RP UpperPro. A responsabilidade pelas INFORMAÇÕES inseridas ou excluídas no SOFTWARE é sempre da CONTRATANTE, ficando também responsável pelo backup das informações, sobretudo antes de uma exclusão de dados do sistema. A CONTRATADA não será responsável por qualquer armazenamento de dados excluídos pela CONTRATANTE;</w:t>
      </w:r>
    </w:p>
    <w:p w14:paraId="61B8E00E" w14:textId="77777777" w:rsidR="008D1B49" w:rsidRDefault="008D1B49" w:rsidP="008D1B49">
      <w:pPr>
        <w:pStyle w:val="CORPO"/>
      </w:pPr>
    </w:p>
    <w:p w14:paraId="0C785207" w14:textId="07A055C6" w:rsidR="008D1B49" w:rsidRDefault="008D1B49" w:rsidP="008D1B49">
      <w:pPr>
        <w:pStyle w:val="CORPO"/>
      </w:pPr>
      <w:r>
        <w:t>A qualquer tempo a CONTRATADA poderá bloquear acesso ao SOFTWARE caso constate qualquer prática pela CONTRATANTE ou terceiros de violação ao presente Termo de uso.</w:t>
      </w:r>
    </w:p>
    <w:p w14:paraId="7EEFA151" w14:textId="77777777" w:rsidR="008D1B49" w:rsidRDefault="008D1B49" w:rsidP="008D1B49">
      <w:pPr>
        <w:pStyle w:val="CORPO"/>
      </w:pPr>
    </w:p>
    <w:p w14:paraId="4A0CAB45" w14:textId="22EC9002" w:rsidR="008D1B49" w:rsidRDefault="008D1B49" w:rsidP="008D1B49">
      <w:pPr>
        <w:pStyle w:val="CORPO"/>
      </w:pPr>
      <w:r>
        <w:t xml:space="preserve">Em nenhum caso a CONTRATADA será responsável por danos pessoais ou prejuízos, especial, indireto ou consequente, incluindo, sem limitação, prejuízos por perda de lucro, corrupção ou perda de dados, falha de transmissão ou recepção de dados. A CONTRATADA não será responsabilizada por quaisquer atrasos ou falha no cumprimento de suas obrigações, caso sejam resultantes de fatos alheios à vontade das partes, ou ainda em razão de fatores que fujam de seu controle sistêmico, incluindo casos fortuitos e/ou eventos de força maior. Qualquer prejuízo que a CONTRATANTE porventura obtiver, seja pelo uso inadequado do </w:t>
      </w:r>
      <w:r w:rsidR="000B27CD">
        <w:t>M</w:t>
      </w:r>
      <w:r>
        <w:t>RP UpperPro, pelo cadastramento incorreto de quaisquer dados nas plataformas da CONTRATADA fornecidas pela CONTRATANTE; não serão acolhidos pela CONTRATADA.</w:t>
      </w:r>
    </w:p>
    <w:p w14:paraId="63133FDE" w14:textId="77777777" w:rsidR="008D1B49" w:rsidRDefault="008D1B49" w:rsidP="008D1B49">
      <w:pPr>
        <w:pStyle w:val="CORPO"/>
      </w:pPr>
    </w:p>
    <w:p w14:paraId="748624A0" w14:textId="0A7DE49D" w:rsidR="008D1B49" w:rsidRDefault="008D1B49" w:rsidP="008D1B49">
      <w:pPr>
        <w:pStyle w:val="CORPO"/>
      </w:pPr>
      <w:r>
        <w:t>A CONTRATADA não estará obrigada a armazenar informações da CONTRATANTE em suas bases de dados por mais de 60 dias a partir da inatividade de pagamentos, nos termos do artigo 15 da Lei 12.965/2014. Também, a CONTRATADA não será obrigada a armazenar informações da CONTRATANTE após qualquer rescisão contratual que houver.</w:t>
      </w:r>
    </w:p>
    <w:p w14:paraId="59380D6D" w14:textId="77777777" w:rsidR="008D1B49" w:rsidRDefault="008D1B49" w:rsidP="008D1B49">
      <w:pPr>
        <w:pStyle w:val="CORPO"/>
      </w:pPr>
    </w:p>
    <w:p w14:paraId="5667FFD0" w14:textId="525BE4D7" w:rsidR="008D1B49" w:rsidRDefault="008D1B49" w:rsidP="00583F03">
      <w:pPr>
        <w:pStyle w:val="Ttulo2"/>
      </w:pPr>
      <w:bookmarkStart w:id="67" w:name="_Toc167660947"/>
      <w:r>
        <w:lastRenderedPageBreak/>
        <w:t>SUPORTE E CUSTOMIZAÇÃO</w:t>
      </w:r>
      <w:bookmarkEnd w:id="67"/>
    </w:p>
    <w:p w14:paraId="6ECDBA02" w14:textId="2B648F41" w:rsidR="008D1B49" w:rsidRDefault="008D1B49" w:rsidP="008D1B49">
      <w:pPr>
        <w:pStyle w:val="CORPO"/>
      </w:pPr>
      <w:r>
        <w:t xml:space="preserve">A CONTRATADA oferecerá à CONTRATANTE assistência técnica relacionada a falhas e defeitos do funcionamento do software, mas não será responsável pelo uso nos dispositivos da CONTRATANTE. O </w:t>
      </w:r>
      <w:r w:rsidR="00745C80">
        <w:t>M</w:t>
      </w:r>
      <w:r>
        <w:t>RP UpperPro buscará responder os chamados em aberto feito pela CONTRATANTE no prazo de até 24 (vinte quatro) horas, momento no qual a CONTRATADA informará o prazo final para resolução do problema.</w:t>
      </w:r>
    </w:p>
    <w:p w14:paraId="6565CAB2" w14:textId="77777777" w:rsidR="008D1B49" w:rsidRDefault="008D1B49" w:rsidP="008D1B49">
      <w:pPr>
        <w:pStyle w:val="CORPO"/>
      </w:pPr>
    </w:p>
    <w:p w14:paraId="0D1E0521" w14:textId="4149A39C" w:rsidR="008D1B49" w:rsidRDefault="008D1B49" w:rsidP="008D1B49">
      <w:pPr>
        <w:pStyle w:val="CORPO"/>
      </w:pPr>
      <w:r>
        <w:t>A CONTRATANTE deverá solicitar o Suporte somente pelos canais indicados no endereço eletrônico https://www.upperpro.com.br/.</w:t>
      </w:r>
    </w:p>
    <w:p w14:paraId="53B77D22" w14:textId="77777777" w:rsidR="008D1B49" w:rsidRDefault="008D1B49" w:rsidP="008D1B49">
      <w:pPr>
        <w:pStyle w:val="CORPO"/>
      </w:pPr>
    </w:p>
    <w:p w14:paraId="41485964" w14:textId="491CC5AA" w:rsidR="008D1B49" w:rsidRDefault="008D1B49" w:rsidP="008D1B49">
      <w:pPr>
        <w:pStyle w:val="CORPO"/>
      </w:pPr>
      <w:r>
        <w:t xml:space="preserve">A CONTRATANTE tem ciência de todos os recursos disponíveis no </w:t>
      </w:r>
      <w:r w:rsidR="00745C80">
        <w:t>M</w:t>
      </w:r>
      <w:r>
        <w:t>RP UpperPro foram desenvolvidos de forma a atender ao público em geral, não estando a CONTRATADA obrigada a providenciar alterações exclusivas para a CONTRATADA.</w:t>
      </w:r>
    </w:p>
    <w:p w14:paraId="0F9A3B94" w14:textId="77777777" w:rsidR="008D1B49" w:rsidRDefault="008D1B49" w:rsidP="008D1B49">
      <w:pPr>
        <w:pStyle w:val="CORPO"/>
      </w:pPr>
    </w:p>
    <w:p w14:paraId="2AEC65F9" w14:textId="12C5FA85" w:rsidR="008D1B49" w:rsidRDefault="008D1B49" w:rsidP="008D1B49">
      <w:pPr>
        <w:pStyle w:val="CORPO"/>
      </w:pPr>
      <w:r>
        <w:t>A CONTRATADA disponibilizará atendimento via chat e/ou telefônico durante todo o período de utilização do sistema.</w:t>
      </w:r>
    </w:p>
    <w:p w14:paraId="2A6B4133" w14:textId="77777777" w:rsidR="006C508D" w:rsidRDefault="006C508D" w:rsidP="008D1B49">
      <w:pPr>
        <w:pStyle w:val="CORPO"/>
      </w:pPr>
    </w:p>
    <w:p w14:paraId="4A10C6B1" w14:textId="768BA631" w:rsidR="008D1B49" w:rsidRDefault="008D1B49" w:rsidP="008D1B49">
      <w:pPr>
        <w:pStyle w:val="CORPO"/>
      </w:pPr>
      <w:r>
        <w:t xml:space="preserve">O Suporte será prestado pela CONTRATADA somente por meio online por colaboradores treinados. Para casos especiais onde a CONTRATANTE tenha o desejo de um suporte diferenciado ou diferente </w:t>
      </w:r>
      <w:r w:rsidR="005B7FB6">
        <w:t>ele</w:t>
      </w:r>
      <w:r>
        <w:t xml:space="preserve"> poderá se dar através de contratação à parte do serviço, previamente estabelecido pela CONTRATADA.</w:t>
      </w:r>
    </w:p>
    <w:p w14:paraId="00A347DA" w14:textId="77777777" w:rsidR="008D1B49" w:rsidRDefault="008D1B49" w:rsidP="008D1B49">
      <w:pPr>
        <w:pStyle w:val="CORPO"/>
      </w:pPr>
    </w:p>
    <w:p w14:paraId="1308179E" w14:textId="6FB10376" w:rsidR="008D1B49" w:rsidRDefault="008D1B49" w:rsidP="008D1B49">
      <w:pPr>
        <w:pStyle w:val="CORPO"/>
      </w:pPr>
      <w:r>
        <w:t>A CONTRATADA poderá de Customização ao(à) CONTRATANTE. Os serviços de Customização poderão ser contratados mediante contato prévio e orçamento das horas e recursos necessários, sendo a parte interessada a CONTRATANTE totalmente responsável pelo aceite ou não do orçamento.</w:t>
      </w:r>
    </w:p>
    <w:p w14:paraId="387EBC53" w14:textId="77777777" w:rsidR="008D1B49" w:rsidRDefault="008D1B49" w:rsidP="008D1B49">
      <w:pPr>
        <w:pStyle w:val="CORPO"/>
      </w:pPr>
    </w:p>
    <w:p w14:paraId="76C37E04" w14:textId="77777777" w:rsidR="006C2353" w:rsidRDefault="006C2353" w:rsidP="008D1B49">
      <w:pPr>
        <w:pStyle w:val="CORPO"/>
      </w:pPr>
    </w:p>
    <w:p w14:paraId="3C6923B3" w14:textId="5F8611BE" w:rsidR="006C508D" w:rsidRDefault="008D1B49" w:rsidP="006C2353">
      <w:pPr>
        <w:pStyle w:val="Ttulo2"/>
      </w:pPr>
      <w:bookmarkStart w:id="68" w:name="_Toc167660948"/>
      <w:r>
        <w:lastRenderedPageBreak/>
        <w:t>CONDIÇÕES COMERCIAIS</w:t>
      </w:r>
      <w:bookmarkEnd w:id="68"/>
    </w:p>
    <w:p w14:paraId="658A2734" w14:textId="795C9E7A" w:rsidR="008D1B49" w:rsidRDefault="008D1B49" w:rsidP="008D1B49">
      <w:pPr>
        <w:pStyle w:val="CORPO"/>
      </w:pPr>
      <w:r>
        <w:t xml:space="preserve">A aceitação deste Contrato se dará mediante adesão eletrônica, por meio da rede mundial de computadores, no instante em que a CONTRATANTE habilitar o software </w:t>
      </w:r>
      <w:r w:rsidR="00AF3A5F">
        <w:t>M</w:t>
      </w:r>
      <w:r>
        <w:t>RP UpperPro, realizando o cadastro pelo endereço https://www. upperpro.com.br/.</w:t>
      </w:r>
    </w:p>
    <w:p w14:paraId="000ED6A1" w14:textId="77777777" w:rsidR="008D1B49" w:rsidRDefault="008D1B49" w:rsidP="008D1B49">
      <w:pPr>
        <w:pStyle w:val="CORPO"/>
      </w:pPr>
    </w:p>
    <w:p w14:paraId="544C7EB5" w14:textId="288B637E" w:rsidR="008D1B49" w:rsidRDefault="008D1B49" w:rsidP="008D1B49">
      <w:pPr>
        <w:pStyle w:val="CORPO"/>
      </w:pPr>
      <w:r>
        <w:t>O pagamento garante à CONTRATANTE a disponibilidade de uso do software independentemente da sua efetiva utilização.</w:t>
      </w:r>
    </w:p>
    <w:p w14:paraId="15A5C3A5" w14:textId="77777777" w:rsidR="008D1B49" w:rsidRDefault="008D1B49" w:rsidP="008D1B49">
      <w:pPr>
        <w:pStyle w:val="CORPO"/>
      </w:pPr>
    </w:p>
    <w:p w14:paraId="134F428C" w14:textId="27721215" w:rsidR="008D1B49" w:rsidRDefault="008D1B49" w:rsidP="008D1B49">
      <w:pPr>
        <w:pStyle w:val="CORPO"/>
      </w:pPr>
      <w:r>
        <w:t xml:space="preserve">A CONTRATADA se reserva o direito de unilateralmente reajustar os valores a serem contratados, alterar as funcionalidades oferecidas bem como demais alterações que sejam entendidas pela CONTRATADA como essenciais para o pleno funcionamento do software objeto deste instrumento. A CONTRATADA reservará seus canais oficiais para divulgações sobre as devidas alterações. Por se tratar de um produto de uso genérico, a CONTRATADA concederá à CONTRATANTE um período de teste de 10 (dez) dias corridos, de uso gratuito, a fim de que a CONTRATANTE avalie as características e funcionalidades do sistema, inclusive suas eventuais limitações, sendo que ao final do período de teste, poderá optar pela não adesão; caso transcorrido o devido período sem que a CONTRATANTE opte pela não adesão, o competente preço pelo licenciamento do </w:t>
      </w:r>
      <w:r w:rsidR="00AF3A5F">
        <w:t>M</w:t>
      </w:r>
      <w:r>
        <w:t>RP UpperPro poderá ser cobrado pela CONTRATANTE e o plano selecionado será devidamente efetivado, sendo que irá viger pelo prazo de 1(um) ano a contar da habilitação no sistema.</w:t>
      </w:r>
    </w:p>
    <w:p w14:paraId="62B8B1C6" w14:textId="77777777" w:rsidR="008D1B49" w:rsidRDefault="008D1B49" w:rsidP="008D1B49">
      <w:pPr>
        <w:pStyle w:val="CORPO"/>
      </w:pPr>
    </w:p>
    <w:p w14:paraId="6288EC9E" w14:textId="6B35AE33" w:rsidR="008D1B49" w:rsidRDefault="008D1B49" w:rsidP="008D1B49">
      <w:pPr>
        <w:pStyle w:val="CORPO"/>
      </w:pPr>
      <w:r>
        <w:t xml:space="preserve">Quando houver da venda de um plano do </w:t>
      </w:r>
      <w:r w:rsidR="00AF3A5F">
        <w:t>M</w:t>
      </w:r>
      <w:r>
        <w:t>RP UpperPro, a CONTRATANTE pagará à CONTRATADA o valor indicado no e-mail ou na mensagem eletrônica, encaminhados à CONTRATANTE por meio de cartão de crédito ou boleto bancário quando emitido pela CONTRATADA, com vencimento determinado pelo CONTRATANTE no instante da contratação.</w:t>
      </w:r>
    </w:p>
    <w:p w14:paraId="39EA549F" w14:textId="77777777" w:rsidR="008D1B49" w:rsidRDefault="008D1B49" w:rsidP="008D1B49">
      <w:pPr>
        <w:pStyle w:val="CORPO"/>
      </w:pPr>
    </w:p>
    <w:p w14:paraId="6DBD2ED3" w14:textId="2E680DEC" w:rsidR="008D1B49" w:rsidRDefault="008D1B49" w:rsidP="008D1B49">
      <w:pPr>
        <w:pStyle w:val="CORPO"/>
      </w:pPr>
      <w:r>
        <w:t xml:space="preserve">Quando do momento da expiração de um plano contratado pelo CONTRATANTE, caso não haja expressa manifestação em sentido contrário pela CONTRATANTE, a ser exercida na forma escrita até o último dia do término da vigência contratual, o plano que está vigente será renovado automaticamente nas </w:t>
      </w:r>
      <w:r>
        <w:lastRenderedPageBreak/>
        <w:t>mesmas condições pela CONTRATADA. A CONTRATANTE será devidamente informada sobre a renovação automática dias antes da expiração do plano em vigência acontecer.</w:t>
      </w:r>
    </w:p>
    <w:p w14:paraId="0DBA5768" w14:textId="77777777" w:rsidR="008D1B49" w:rsidRDefault="008D1B49" w:rsidP="008D1B49">
      <w:pPr>
        <w:pStyle w:val="CORPO"/>
      </w:pPr>
    </w:p>
    <w:p w14:paraId="40B7E2E9" w14:textId="77777777" w:rsidR="008D1B49" w:rsidRDefault="008D1B49" w:rsidP="008D1B49">
      <w:pPr>
        <w:pStyle w:val="CORPO"/>
      </w:pPr>
    </w:p>
    <w:p w14:paraId="6988CBF9" w14:textId="68EAF418" w:rsidR="008D1B49" w:rsidRDefault="008D1B49" w:rsidP="008D1B49">
      <w:pPr>
        <w:pStyle w:val="CORPO"/>
      </w:pPr>
      <w:r>
        <w:t>Qualquer valor devido pela CONTRATANTE mediante o aceite destes termos, acarretará a aplicação de multa na ordem de 1% (um por cento) sobre o valor devido.</w:t>
      </w:r>
    </w:p>
    <w:p w14:paraId="40060CAA" w14:textId="77777777" w:rsidR="008D1B49" w:rsidRDefault="008D1B49" w:rsidP="008D1B49">
      <w:pPr>
        <w:pStyle w:val="CORPO"/>
      </w:pPr>
    </w:p>
    <w:p w14:paraId="43209D3D" w14:textId="18A32300" w:rsidR="008D1B49" w:rsidRDefault="008D1B49" w:rsidP="008D1B49">
      <w:pPr>
        <w:pStyle w:val="CORPO"/>
      </w:pPr>
      <w:r>
        <w:t>O uso do software por parte da CONTRATANTE será suspenso imediatamente caso haja atraso nos pagamentos acordados com a CONTRATADA. A CONTRATADA ainda se reserva o direito de somente liberar o uso mediante a comprovação de pagamento do valor inadimplente.</w:t>
      </w:r>
    </w:p>
    <w:p w14:paraId="553D11F0" w14:textId="77777777" w:rsidR="008D1B49" w:rsidRDefault="008D1B49" w:rsidP="008D1B49">
      <w:pPr>
        <w:pStyle w:val="CORPO"/>
      </w:pPr>
    </w:p>
    <w:p w14:paraId="22E609CB" w14:textId="45826827" w:rsidR="008D1B49" w:rsidRDefault="008D1B49" w:rsidP="008D1B49">
      <w:pPr>
        <w:pStyle w:val="CORPO"/>
      </w:pPr>
      <w:r>
        <w:t>A CONTRATADA está autorizada a registrar o nome da CONTRATANTE em serviços e cadastros de inadimplência caso valores contratados e acordados junto à CONTRATADA fiquem inadimplentes.</w:t>
      </w:r>
    </w:p>
    <w:p w14:paraId="6E126FE8" w14:textId="77777777" w:rsidR="008D1B49" w:rsidRDefault="008D1B49" w:rsidP="008D1B49">
      <w:pPr>
        <w:pStyle w:val="CORPO"/>
      </w:pPr>
    </w:p>
    <w:p w14:paraId="545C1C34" w14:textId="73E5ED50" w:rsidR="008D1B49" w:rsidRDefault="008D1B49" w:rsidP="00583F03">
      <w:pPr>
        <w:pStyle w:val="Ttulo2"/>
      </w:pPr>
      <w:bookmarkStart w:id="69" w:name="_Toc167660949"/>
      <w:r>
        <w:t>SIGILO DE INFORMAÇÕES</w:t>
      </w:r>
      <w:bookmarkEnd w:id="69"/>
    </w:p>
    <w:p w14:paraId="6CB2D9B8" w14:textId="36E28001" w:rsidR="008D1B49" w:rsidRDefault="008D1B49" w:rsidP="008D1B49">
      <w:pPr>
        <w:pStyle w:val="CORPO"/>
      </w:pPr>
      <w:r>
        <w:t>A CONTRATANTE consente livre e expressamente a fim de que a CONTRATADA utilize cookies para navegação em seu site e possibilitar a identificação de serviços segmentados e personalizados ao perfil da CONTRATANTE. A CONTRATADA garante que estas informações coletadas por meio de cookies são estatísticas e não pessoais.</w:t>
      </w:r>
    </w:p>
    <w:p w14:paraId="24575817" w14:textId="77777777" w:rsidR="008D1B49" w:rsidRDefault="008D1B49" w:rsidP="008D1B49">
      <w:pPr>
        <w:pStyle w:val="CORPO"/>
      </w:pPr>
    </w:p>
    <w:p w14:paraId="45DB21BA" w14:textId="4984F1B0" w:rsidR="008D1B49" w:rsidRDefault="008D1B49" w:rsidP="00583F03">
      <w:pPr>
        <w:pStyle w:val="Ttulo2"/>
      </w:pPr>
      <w:bookmarkStart w:id="70" w:name="_Toc167660950"/>
      <w:r>
        <w:t>DA RESCISÃO</w:t>
      </w:r>
      <w:bookmarkEnd w:id="70"/>
    </w:p>
    <w:p w14:paraId="02A9BF54" w14:textId="2A55660E" w:rsidR="008D1B49" w:rsidRDefault="008D1B49" w:rsidP="008D1B49">
      <w:pPr>
        <w:pStyle w:val="CORPO"/>
      </w:pPr>
      <w:r>
        <w:t xml:space="preserve">A CONTRATANTE poderá solicitar devolução total dos valores pagos em até 7 (sete) dias após a data de contratação ou conforme condição especial no formato de promoção. Após este prazo de 7 dias, não haverá devolução dos valores pagos e a CONTRATANTE poderá solicitar o cancelamento da renovação automática, desde que comunique à CONTRATANTE, somente por escrito com antecedência mínima de </w:t>
      </w:r>
      <w:r>
        <w:lastRenderedPageBreak/>
        <w:t>30 (trinta) dias da próxima renovação, devendo quitar qualquer débito existente até aquele momento. Também, o presente instrumento será rescindido por opção unilateral das partes ou na hipótese de inadimplemento contratual, especialmente se a CONTRATANTE deixar de quitar seus respectivos vencimentos, conforme acordado na contratação do software e previsto neste instrumento</w:t>
      </w:r>
    </w:p>
    <w:p w14:paraId="451DBC6D" w14:textId="77777777" w:rsidR="008D1B49" w:rsidRDefault="008D1B49" w:rsidP="008D1B49">
      <w:pPr>
        <w:pStyle w:val="CORPO"/>
      </w:pPr>
    </w:p>
    <w:p w14:paraId="20D2834F" w14:textId="2938E9B3" w:rsidR="008D1B49" w:rsidRDefault="008D1B49" w:rsidP="008D1B49">
      <w:pPr>
        <w:pStyle w:val="CORPO"/>
      </w:pPr>
      <w:r>
        <w:t>Rescindido o presente instrumento antes do lapso temporal de vigência do período contratado, por opção da CONTRATANTE, esta não receberá da CONTRATADA o valor que já foi efetivamente pago, além de ter de pagar em favor da CONTRATADA o valor total devido acordado na contratação. A CONTRATANTE também contrairá, a título de quebra de acordo, a quantia correspondente a 10% (dez por cento) de multa sobre o valor das parcelas vincendas que compõem o preço, atualizado segundo a variação positiva do IGP-M/FGV, no prazo de 30 dias.</w:t>
      </w:r>
    </w:p>
    <w:p w14:paraId="470432C8" w14:textId="77777777" w:rsidR="008D1B49" w:rsidRDefault="008D1B49" w:rsidP="008D1B49">
      <w:pPr>
        <w:pStyle w:val="CORPO"/>
      </w:pPr>
    </w:p>
    <w:p w14:paraId="071D0EA2" w14:textId="347DDA86" w:rsidR="008D1B49" w:rsidRDefault="008D1B49" w:rsidP="00583F03">
      <w:pPr>
        <w:pStyle w:val="Ttulo2"/>
      </w:pPr>
      <w:bookmarkStart w:id="71" w:name="_Toc167660951"/>
      <w:r>
        <w:t>NÍVEL DE SERVIÇO</w:t>
      </w:r>
      <w:bookmarkEnd w:id="71"/>
    </w:p>
    <w:p w14:paraId="00C70684" w14:textId="040E8492" w:rsidR="008D1B49" w:rsidRDefault="008D1B49" w:rsidP="008D1B49">
      <w:pPr>
        <w:pStyle w:val="CORPO"/>
      </w:pPr>
      <w:r>
        <w:t>A CONTRATADA fará esforços comercialmente razoáveis para tornar o SOFTWARE disponível, no mínimo, 99,7% (noventa e nove vírgula sete por cento) durante cada Ano de Serviço. Entende-se os 365 dias precedentes à data de uma reivindicação relacionada ao nível de serviço.</w:t>
      </w:r>
    </w:p>
    <w:p w14:paraId="6E51A920" w14:textId="77777777" w:rsidR="008D1B49" w:rsidRDefault="008D1B49" w:rsidP="008D1B49">
      <w:pPr>
        <w:pStyle w:val="CORPO"/>
      </w:pPr>
    </w:p>
    <w:p w14:paraId="4DD23327" w14:textId="41504DBD" w:rsidR="008D1B49" w:rsidRDefault="008D1B49" w:rsidP="00583F03">
      <w:pPr>
        <w:pStyle w:val="Ttulo2"/>
      </w:pPr>
      <w:bookmarkStart w:id="72" w:name="_Toc167660952"/>
      <w:r>
        <w:t>DISPOSIÇÕES GERAIS</w:t>
      </w:r>
      <w:bookmarkEnd w:id="72"/>
    </w:p>
    <w:p w14:paraId="14012E38" w14:textId="1DF5FF39" w:rsidR="008D1B49" w:rsidRDefault="008D1B49" w:rsidP="008D1B49">
      <w:pPr>
        <w:pStyle w:val="CORPO"/>
      </w:pPr>
      <w:r>
        <w:t xml:space="preserve">O presente instrumento de termos de uso constitui o único documento que regula os direitos e obrigações das Partes, ficando expressamente cancelado e revogado todo e qualquer entendimento ou ajuste porventura existente que não esteja aqui explicitamente descrito. O </w:t>
      </w:r>
      <w:r w:rsidR="00AF3A5F">
        <w:t>M</w:t>
      </w:r>
      <w:r>
        <w:t>RP UpperPro poderá alterar, a qualquer momento, estes Termos de Uso. A sua data de alteração e publicação é que fica definida como a data que os novos termos passam a valer. A CONTRATANTE somente poderá continuar a usar o software caso concorde ou não discorde expressamente com as referidas alterações.</w:t>
      </w:r>
    </w:p>
    <w:p w14:paraId="0C56E606" w14:textId="77777777" w:rsidR="008D1B49" w:rsidRDefault="008D1B49" w:rsidP="008D1B49">
      <w:pPr>
        <w:pStyle w:val="CORPO"/>
      </w:pPr>
    </w:p>
    <w:p w14:paraId="6E93F385" w14:textId="50A426B5" w:rsidR="005530B8" w:rsidRDefault="008D1B49" w:rsidP="008D1B49">
      <w:pPr>
        <w:pStyle w:val="CORPO"/>
      </w:pPr>
      <w:r>
        <w:lastRenderedPageBreak/>
        <w:t>Para fins deste Contrato é reconhecida a validade do e-mail, mensageiros e outros softwares e aplicativos de comunicação nas comunicações comerciais, desde que haja prova da ciência inequívoca da outra Parte quanto ao conteúdo veiculado; havendo equivalência probatória e funcional aos documentos em suporte de papel, e observada a efetividade da comunicação, sua integridade, autenticidade e a segurança do meio pelo qual são transmitidos.</w:t>
      </w:r>
    </w:p>
    <w:p w14:paraId="57DC62BA" w14:textId="2117FC41" w:rsidR="00112781" w:rsidRDefault="00112781">
      <w:pPr>
        <w:spacing w:after="200" w:line="276" w:lineRule="auto"/>
      </w:pPr>
      <w:r>
        <w:br w:type="page"/>
      </w:r>
    </w:p>
    <w:p w14:paraId="037C5346" w14:textId="692704A9" w:rsidR="005530B8" w:rsidRDefault="008B3A20" w:rsidP="00112781">
      <w:pPr>
        <w:pStyle w:val="Ttulo1"/>
      </w:pPr>
      <w:bookmarkStart w:id="73" w:name="_Toc167660953"/>
      <w:r>
        <w:lastRenderedPageBreak/>
        <w:t>lgpd (lei geral de proteção a dados)</w:t>
      </w:r>
      <w:bookmarkEnd w:id="73"/>
    </w:p>
    <w:p w14:paraId="07E08EEA" w14:textId="307FBF23" w:rsidR="00F657FC" w:rsidRPr="00F657FC" w:rsidRDefault="00E802FF" w:rsidP="00F657FC">
      <w:pPr>
        <w:pStyle w:val="CORPO"/>
      </w:pPr>
      <w:r w:rsidRPr="00E802FF">
        <w:t xml:space="preserve">Na UpperPro, estamos comprometidos com a conformidade total às normas da LGPD, garantindo a proteção e a privacidade dos dados pessoais de nossos clientes. Utilizamos todas as disposições da LGPD em nossos sistemas de </w:t>
      </w:r>
      <w:r w:rsidR="00DD44D5">
        <w:t>M</w:t>
      </w:r>
      <w:r w:rsidRPr="00E802FF">
        <w:t xml:space="preserve">RP para assegurar a segurança dos dados. </w:t>
      </w:r>
      <w:r w:rsidR="00395ACE">
        <w:t>Abaixo exemplificaremos um dos artigos que usamos:</w:t>
      </w:r>
    </w:p>
    <w:p w14:paraId="03C47B71" w14:textId="4E019568" w:rsidR="0002726D" w:rsidRDefault="00212909" w:rsidP="00212909">
      <w:pPr>
        <w:pStyle w:val="Ttulo2"/>
      </w:pPr>
      <w:bookmarkStart w:id="74" w:name="_Toc167660954"/>
      <w:r>
        <w:t>Artigo 6º da LGPD:</w:t>
      </w:r>
      <w:bookmarkEnd w:id="74"/>
    </w:p>
    <w:p w14:paraId="23C05D38" w14:textId="77777777" w:rsidR="0002726D" w:rsidRDefault="0002726D" w:rsidP="0002726D">
      <w:pPr>
        <w:pStyle w:val="CORPO"/>
      </w:pPr>
      <w:r>
        <w:t>Art. 6º As atividades de tratamento de dados pessoais deverão observar a boa-fé e os seguintes princípios:</w:t>
      </w:r>
    </w:p>
    <w:p w14:paraId="25C4E58B" w14:textId="77777777" w:rsidR="0002726D" w:rsidRDefault="0002726D" w:rsidP="0002726D">
      <w:pPr>
        <w:pStyle w:val="CORPO"/>
      </w:pPr>
    </w:p>
    <w:p w14:paraId="0DA6C1D1" w14:textId="43B0443C" w:rsidR="0002726D" w:rsidRDefault="0002726D" w:rsidP="0002726D">
      <w:pPr>
        <w:pStyle w:val="CORPO"/>
      </w:pPr>
      <w:r>
        <w:t xml:space="preserve">I - </w:t>
      </w:r>
      <w:r w:rsidR="00212909">
        <w:t>Finalidade</w:t>
      </w:r>
      <w:r>
        <w:t>: realização do tratamento para propósitos legítimos, específicos, explícitos e informados ao titular, sem possibilidade de tratamento posterior de forma incompatível com essas finalidades;</w:t>
      </w:r>
    </w:p>
    <w:p w14:paraId="51662ADE" w14:textId="77777777" w:rsidR="0002726D" w:rsidRDefault="0002726D" w:rsidP="0002726D">
      <w:pPr>
        <w:pStyle w:val="CORPO"/>
      </w:pPr>
    </w:p>
    <w:p w14:paraId="57876C7A" w14:textId="31DFF1AD" w:rsidR="0002726D" w:rsidRDefault="0002726D" w:rsidP="0002726D">
      <w:pPr>
        <w:pStyle w:val="CORPO"/>
      </w:pPr>
      <w:r>
        <w:t xml:space="preserve">II - </w:t>
      </w:r>
      <w:r w:rsidR="00212909">
        <w:t>Adequação</w:t>
      </w:r>
      <w:r>
        <w:t>: compatibilidade do tratamento com as finalidades informadas ao titular, de acordo com o contexto do tratamento;</w:t>
      </w:r>
    </w:p>
    <w:p w14:paraId="01595865" w14:textId="77777777" w:rsidR="0002726D" w:rsidRDefault="0002726D" w:rsidP="0002726D">
      <w:pPr>
        <w:pStyle w:val="CORPO"/>
      </w:pPr>
    </w:p>
    <w:p w14:paraId="5BA0C686" w14:textId="03125EC4" w:rsidR="0002726D" w:rsidRDefault="0002726D" w:rsidP="0002726D">
      <w:pPr>
        <w:pStyle w:val="CORPO"/>
      </w:pPr>
      <w:r>
        <w:t xml:space="preserve">III - </w:t>
      </w:r>
      <w:r w:rsidR="00212909">
        <w:t>N</w:t>
      </w:r>
      <w:r>
        <w:t>ecessidade: limitação do tratamento ao mínimo necessário para a realização de suas finalidades, com abrangência dos dados pertinentes, proporcionais e não excessivos em relação às finalidades do tratamento de dados;</w:t>
      </w:r>
    </w:p>
    <w:p w14:paraId="41ECE67C" w14:textId="77777777" w:rsidR="0002726D" w:rsidRDefault="0002726D" w:rsidP="0002726D">
      <w:pPr>
        <w:pStyle w:val="CORPO"/>
      </w:pPr>
    </w:p>
    <w:p w14:paraId="38530641" w14:textId="5115D218" w:rsidR="0002726D" w:rsidRDefault="0002726D" w:rsidP="0002726D">
      <w:pPr>
        <w:pStyle w:val="CORPO"/>
      </w:pPr>
      <w:r>
        <w:t xml:space="preserve">IV - </w:t>
      </w:r>
      <w:r w:rsidR="00212909">
        <w:t>Livre</w:t>
      </w:r>
      <w:r>
        <w:t xml:space="preserve"> acesso: garantia, aos titulares, de consulta facilitada e gratuita sobre a forma e a duração do tratamento, bem como sobre a integralidade de seus dados pessoais;</w:t>
      </w:r>
    </w:p>
    <w:p w14:paraId="6423B1F8" w14:textId="77777777" w:rsidR="0002726D" w:rsidRDefault="0002726D" w:rsidP="0002726D">
      <w:pPr>
        <w:pStyle w:val="CORPO"/>
      </w:pPr>
    </w:p>
    <w:p w14:paraId="486F6670" w14:textId="20E8085D" w:rsidR="0002726D" w:rsidRDefault="0002726D" w:rsidP="0002726D">
      <w:pPr>
        <w:pStyle w:val="CORPO"/>
      </w:pPr>
      <w:r>
        <w:t xml:space="preserve">V - </w:t>
      </w:r>
      <w:r w:rsidR="00F657FC">
        <w:t>Qualidade</w:t>
      </w:r>
      <w:r>
        <w:t xml:space="preserve"> dos dados: garantia, aos titulares, de exatidão, clareza, relevância e atualização dos dados, de acordo com a necessidade e para o cumprimento da finalidade de seu tratamento;</w:t>
      </w:r>
    </w:p>
    <w:p w14:paraId="74B9AD60" w14:textId="77777777" w:rsidR="0002726D" w:rsidRDefault="0002726D" w:rsidP="0002726D">
      <w:pPr>
        <w:pStyle w:val="CORPO"/>
      </w:pPr>
    </w:p>
    <w:p w14:paraId="123D4226" w14:textId="56643DE9" w:rsidR="0002726D" w:rsidRDefault="0002726D" w:rsidP="0002726D">
      <w:pPr>
        <w:pStyle w:val="CORPO"/>
      </w:pPr>
      <w:r>
        <w:lastRenderedPageBreak/>
        <w:t xml:space="preserve">VI - </w:t>
      </w:r>
      <w:r w:rsidR="00212909">
        <w:t>Transparência</w:t>
      </w:r>
      <w:r>
        <w:t>: garantia, aos titulares, de informações claras, precisas e facilmente acessíveis sobre a realização do tratamento e os respectivos agentes de tratamento, observados os segredos comercial e industrial;</w:t>
      </w:r>
    </w:p>
    <w:p w14:paraId="531F7276" w14:textId="77777777" w:rsidR="0002726D" w:rsidRDefault="0002726D" w:rsidP="0002726D">
      <w:pPr>
        <w:pStyle w:val="CORPO"/>
      </w:pPr>
    </w:p>
    <w:p w14:paraId="7876FDB8" w14:textId="6EC3D7E2" w:rsidR="0002726D" w:rsidRDefault="0002726D" w:rsidP="0002726D">
      <w:pPr>
        <w:pStyle w:val="CORPO"/>
      </w:pPr>
      <w:r>
        <w:t xml:space="preserve">VII - </w:t>
      </w:r>
      <w:r w:rsidR="00212909">
        <w:t>S</w:t>
      </w:r>
      <w:r>
        <w:t>egurança: utilização de medidas técnicas e administrativas aptas a proteger os dados pessoais de acessos não autorizados e de situações acidentais ou ilícitas de destruição, perda, alteração, comunicação ou difusão;</w:t>
      </w:r>
    </w:p>
    <w:p w14:paraId="07F0686B" w14:textId="77777777" w:rsidR="0002726D" w:rsidRDefault="0002726D" w:rsidP="0002726D">
      <w:pPr>
        <w:pStyle w:val="CORPO"/>
      </w:pPr>
    </w:p>
    <w:p w14:paraId="2CE28BFE" w14:textId="06412037" w:rsidR="0002726D" w:rsidRDefault="0002726D" w:rsidP="0002726D">
      <w:pPr>
        <w:pStyle w:val="CORPO"/>
      </w:pPr>
      <w:r>
        <w:t xml:space="preserve">VIII - </w:t>
      </w:r>
      <w:r w:rsidR="00F657FC">
        <w:t>P</w:t>
      </w:r>
      <w:r>
        <w:t>revenção: adoção de medidas para prevenir a ocorrência de danos em virtude do tratamento de dados pessoais;</w:t>
      </w:r>
    </w:p>
    <w:p w14:paraId="0A214ED1" w14:textId="77777777" w:rsidR="0002726D" w:rsidRDefault="0002726D" w:rsidP="0002726D">
      <w:pPr>
        <w:pStyle w:val="CORPO"/>
      </w:pPr>
    </w:p>
    <w:p w14:paraId="3AD95C9A" w14:textId="200A6AC3" w:rsidR="0002726D" w:rsidRDefault="0002726D" w:rsidP="0002726D">
      <w:pPr>
        <w:pStyle w:val="CORPO"/>
      </w:pPr>
      <w:r>
        <w:t xml:space="preserve">IX - </w:t>
      </w:r>
      <w:r w:rsidR="00F657FC">
        <w:t>Não</w:t>
      </w:r>
      <w:r>
        <w:t xml:space="preserve"> discriminação: impossibilidade de realização do tratamento para fins </w:t>
      </w:r>
      <w:r w:rsidR="00F657FC">
        <w:t>discriminatórias</w:t>
      </w:r>
      <w:r>
        <w:t xml:space="preserve"> ilícitos ou abusivos;</w:t>
      </w:r>
    </w:p>
    <w:p w14:paraId="3FC24E05" w14:textId="77777777" w:rsidR="0002726D" w:rsidRDefault="0002726D" w:rsidP="0002726D">
      <w:pPr>
        <w:pStyle w:val="CORPO"/>
      </w:pPr>
    </w:p>
    <w:p w14:paraId="7A8749CC" w14:textId="2185C2B2" w:rsidR="0002726D" w:rsidRPr="0002726D" w:rsidRDefault="0002726D" w:rsidP="0002726D">
      <w:pPr>
        <w:pStyle w:val="CORPO"/>
      </w:pPr>
      <w:r>
        <w:t xml:space="preserve">X - </w:t>
      </w:r>
      <w:r w:rsidR="00F657FC">
        <w:t>Responsabilização e prestação</w:t>
      </w:r>
      <w:r>
        <w:t xml:space="preserve"> de contas: demonstração, pelo agente, da adoção de medidas eficazes e capazes de comprovar a observância e o cumprimento das normas de proteção de dados pessoais e, inclusive, da eficácia dessas medidas.</w:t>
      </w:r>
    </w:p>
    <w:p w14:paraId="7D9318C5" w14:textId="7CFEE290" w:rsidR="00DE6497" w:rsidRDefault="00D45CD0" w:rsidP="00DE6497">
      <w:pPr>
        <w:pStyle w:val="Ttulo1"/>
      </w:pPr>
      <w:bookmarkStart w:id="75" w:name="_Toc167660955"/>
      <w:r>
        <w:lastRenderedPageBreak/>
        <w:t>manual de utilização</w:t>
      </w:r>
      <w:bookmarkEnd w:id="75"/>
    </w:p>
    <w:p w14:paraId="0F2A384D" w14:textId="77777777" w:rsidR="00DE6497" w:rsidRDefault="00DE6497" w:rsidP="00DE6497">
      <w:pPr>
        <w:pStyle w:val="CORPO"/>
        <w:ind w:firstLine="0"/>
      </w:pPr>
      <w:r>
        <w:rPr>
          <w:noProof/>
        </w:rPr>
        <w:drawing>
          <wp:anchor distT="0" distB="0" distL="114300" distR="114300" simplePos="0" relativeHeight="251680768" behindDoc="0" locked="0" layoutInCell="1" allowOverlap="1" wp14:anchorId="0E2875C8" wp14:editId="6C2944F0">
            <wp:simplePos x="0" y="0"/>
            <wp:positionH relativeFrom="margin">
              <wp:align>left</wp:align>
            </wp:positionH>
            <wp:positionV relativeFrom="paragraph">
              <wp:posOffset>47469</wp:posOffset>
            </wp:positionV>
            <wp:extent cx="2544445" cy="1326515"/>
            <wp:effectExtent l="0" t="0" r="8255" b="6985"/>
            <wp:wrapSquare wrapText="bothSides"/>
            <wp:docPr id="1676034704" name="Imagem 1"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54941" name="Imagem 1" descr="Tela de celular&#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44445" cy="1326515"/>
                    </a:xfrm>
                    <a:prstGeom prst="rect">
                      <a:avLst/>
                    </a:prstGeom>
                  </pic:spPr>
                </pic:pic>
              </a:graphicData>
            </a:graphic>
            <wp14:sizeRelH relativeFrom="margin">
              <wp14:pctWidth>0</wp14:pctWidth>
            </wp14:sizeRelH>
            <wp14:sizeRelV relativeFrom="margin">
              <wp14:pctHeight>0</wp14:pctHeight>
            </wp14:sizeRelV>
          </wp:anchor>
        </w:drawing>
      </w:r>
    </w:p>
    <w:p w14:paraId="61BEA9D4" w14:textId="77777777" w:rsidR="00DE6497" w:rsidRDefault="00DE6497" w:rsidP="00DE6497">
      <w:pPr>
        <w:pStyle w:val="CORPO"/>
      </w:pPr>
      <w:r>
        <w:t>Na tela inicial do site:</w:t>
      </w:r>
    </w:p>
    <w:p w14:paraId="6A860B45" w14:textId="77777777" w:rsidR="00DE6497" w:rsidRDefault="00DE6497" w:rsidP="00DE6497">
      <w:pPr>
        <w:pStyle w:val="CORPO"/>
      </w:pPr>
      <w:r>
        <w:t>Clique nos botões “Login” em branco no canto esquerdo da página ou no canto superior direito para acessar a sua conta.</w:t>
      </w:r>
    </w:p>
    <w:p w14:paraId="336B4D6E" w14:textId="77777777" w:rsidR="00DE6497" w:rsidRDefault="00DE6497" w:rsidP="00DE6497">
      <w:pPr>
        <w:pStyle w:val="CORPO"/>
      </w:pPr>
      <w:r>
        <w:t>Caso você não tenha cadastro clique no botão “Cadastre-se” no canto superior direito.</w:t>
      </w:r>
    </w:p>
    <w:p w14:paraId="36863600" w14:textId="77777777" w:rsidR="00DE6497" w:rsidRPr="00510C25" w:rsidRDefault="00DE6497" w:rsidP="00DE6497">
      <w:pPr>
        <w:pStyle w:val="CORPO"/>
      </w:pPr>
      <w:r>
        <w:rPr>
          <w:noProof/>
        </w:rPr>
        <w:drawing>
          <wp:anchor distT="0" distB="0" distL="114300" distR="114300" simplePos="0" relativeHeight="251682816" behindDoc="0" locked="0" layoutInCell="1" allowOverlap="1" wp14:anchorId="145C58C1" wp14:editId="35C598F0">
            <wp:simplePos x="0" y="0"/>
            <wp:positionH relativeFrom="margin">
              <wp:align>left</wp:align>
            </wp:positionH>
            <wp:positionV relativeFrom="paragraph">
              <wp:posOffset>262890</wp:posOffset>
            </wp:positionV>
            <wp:extent cx="2561590" cy="1893570"/>
            <wp:effectExtent l="0" t="0" r="0" b="0"/>
            <wp:wrapSquare wrapText="bothSides"/>
            <wp:docPr id="521939676"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39676" name="Imagem 3" descr="Interface gráfica do usuário, Texto, Aplicativo, Email&#10;&#10;Descrição gerad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6235" cy="1904173"/>
                    </a:xfrm>
                    <a:prstGeom prst="rect">
                      <a:avLst/>
                    </a:prstGeom>
                  </pic:spPr>
                </pic:pic>
              </a:graphicData>
            </a:graphic>
            <wp14:sizeRelH relativeFrom="margin">
              <wp14:pctWidth>0</wp14:pctWidth>
            </wp14:sizeRelH>
            <wp14:sizeRelV relativeFrom="margin">
              <wp14:pctHeight>0</wp14:pctHeight>
            </wp14:sizeRelV>
          </wp:anchor>
        </w:drawing>
      </w:r>
    </w:p>
    <w:p w14:paraId="55D26AF3" w14:textId="77777777" w:rsidR="00DE6497" w:rsidRPr="00510C25" w:rsidRDefault="00DE6497" w:rsidP="00DE6497">
      <w:pPr>
        <w:pStyle w:val="CORPO"/>
        <w:ind w:firstLine="0"/>
      </w:pPr>
    </w:p>
    <w:p w14:paraId="045DDB06" w14:textId="77777777" w:rsidR="00DE6497" w:rsidRDefault="00DE6497" w:rsidP="00DE6497">
      <w:pPr>
        <w:pStyle w:val="CORPO"/>
        <w:ind w:firstLine="708"/>
        <w:rPr>
          <w:rStyle w:val="Forte"/>
          <w:rFonts w:cs="Arial"/>
          <w:b w:val="0"/>
          <w:bCs w:val="0"/>
          <w:color w:val="111111"/>
        </w:rPr>
      </w:pPr>
      <w:r>
        <w:rPr>
          <w:rStyle w:val="Forte"/>
          <w:rFonts w:cs="Arial"/>
          <w:b w:val="0"/>
          <w:bCs w:val="0"/>
          <w:color w:val="111111"/>
        </w:rPr>
        <w:t>Para se cadastrar no sistema digite seu email e crie uma senha, depois confirme sua senha.</w:t>
      </w:r>
    </w:p>
    <w:p w14:paraId="1FA83A7E" w14:textId="77777777" w:rsidR="00DE6497" w:rsidRDefault="00DE6497" w:rsidP="00DE6497">
      <w:pPr>
        <w:pStyle w:val="CORPO"/>
        <w:ind w:firstLine="708"/>
        <w:rPr>
          <w:rStyle w:val="Forte"/>
          <w:rFonts w:cs="Arial"/>
          <w:b w:val="0"/>
          <w:bCs w:val="0"/>
          <w:color w:val="111111"/>
        </w:rPr>
      </w:pPr>
      <w:r>
        <w:rPr>
          <w:rStyle w:val="Forte"/>
          <w:rFonts w:cs="Arial"/>
          <w:b w:val="0"/>
          <w:bCs w:val="0"/>
          <w:color w:val="111111"/>
        </w:rPr>
        <w:t>Feito isso, se você concordar com o nosso Termo de Uso confirme clicando no quadrado branco ao lado esquerdo do texto “</w:t>
      </w:r>
      <w:r w:rsidRPr="00CD0F40">
        <w:rPr>
          <w:rStyle w:val="Forte"/>
          <w:rFonts w:cs="Arial"/>
          <w:b w:val="0"/>
          <w:bCs w:val="0"/>
          <w:color w:val="111111"/>
        </w:rPr>
        <w:t>Declaro ter lido e aceito os termos de serviço e as políticas</w:t>
      </w:r>
      <w:r>
        <w:rPr>
          <w:rStyle w:val="Forte"/>
          <w:rFonts w:cs="Arial"/>
          <w:b w:val="0"/>
          <w:bCs w:val="0"/>
          <w:color w:val="111111"/>
        </w:rPr>
        <w:t>”.</w:t>
      </w:r>
    </w:p>
    <w:p w14:paraId="13D8A7ED" w14:textId="77777777" w:rsidR="00DE6497" w:rsidRDefault="00DE6497" w:rsidP="00DE6497">
      <w:pPr>
        <w:pStyle w:val="CORPO"/>
        <w:ind w:firstLine="708"/>
        <w:rPr>
          <w:rStyle w:val="Forte"/>
          <w:rFonts w:cs="Arial"/>
          <w:b w:val="0"/>
          <w:bCs w:val="0"/>
          <w:color w:val="111111"/>
        </w:rPr>
      </w:pPr>
      <w:r>
        <w:rPr>
          <w:rStyle w:val="Forte"/>
          <w:rFonts w:cs="Arial"/>
          <w:b w:val="0"/>
          <w:bCs w:val="0"/>
          <w:color w:val="111111"/>
        </w:rPr>
        <w:t>Depois clique no botão em azul escrito “Próximo”.</w:t>
      </w:r>
    </w:p>
    <w:p w14:paraId="79AEF2C1" w14:textId="77777777" w:rsidR="00DE6497" w:rsidRDefault="00DE6497" w:rsidP="00DE6497">
      <w:pPr>
        <w:pStyle w:val="CORPO"/>
        <w:ind w:firstLine="0"/>
        <w:rPr>
          <w:rStyle w:val="Forte"/>
          <w:rFonts w:cs="Arial"/>
          <w:b w:val="0"/>
          <w:bCs w:val="0"/>
          <w:color w:val="111111"/>
        </w:rPr>
      </w:pPr>
      <w:r>
        <w:rPr>
          <w:rFonts w:cs="Arial"/>
          <w:noProof/>
          <w:color w:val="111111"/>
        </w:rPr>
        <w:drawing>
          <wp:anchor distT="0" distB="0" distL="114300" distR="114300" simplePos="0" relativeHeight="251681792" behindDoc="0" locked="0" layoutInCell="1" allowOverlap="1" wp14:anchorId="78890B32" wp14:editId="3C7F7F77">
            <wp:simplePos x="0" y="0"/>
            <wp:positionH relativeFrom="margin">
              <wp:align>left</wp:align>
            </wp:positionH>
            <wp:positionV relativeFrom="paragraph">
              <wp:posOffset>191770</wp:posOffset>
            </wp:positionV>
            <wp:extent cx="2432050" cy="2312035"/>
            <wp:effectExtent l="0" t="0" r="6350" b="0"/>
            <wp:wrapSquare wrapText="bothSides"/>
            <wp:docPr id="139235575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55750" name="Imagem 1392355750"/>
                    <pic:cNvPicPr/>
                  </pic:nvPicPr>
                  <pic:blipFill>
                    <a:blip r:embed="rId33">
                      <a:extLst>
                        <a:ext uri="{28A0092B-C50C-407E-A947-70E740481C1C}">
                          <a14:useLocalDpi xmlns:a14="http://schemas.microsoft.com/office/drawing/2010/main" val="0"/>
                        </a:ext>
                      </a:extLst>
                    </a:blip>
                    <a:stretch>
                      <a:fillRect/>
                    </a:stretch>
                  </pic:blipFill>
                  <pic:spPr>
                    <a:xfrm>
                      <a:off x="0" y="0"/>
                      <a:ext cx="2445173" cy="2323996"/>
                    </a:xfrm>
                    <a:prstGeom prst="rect">
                      <a:avLst/>
                    </a:prstGeom>
                  </pic:spPr>
                </pic:pic>
              </a:graphicData>
            </a:graphic>
            <wp14:sizeRelH relativeFrom="margin">
              <wp14:pctWidth>0</wp14:pctWidth>
            </wp14:sizeRelH>
            <wp14:sizeRelV relativeFrom="margin">
              <wp14:pctHeight>0</wp14:pctHeight>
            </wp14:sizeRelV>
          </wp:anchor>
        </w:drawing>
      </w:r>
    </w:p>
    <w:p w14:paraId="47A3D724" w14:textId="77777777" w:rsidR="00DE6497" w:rsidRDefault="00DE6497" w:rsidP="00DE6497">
      <w:pPr>
        <w:pStyle w:val="CORPO"/>
        <w:ind w:left="360" w:firstLine="348"/>
        <w:rPr>
          <w:rStyle w:val="Forte"/>
          <w:rFonts w:cs="Arial"/>
          <w:b w:val="0"/>
          <w:bCs w:val="0"/>
          <w:color w:val="111111"/>
        </w:rPr>
      </w:pPr>
    </w:p>
    <w:p w14:paraId="738151D2" w14:textId="77777777" w:rsidR="00DE6497" w:rsidRDefault="00DE6497" w:rsidP="00DE6497">
      <w:pPr>
        <w:pStyle w:val="CORPO"/>
        <w:ind w:left="360" w:firstLine="348"/>
        <w:rPr>
          <w:rStyle w:val="Forte"/>
          <w:rFonts w:cs="Arial"/>
          <w:b w:val="0"/>
          <w:bCs w:val="0"/>
          <w:color w:val="111111"/>
        </w:rPr>
      </w:pPr>
      <w:r>
        <w:rPr>
          <w:rStyle w:val="Forte"/>
          <w:rFonts w:cs="Arial"/>
          <w:b w:val="0"/>
          <w:bCs w:val="0"/>
          <w:color w:val="111111"/>
        </w:rPr>
        <w:t>Depois de ter clicado no botão em azul você precisará colocar seu CNPJ e à Razão Social de sua empresa, nos campos de digitação.</w:t>
      </w:r>
    </w:p>
    <w:p w14:paraId="432CEC03" w14:textId="77777777" w:rsidR="00DE6497" w:rsidRPr="00DC57DB" w:rsidRDefault="00DE6497" w:rsidP="00DE6497">
      <w:pPr>
        <w:pStyle w:val="CORPO"/>
        <w:ind w:firstLine="708"/>
        <w:rPr>
          <w:rFonts w:cs="Arial"/>
          <w:color w:val="111111"/>
        </w:rPr>
      </w:pPr>
      <w:r>
        <w:rPr>
          <w:rStyle w:val="Forte"/>
          <w:rFonts w:cs="Arial"/>
          <w:b w:val="0"/>
          <w:bCs w:val="0"/>
          <w:color w:val="111111"/>
        </w:rPr>
        <w:t>Feito isso clique no botão em azul escrito “Próximo”.</w:t>
      </w:r>
    </w:p>
    <w:p w14:paraId="2D66F958" w14:textId="77777777" w:rsidR="00DE6497" w:rsidRDefault="00DE6497" w:rsidP="00DE6497">
      <w:pPr>
        <w:pStyle w:val="CORPO"/>
        <w:ind w:firstLine="0"/>
        <w:rPr>
          <w:rFonts w:cs="Arial"/>
          <w:color w:val="111111"/>
        </w:rPr>
      </w:pPr>
    </w:p>
    <w:p w14:paraId="62787F08" w14:textId="77777777" w:rsidR="00DE6497" w:rsidRDefault="00DE6497" w:rsidP="00DE6497">
      <w:pPr>
        <w:pStyle w:val="CORPO"/>
        <w:ind w:firstLine="0"/>
        <w:rPr>
          <w:rFonts w:cs="Arial"/>
          <w:color w:val="111111"/>
        </w:rPr>
      </w:pPr>
    </w:p>
    <w:p w14:paraId="43AE3C7C" w14:textId="77777777" w:rsidR="00DE6497" w:rsidRDefault="00DE6497" w:rsidP="00DE6497">
      <w:pPr>
        <w:pStyle w:val="CORPO"/>
        <w:ind w:firstLine="0"/>
        <w:rPr>
          <w:rFonts w:cs="Arial"/>
          <w:color w:val="111111"/>
        </w:rPr>
      </w:pPr>
    </w:p>
    <w:p w14:paraId="0E532E14" w14:textId="77777777" w:rsidR="00DE6497" w:rsidRDefault="00DE6497" w:rsidP="00DE6497">
      <w:pPr>
        <w:pStyle w:val="CORPO"/>
        <w:ind w:firstLine="0"/>
        <w:rPr>
          <w:rFonts w:cs="Arial"/>
          <w:color w:val="111111"/>
        </w:rPr>
      </w:pPr>
    </w:p>
    <w:p w14:paraId="281B5E41" w14:textId="77777777" w:rsidR="00DE6497" w:rsidRDefault="00DE6497" w:rsidP="00DE6497">
      <w:pPr>
        <w:pStyle w:val="CORPO"/>
        <w:ind w:firstLine="0"/>
        <w:rPr>
          <w:rFonts w:cs="Arial"/>
          <w:color w:val="111111"/>
        </w:rPr>
      </w:pPr>
    </w:p>
    <w:p w14:paraId="3CFBA4CD" w14:textId="77777777" w:rsidR="00DE6497" w:rsidRPr="004C7982" w:rsidRDefault="00DE6497" w:rsidP="00DE6497">
      <w:pPr>
        <w:pStyle w:val="CORPO"/>
        <w:ind w:firstLine="0"/>
        <w:rPr>
          <w:rFonts w:cs="Arial"/>
        </w:rPr>
      </w:pPr>
    </w:p>
    <w:p w14:paraId="1CEE275D" w14:textId="77777777" w:rsidR="00DE6497" w:rsidRPr="005E2A5D" w:rsidRDefault="00DE6497" w:rsidP="00DE6497">
      <w:pPr>
        <w:shd w:val="clear" w:color="auto" w:fill="FFFFFF"/>
        <w:spacing w:before="100" w:beforeAutospacing="1" w:after="100" w:afterAutospacing="1" w:line="240" w:lineRule="auto"/>
        <w:rPr>
          <w:rFonts w:cs="Arial"/>
          <w:color w:val="111111"/>
        </w:rPr>
      </w:pPr>
    </w:p>
    <w:p w14:paraId="7768DAEC" w14:textId="77777777" w:rsidR="00DE6497" w:rsidRDefault="00DE6497" w:rsidP="00DE6497">
      <w:pPr>
        <w:pStyle w:val="CORPO"/>
        <w:ind w:firstLine="708"/>
      </w:pPr>
      <w:r>
        <w:rPr>
          <w:rFonts w:cs="Arial"/>
          <w:noProof/>
          <w:color w:val="111111"/>
        </w:rPr>
        <w:drawing>
          <wp:anchor distT="0" distB="0" distL="114300" distR="114300" simplePos="0" relativeHeight="251683840" behindDoc="0" locked="0" layoutInCell="1" allowOverlap="1" wp14:anchorId="0249CD47" wp14:editId="6454D67C">
            <wp:simplePos x="0" y="0"/>
            <wp:positionH relativeFrom="margin">
              <wp:align>left</wp:align>
            </wp:positionH>
            <wp:positionV relativeFrom="margin">
              <wp:posOffset>4912</wp:posOffset>
            </wp:positionV>
            <wp:extent cx="2190750" cy="2599055"/>
            <wp:effectExtent l="0" t="0" r="0" b="0"/>
            <wp:wrapSquare wrapText="bothSides"/>
            <wp:docPr id="2053782478" name="Imagem 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82478" name="Imagem 4" descr="Interface gráfica do usuário, Texto, Aplicativo&#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2190750" cy="2599055"/>
                    </a:xfrm>
                    <a:prstGeom prst="rect">
                      <a:avLst/>
                    </a:prstGeom>
                  </pic:spPr>
                </pic:pic>
              </a:graphicData>
            </a:graphic>
            <wp14:sizeRelH relativeFrom="margin">
              <wp14:pctWidth>0</wp14:pctWidth>
            </wp14:sizeRelH>
            <wp14:sizeRelV relativeFrom="margin">
              <wp14:pctHeight>0</wp14:pctHeight>
            </wp14:sizeRelV>
          </wp:anchor>
        </w:drawing>
      </w:r>
      <w:r>
        <w:t>Depois você precisa preencher os três campos da tela (eles já veem com respostas prontas).</w:t>
      </w:r>
    </w:p>
    <w:p w14:paraId="0CA37C29" w14:textId="77777777" w:rsidR="00DE6497" w:rsidRDefault="00DE6497" w:rsidP="00DE6497">
      <w:pPr>
        <w:pStyle w:val="CORPO"/>
        <w:ind w:firstLine="708"/>
      </w:pPr>
      <w:r>
        <w:t>O campo do porte da sua empresa.</w:t>
      </w:r>
    </w:p>
    <w:p w14:paraId="76DEDE13" w14:textId="77777777" w:rsidR="00DE6497" w:rsidRDefault="00DE6497" w:rsidP="00DE6497">
      <w:pPr>
        <w:pStyle w:val="CORPO"/>
        <w:ind w:firstLine="708"/>
      </w:pPr>
      <w:r>
        <w:t>O campo do seguimento da sua empresa.</w:t>
      </w:r>
    </w:p>
    <w:p w14:paraId="5EFA6D0C" w14:textId="77777777" w:rsidR="00DE6497" w:rsidRDefault="00DE6497" w:rsidP="00DE6497">
      <w:pPr>
        <w:pStyle w:val="CORPO"/>
        <w:ind w:firstLine="708"/>
      </w:pPr>
      <w:r>
        <w:t>O campo da atividade da sua empresa.</w:t>
      </w:r>
    </w:p>
    <w:p w14:paraId="48363FCC" w14:textId="77777777" w:rsidR="00DE6497" w:rsidRDefault="00DE6497" w:rsidP="00DE6497">
      <w:pPr>
        <w:pStyle w:val="CORPO"/>
        <w:ind w:firstLine="708"/>
        <w:rPr>
          <w:rStyle w:val="Forte"/>
          <w:rFonts w:cs="Arial"/>
          <w:b w:val="0"/>
          <w:bCs w:val="0"/>
          <w:color w:val="111111"/>
        </w:rPr>
      </w:pPr>
      <w:r>
        <w:t xml:space="preserve">Feito isso clique no botão </w:t>
      </w:r>
      <w:r>
        <w:rPr>
          <w:rStyle w:val="Forte"/>
          <w:rFonts w:cs="Arial"/>
          <w:b w:val="0"/>
          <w:bCs w:val="0"/>
          <w:color w:val="111111"/>
        </w:rPr>
        <w:t>em azul escrito “Próximo”.</w:t>
      </w:r>
    </w:p>
    <w:p w14:paraId="643A582A" w14:textId="77777777" w:rsidR="00DE6497" w:rsidRDefault="00DE6497" w:rsidP="00DE6497">
      <w:pPr>
        <w:pStyle w:val="CORPO"/>
        <w:ind w:firstLine="0"/>
      </w:pPr>
    </w:p>
    <w:p w14:paraId="2D55220B" w14:textId="77777777" w:rsidR="00DE6497" w:rsidRDefault="00DE6497" w:rsidP="00DE6497">
      <w:pPr>
        <w:pStyle w:val="CORPO"/>
        <w:ind w:firstLine="0"/>
      </w:pPr>
    </w:p>
    <w:p w14:paraId="3607D138" w14:textId="77777777" w:rsidR="00DE6497" w:rsidRDefault="00DE6497" w:rsidP="00DE6497">
      <w:pPr>
        <w:pStyle w:val="CORPO"/>
        <w:ind w:firstLine="0"/>
      </w:pPr>
      <w:r>
        <w:rPr>
          <w:noProof/>
        </w:rPr>
        <w:drawing>
          <wp:anchor distT="0" distB="0" distL="114300" distR="114300" simplePos="0" relativeHeight="251684864" behindDoc="0" locked="0" layoutInCell="1" allowOverlap="1" wp14:anchorId="25B54E02" wp14:editId="377E6FFA">
            <wp:simplePos x="0" y="0"/>
            <wp:positionH relativeFrom="margin">
              <wp:align>left</wp:align>
            </wp:positionH>
            <wp:positionV relativeFrom="paragraph">
              <wp:posOffset>260350</wp:posOffset>
            </wp:positionV>
            <wp:extent cx="3191510" cy="1934845"/>
            <wp:effectExtent l="0" t="0" r="8890" b="8255"/>
            <wp:wrapSquare wrapText="bothSides"/>
            <wp:docPr id="1128677471" name="Imagem 5"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77471" name="Imagem 5" descr="Interface gráfica do usuário&#10;&#10;Descrição gerada automaticamente com confiança média"/>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91510" cy="1934845"/>
                    </a:xfrm>
                    <a:prstGeom prst="rect">
                      <a:avLst/>
                    </a:prstGeom>
                  </pic:spPr>
                </pic:pic>
              </a:graphicData>
            </a:graphic>
            <wp14:sizeRelH relativeFrom="margin">
              <wp14:pctWidth>0</wp14:pctWidth>
            </wp14:sizeRelH>
            <wp14:sizeRelV relativeFrom="margin">
              <wp14:pctHeight>0</wp14:pctHeight>
            </wp14:sizeRelV>
          </wp:anchor>
        </w:drawing>
      </w:r>
    </w:p>
    <w:p w14:paraId="64F22749" w14:textId="77777777" w:rsidR="00DE6497" w:rsidRDefault="00DE6497" w:rsidP="00DE6497">
      <w:pPr>
        <w:pStyle w:val="CORPO"/>
        <w:ind w:firstLine="708"/>
      </w:pPr>
      <w:r>
        <w:t xml:space="preserve">Depois </w:t>
      </w:r>
      <w:r w:rsidRPr="00691ADC">
        <w:t>Marque os recursos que você deseja usar no sistem</w:t>
      </w:r>
      <w:r>
        <w:t>a clicando nas imagens.</w:t>
      </w:r>
    </w:p>
    <w:p w14:paraId="38DA0279" w14:textId="77777777" w:rsidR="00DE6497" w:rsidRDefault="00DE6497" w:rsidP="00DE6497">
      <w:pPr>
        <w:pStyle w:val="CORPO"/>
        <w:ind w:firstLine="708"/>
      </w:pPr>
      <w:r>
        <w:t>Caso queira usar o controle de estoque, clique na imagem intuitiva no centro da tela.</w:t>
      </w:r>
    </w:p>
    <w:p w14:paraId="1E9DA577" w14:textId="77777777" w:rsidR="00DE6497" w:rsidRDefault="00DE6497" w:rsidP="00DE6497">
      <w:pPr>
        <w:pStyle w:val="CORPO"/>
        <w:ind w:firstLine="708"/>
      </w:pPr>
      <w:r>
        <w:t>Caso queira usar o sistema de RH, clique na imagem intuitiva à direita da tela.</w:t>
      </w:r>
    </w:p>
    <w:p w14:paraId="20E180FA" w14:textId="77777777" w:rsidR="00DE6497" w:rsidRDefault="00DE6497" w:rsidP="00DE6497">
      <w:pPr>
        <w:pStyle w:val="CORPO"/>
        <w:ind w:firstLine="708"/>
      </w:pPr>
      <w:r>
        <w:t xml:space="preserve">Feito isso clique no botão </w:t>
      </w:r>
      <w:r>
        <w:rPr>
          <w:rStyle w:val="Forte"/>
          <w:rFonts w:cs="Arial"/>
          <w:b w:val="0"/>
          <w:bCs w:val="0"/>
          <w:color w:val="111111"/>
        </w:rPr>
        <w:t>em azul escrito “</w:t>
      </w:r>
      <w:r>
        <w:t>Enviar”.</w:t>
      </w:r>
    </w:p>
    <w:p w14:paraId="061DB9E3" w14:textId="77777777" w:rsidR="00DE6497" w:rsidRDefault="00DE6497" w:rsidP="00DE6497">
      <w:pPr>
        <w:pStyle w:val="CORPO"/>
        <w:ind w:firstLine="708"/>
      </w:pPr>
    </w:p>
    <w:p w14:paraId="3D70DC62" w14:textId="6556FEDC" w:rsidR="00DE6497" w:rsidRDefault="00DE6497" w:rsidP="00DE6497">
      <w:pPr>
        <w:pStyle w:val="CORPO"/>
        <w:ind w:firstLine="708"/>
        <w:rPr>
          <w:rFonts w:cs="Arial"/>
          <w:color w:val="111111"/>
        </w:rPr>
      </w:pPr>
      <w:r>
        <w:rPr>
          <w:rFonts w:cs="Arial"/>
          <w:noProof/>
          <w:color w:val="111111"/>
        </w:rPr>
        <w:drawing>
          <wp:anchor distT="0" distB="0" distL="114300" distR="114300" simplePos="0" relativeHeight="251687936" behindDoc="0" locked="0" layoutInCell="1" allowOverlap="1" wp14:anchorId="089AAE14" wp14:editId="1A00C380">
            <wp:simplePos x="0" y="0"/>
            <wp:positionH relativeFrom="margin">
              <wp:align>left</wp:align>
            </wp:positionH>
            <wp:positionV relativeFrom="paragraph">
              <wp:posOffset>10160</wp:posOffset>
            </wp:positionV>
            <wp:extent cx="3238500" cy="1417320"/>
            <wp:effectExtent l="0" t="0" r="0" b="0"/>
            <wp:wrapSquare wrapText="bothSides"/>
            <wp:docPr id="1295560968" name="Imagem 8" descr="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60968" name="Imagem 8" descr="Código QR&#10;&#10;Descrição gerad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38500" cy="1417320"/>
                    </a:xfrm>
                    <a:prstGeom prst="rect">
                      <a:avLst/>
                    </a:prstGeom>
                  </pic:spPr>
                </pic:pic>
              </a:graphicData>
            </a:graphic>
            <wp14:sizeRelH relativeFrom="margin">
              <wp14:pctWidth>0</wp14:pctWidth>
            </wp14:sizeRelH>
            <wp14:sizeRelV relativeFrom="margin">
              <wp14:pctHeight>0</wp14:pctHeight>
            </wp14:sizeRelV>
          </wp:anchor>
        </w:drawing>
      </w:r>
      <w:r>
        <w:rPr>
          <w:rFonts w:cs="Arial"/>
          <w:color w:val="111111"/>
        </w:rPr>
        <w:t xml:space="preserve">Caso já tenha uma conta digite seu email e senha, depois clique no botão salvar e você será direcionado a uma outra </w:t>
      </w:r>
      <w:r w:rsidR="0049133B">
        <w:rPr>
          <w:rFonts w:cs="Arial"/>
          <w:color w:val="111111"/>
        </w:rPr>
        <w:t>página</w:t>
      </w:r>
      <w:r>
        <w:rPr>
          <w:rFonts w:cs="Arial"/>
          <w:color w:val="111111"/>
        </w:rPr>
        <w:t>.</w:t>
      </w:r>
    </w:p>
    <w:p w14:paraId="2DC367CE" w14:textId="77777777" w:rsidR="00DE6497" w:rsidRDefault="00DE6497" w:rsidP="00DE6497">
      <w:pPr>
        <w:pStyle w:val="CORPO"/>
        <w:ind w:firstLine="708"/>
        <w:rPr>
          <w:rFonts w:cs="Arial"/>
          <w:color w:val="111111"/>
        </w:rPr>
      </w:pPr>
    </w:p>
    <w:p w14:paraId="3C721943" w14:textId="77777777" w:rsidR="00DE6497" w:rsidRDefault="00DE6497" w:rsidP="00DE6497">
      <w:pPr>
        <w:pStyle w:val="CORPO"/>
        <w:ind w:firstLine="708"/>
        <w:rPr>
          <w:rFonts w:cs="Arial"/>
          <w:color w:val="111111"/>
        </w:rPr>
      </w:pPr>
    </w:p>
    <w:p w14:paraId="003FE780" w14:textId="77777777" w:rsidR="00DE6497" w:rsidRDefault="00DE6497" w:rsidP="00DE6497">
      <w:pPr>
        <w:pStyle w:val="CORPO"/>
        <w:ind w:firstLine="708"/>
        <w:rPr>
          <w:rFonts w:cs="Arial"/>
          <w:color w:val="111111"/>
        </w:rPr>
      </w:pPr>
    </w:p>
    <w:p w14:paraId="2EA0C9E8" w14:textId="77777777" w:rsidR="00DE6497" w:rsidRDefault="00DE6497" w:rsidP="00DE6497">
      <w:pPr>
        <w:pStyle w:val="CORPO"/>
        <w:ind w:firstLine="708"/>
        <w:rPr>
          <w:rFonts w:cs="Arial"/>
          <w:color w:val="111111"/>
        </w:rPr>
      </w:pPr>
      <w:r>
        <w:rPr>
          <w:noProof/>
          <w14:ligatures w14:val="standardContextual"/>
        </w:rPr>
        <w:lastRenderedPageBreak/>
        <w:drawing>
          <wp:anchor distT="0" distB="0" distL="114300" distR="114300" simplePos="0" relativeHeight="251689984" behindDoc="1" locked="0" layoutInCell="1" allowOverlap="1" wp14:anchorId="0A65505F" wp14:editId="6BC90215">
            <wp:simplePos x="0" y="0"/>
            <wp:positionH relativeFrom="margin">
              <wp:align>left</wp:align>
            </wp:positionH>
            <wp:positionV relativeFrom="paragraph">
              <wp:posOffset>9525</wp:posOffset>
            </wp:positionV>
            <wp:extent cx="3238500" cy="1130300"/>
            <wp:effectExtent l="0" t="0" r="0" b="0"/>
            <wp:wrapTight wrapText="bothSides">
              <wp:wrapPolygon edited="0">
                <wp:start x="0" y="0"/>
                <wp:lineTo x="0" y="21115"/>
                <wp:lineTo x="21473" y="21115"/>
                <wp:lineTo x="21473" y="0"/>
                <wp:lineTo x="0" y="0"/>
              </wp:wrapPolygon>
            </wp:wrapTight>
            <wp:docPr id="1572064546"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64546" name="Imagem 1" descr="Interface gráfica do usuário, Texto, Aplicativo, chat ou mensagem de text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3238500" cy="1130300"/>
                    </a:xfrm>
                    <a:prstGeom prst="rect">
                      <a:avLst/>
                    </a:prstGeom>
                  </pic:spPr>
                </pic:pic>
              </a:graphicData>
            </a:graphic>
            <wp14:sizeRelH relativeFrom="margin">
              <wp14:pctWidth>0</wp14:pctWidth>
            </wp14:sizeRelH>
            <wp14:sizeRelV relativeFrom="margin">
              <wp14:pctHeight>0</wp14:pctHeight>
            </wp14:sizeRelV>
          </wp:anchor>
        </w:drawing>
      </w:r>
      <w:r>
        <w:rPr>
          <w:rFonts w:cs="Arial"/>
          <w:color w:val="111111"/>
        </w:rPr>
        <w:t>Passando o mouse na aba “Cadastros” e clicando em “Cliente e Fornecedor Pessoa Física” você acessará a página de Cliente e Fornecedores.</w:t>
      </w:r>
    </w:p>
    <w:p w14:paraId="696E89CB" w14:textId="77777777" w:rsidR="00DE6497" w:rsidRDefault="00DE6497" w:rsidP="00DE6497">
      <w:pPr>
        <w:pStyle w:val="CORPO"/>
        <w:ind w:firstLine="708"/>
        <w:rPr>
          <w:rFonts w:cs="Arial"/>
          <w:color w:val="111111"/>
        </w:rPr>
      </w:pPr>
    </w:p>
    <w:p w14:paraId="50A92808" w14:textId="00FBBBB0" w:rsidR="00DE6497" w:rsidRDefault="00DE6497" w:rsidP="00DE6497">
      <w:pPr>
        <w:pStyle w:val="CORPO"/>
        <w:ind w:firstLine="0"/>
        <w:rPr>
          <w:rFonts w:cs="Arial"/>
          <w:color w:val="111111"/>
        </w:rPr>
      </w:pPr>
      <w:r>
        <w:rPr>
          <w:rFonts w:cs="Arial"/>
          <w:noProof/>
          <w:color w:val="111111"/>
        </w:rPr>
        <w:drawing>
          <wp:anchor distT="0" distB="0" distL="114300" distR="114300" simplePos="0" relativeHeight="251691008" behindDoc="1" locked="0" layoutInCell="1" allowOverlap="1" wp14:anchorId="1961DAF7" wp14:editId="27B1D446">
            <wp:simplePos x="0" y="0"/>
            <wp:positionH relativeFrom="column">
              <wp:posOffset>-3810</wp:posOffset>
            </wp:positionH>
            <wp:positionV relativeFrom="paragraph">
              <wp:posOffset>-3810</wp:posOffset>
            </wp:positionV>
            <wp:extent cx="3228975" cy="1375456"/>
            <wp:effectExtent l="0" t="0" r="0" b="0"/>
            <wp:wrapTight wrapText="bothSides">
              <wp:wrapPolygon edited="0">
                <wp:start x="0" y="0"/>
                <wp:lineTo x="0" y="21241"/>
                <wp:lineTo x="21409" y="21241"/>
                <wp:lineTo x="21409" y="0"/>
                <wp:lineTo x="0" y="0"/>
              </wp:wrapPolygon>
            </wp:wrapTight>
            <wp:docPr id="1927533388" name="Imagem 1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33388" name="Imagem 12" descr="Tabela&#10;&#10;Descrição gerad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28975" cy="1375456"/>
                    </a:xfrm>
                    <a:prstGeom prst="rect">
                      <a:avLst/>
                    </a:prstGeom>
                  </pic:spPr>
                </pic:pic>
              </a:graphicData>
            </a:graphic>
          </wp:anchor>
        </w:drawing>
      </w:r>
      <w:r>
        <w:rPr>
          <w:rFonts w:cs="Arial"/>
          <w:color w:val="111111"/>
        </w:rPr>
        <w:tab/>
        <w:t xml:space="preserve">Nesta página você </w:t>
      </w:r>
      <w:r w:rsidR="0049133B">
        <w:rPr>
          <w:rFonts w:cs="Arial"/>
          <w:color w:val="111111"/>
        </w:rPr>
        <w:t>verá</w:t>
      </w:r>
      <w:r>
        <w:rPr>
          <w:rFonts w:cs="Arial"/>
          <w:color w:val="111111"/>
        </w:rPr>
        <w:t xml:space="preserve"> todos os clientes e fornecedores cadastrados no sistema. E para adicionar um novo cliente ou fornecedor basta clicar em um dos botões em azul na tela no canto superior direito.</w:t>
      </w:r>
    </w:p>
    <w:p w14:paraId="04719B58" w14:textId="77777777" w:rsidR="00DE6497" w:rsidRDefault="00DE6497" w:rsidP="00DE6497">
      <w:pPr>
        <w:pStyle w:val="CORPO"/>
        <w:ind w:firstLine="708"/>
        <w:rPr>
          <w:rFonts w:cs="Arial"/>
          <w:color w:val="111111"/>
        </w:rPr>
      </w:pPr>
    </w:p>
    <w:p w14:paraId="156129AE" w14:textId="77777777" w:rsidR="00DE6497" w:rsidRDefault="00DE6497" w:rsidP="00DE6497">
      <w:pPr>
        <w:pStyle w:val="CORPO"/>
        <w:ind w:firstLine="708"/>
        <w:rPr>
          <w:rFonts w:cs="Arial"/>
          <w:color w:val="111111"/>
        </w:rPr>
      </w:pPr>
      <w:r>
        <w:rPr>
          <w:noProof/>
        </w:rPr>
        <w:drawing>
          <wp:anchor distT="0" distB="0" distL="114300" distR="114300" simplePos="0" relativeHeight="251685888" behindDoc="1" locked="0" layoutInCell="1" allowOverlap="1" wp14:anchorId="2EFD68F6" wp14:editId="4AB0795D">
            <wp:simplePos x="0" y="0"/>
            <wp:positionH relativeFrom="margin">
              <wp:align>left</wp:align>
            </wp:positionH>
            <wp:positionV relativeFrom="paragraph">
              <wp:posOffset>0</wp:posOffset>
            </wp:positionV>
            <wp:extent cx="3436620" cy="1562100"/>
            <wp:effectExtent l="0" t="0" r="0" b="0"/>
            <wp:wrapTight wrapText="bothSides">
              <wp:wrapPolygon edited="0">
                <wp:start x="0" y="0"/>
                <wp:lineTo x="0" y="21337"/>
                <wp:lineTo x="21432" y="21337"/>
                <wp:lineTo x="21432" y="0"/>
                <wp:lineTo x="0" y="0"/>
              </wp:wrapPolygon>
            </wp:wrapTight>
            <wp:docPr id="1186717000"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17000" name="Imagem 1" descr="Interface gráfica do usuário, Texto, Aplicativo&#10;&#10;Descrição gerad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36620" cy="1562100"/>
                    </a:xfrm>
                    <a:prstGeom prst="rect">
                      <a:avLst/>
                    </a:prstGeom>
                  </pic:spPr>
                </pic:pic>
              </a:graphicData>
            </a:graphic>
            <wp14:sizeRelH relativeFrom="margin">
              <wp14:pctWidth>0</wp14:pctWidth>
            </wp14:sizeRelH>
            <wp14:sizeRelV relativeFrom="margin">
              <wp14:pctHeight>0</wp14:pctHeight>
            </wp14:sizeRelV>
          </wp:anchor>
        </w:drawing>
      </w:r>
      <w:r>
        <w:rPr>
          <w:rFonts w:cs="Arial"/>
          <w:color w:val="111111"/>
        </w:rPr>
        <w:t>Para cadastrar um novo cliente (Pessoa Física) você deve inserir os campos de preenchimento.</w:t>
      </w:r>
    </w:p>
    <w:p w14:paraId="4B88C037" w14:textId="77777777" w:rsidR="00DE6497" w:rsidRDefault="00DE6497" w:rsidP="00DE6497">
      <w:pPr>
        <w:pStyle w:val="CORPO"/>
        <w:ind w:firstLine="708"/>
      </w:pPr>
      <w:r>
        <w:rPr>
          <w:rFonts w:cs="Arial"/>
          <w:color w:val="111111"/>
        </w:rPr>
        <w:t xml:space="preserve">Cada campo está devidamente explicito o que se deve preencher, por exemplo o campo “Nome” deve-se preencher o seu nome. É importante especificar que o campo “Tipo” você deve escolher a opção “Cliente” ou “Fornecedor” para se definir a função dele para o sistema. Ao fim do preenchimento deve-se clicar no </w:t>
      </w:r>
      <w:r>
        <w:t xml:space="preserve">botão </w:t>
      </w:r>
      <w:r>
        <w:rPr>
          <w:rStyle w:val="Forte"/>
          <w:rFonts w:cs="Arial"/>
          <w:b w:val="0"/>
          <w:bCs w:val="0"/>
          <w:color w:val="111111"/>
        </w:rPr>
        <w:t>em azul escrito “</w:t>
      </w:r>
      <w:r>
        <w:t>Enviar”.</w:t>
      </w:r>
    </w:p>
    <w:p w14:paraId="5842ED2C" w14:textId="77777777" w:rsidR="00DE6497" w:rsidRDefault="00DE6497" w:rsidP="00DE6497">
      <w:pPr>
        <w:pStyle w:val="CORPO"/>
        <w:ind w:firstLine="0"/>
      </w:pPr>
    </w:p>
    <w:p w14:paraId="1A91A01B" w14:textId="77777777" w:rsidR="00DE6497" w:rsidRDefault="00DE6497" w:rsidP="00DE6497">
      <w:pPr>
        <w:pStyle w:val="CORPO"/>
        <w:ind w:firstLine="708"/>
      </w:pPr>
      <w:r>
        <w:rPr>
          <w:noProof/>
        </w:rPr>
        <w:drawing>
          <wp:anchor distT="0" distB="0" distL="114300" distR="114300" simplePos="0" relativeHeight="251688960" behindDoc="1" locked="0" layoutInCell="1" allowOverlap="1" wp14:anchorId="6F2CB003" wp14:editId="20694B05">
            <wp:simplePos x="0" y="0"/>
            <wp:positionH relativeFrom="margin">
              <wp:align>left</wp:align>
            </wp:positionH>
            <wp:positionV relativeFrom="paragraph">
              <wp:posOffset>2540</wp:posOffset>
            </wp:positionV>
            <wp:extent cx="3343275" cy="1595755"/>
            <wp:effectExtent l="0" t="0" r="9525" b="4445"/>
            <wp:wrapTight wrapText="bothSides">
              <wp:wrapPolygon edited="0">
                <wp:start x="0" y="0"/>
                <wp:lineTo x="0" y="21402"/>
                <wp:lineTo x="21538" y="21402"/>
                <wp:lineTo x="21538" y="0"/>
                <wp:lineTo x="0" y="0"/>
              </wp:wrapPolygon>
            </wp:wrapTight>
            <wp:docPr id="163075927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59270" name="Imagem 163075927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43275" cy="1595755"/>
                    </a:xfrm>
                    <a:prstGeom prst="rect">
                      <a:avLst/>
                    </a:prstGeom>
                  </pic:spPr>
                </pic:pic>
              </a:graphicData>
            </a:graphic>
          </wp:anchor>
        </w:drawing>
      </w:r>
      <w:r w:rsidRPr="00072555">
        <w:t>Para cadastrar um novo cliente</w:t>
      </w:r>
      <w:r>
        <w:t xml:space="preserve"> </w:t>
      </w:r>
      <w:r>
        <w:rPr>
          <w:rFonts w:cs="Arial"/>
          <w:color w:val="111111"/>
        </w:rPr>
        <w:t>(Pessoa Jurídica)</w:t>
      </w:r>
      <w:r w:rsidRPr="00072555">
        <w:t xml:space="preserve"> você deve inserir os campos de preenchimento. Cada campo está devidamente explicito o que se deve preencher, por exemplo o campo “Nome” deve-se preencher o seu nome. É importante especificar que o campo “Tipo” você deve escolher a opção </w:t>
      </w:r>
      <w:r w:rsidRPr="00072555">
        <w:lastRenderedPageBreak/>
        <w:t>“Cliente” ou “Fornecedor” para se definir a função dele para o sistema</w:t>
      </w:r>
      <w:r>
        <w:t xml:space="preserve"> entre outros</w:t>
      </w:r>
      <w:r w:rsidRPr="00072555">
        <w:t>. Ao fim do preenchimento deve-se clicar no botão em azul escrito “Enviar”.</w:t>
      </w:r>
    </w:p>
    <w:p w14:paraId="5FB7ED98" w14:textId="77777777" w:rsidR="00DE6497" w:rsidRDefault="00DE6497" w:rsidP="00DE6497">
      <w:pPr>
        <w:pStyle w:val="CORPO"/>
        <w:ind w:firstLine="0"/>
      </w:pPr>
      <w:r>
        <w:rPr>
          <w:noProof/>
        </w:rPr>
        <w:drawing>
          <wp:anchor distT="0" distB="0" distL="114300" distR="114300" simplePos="0" relativeHeight="251693056" behindDoc="1" locked="0" layoutInCell="1" allowOverlap="1" wp14:anchorId="026FAFE6" wp14:editId="11BBBD0F">
            <wp:simplePos x="0" y="0"/>
            <wp:positionH relativeFrom="margin">
              <wp:align>left</wp:align>
            </wp:positionH>
            <wp:positionV relativeFrom="paragraph">
              <wp:posOffset>233680</wp:posOffset>
            </wp:positionV>
            <wp:extent cx="3403600" cy="1487738"/>
            <wp:effectExtent l="0" t="0" r="6350" b="0"/>
            <wp:wrapTight wrapText="bothSides">
              <wp:wrapPolygon edited="0">
                <wp:start x="0" y="0"/>
                <wp:lineTo x="0" y="21305"/>
                <wp:lineTo x="21519" y="21305"/>
                <wp:lineTo x="21519" y="0"/>
                <wp:lineTo x="0" y="0"/>
              </wp:wrapPolygon>
            </wp:wrapTight>
            <wp:docPr id="225630760" name="Imagem 1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30760" name="Imagem 10" descr="Interface gráfica do usuário, Aplicativo&#10;&#10;Descrição gerad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03600" cy="1487738"/>
                    </a:xfrm>
                    <a:prstGeom prst="rect">
                      <a:avLst/>
                    </a:prstGeom>
                  </pic:spPr>
                </pic:pic>
              </a:graphicData>
            </a:graphic>
          </wp:anchor>
        </w:drawing>
      </w:r>
    </w:p>
    <w:p w14:paraId="2E22CC7E" w14:textId="77777777" w:rsidR="00DE6497" w:rsidRDefault="00DE6497" w:rsidP="00DE6497">
      <w:pPr>
        <w:pStyle w:val="CORPO"/>
        <w:ind w:firstLine="708"/>
      </w:pPr>
      <w:r>
        <w:t>Esta lista são todos os nossos pedidos de compra, clique no botão “</w:t>
      </w:r>
      <w:r w:rsidRPr="007C7099">
        <w:rPr>
          <w:rFonts w:ascii="Segoe UI" w:hAnsi="Segoe UI" w:cs="Segoe UI"/>
        </w:rPr>
        <w:t>L</w:t>
      </w:r>
      <w:r>
        <w:rPr>
          <w:rFonts w:ascii="Segoe UI" w:hAnsi="Segoe UI" w:cs="Segoe UI"/>
        </w:rPr>
        <w:t>ançar no Estoque</w:t>
      </w:r>
      <w:r>
        <w:t>” para dar baixa no sistema. Você também pode editar, deletar, imprimir a venda ou incluir um novo pedido clicando no botão em azul.</w:t>
      </w:r>
    </w:p>
    <w:p w14:paraId="080BC350" w14:textId="77777777" w:rsidR="00DE6497" w:rsidRDefault="00DE6497" w:rsidP="00DE6497">
      <w:pPr>
        <w:pStyle w:val="CORPO"/>
        <w:ind w:firstLine="0"/>
      </w:pPr>
    </w:p>
    <w:p w14:paraId="465076C1" w14:textId="77777777" w:rsidR="00DE6497" w:rsidRDefault="00DE6497" w:rsidP="00DE6497">
      <w:pPr>
        <w:pStyle w:val="CORPO"/>
        <w:ind w:firstLine="431"/>
        <w:rPr>
          <w:rFonts w:cs="Arial"/>
          <w:color w:val="111111"/>
        </w:rPr>
      </w:pPr>
      <w:r>
        <w:rPr>
          <w:noProof/>
        </w:rPr>
        <w:drawing>
          <wp:anchor distT="0" distB="0" distL="114300" distR="114300" simplePos="0" relativeHeight="251694080" behindDoc="1" locked="0" layoutInCell="1" allowOverlap="1" wp14:anchorId="6A50AC42" wp14:editId="33ED5F95">
            <wp:simplePos x="0" y="0"/>
            <wp:positionH relativeFrom="margin">
              <wp:align>left</wp:align>
            </wp:positionH>
            <wp:positionV relativeFrom="paragraph">
              <wp:posOffset>12700</wp:posOffset>
            </wp:positionV>
            <wp:extent cx="3476625" cy="1395730"/>
            <wp:effectExtent l="0" t="0" r="9525" b="0"/>
            <wp:wrapTight wrapText="bothSides">
              <wp:wrapPolygon edited="0">
                <wp:start x="0" y="0"/>
                <wp:lineTo x="0" y="21227"/>
                <wp:lineTo x="21541" y="21227"/>
                <wp:lineTo x="21541" y="0"/>
                <wp:lineTo x="0" y="0"/>
              </wp:wrapPolygon>
            </wp:wrapTight>
            <wp:docPr id="1997635981"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35981" name="Imagem 11" descr="Interface gráfica do usuário, Aplicativo&#10;&#10;Descrição gerada automa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76625" cy="1395730"/>
                    </a:xfrm>
                    <a:prstGeom prst="rect">
                      <a:avLst/>
                    </a:prstGeom>
                  </pic:spPr>
                </pic:pic>
              </a:graphicData>
            </a:graphic>
          </wp:anchor>
        </w:drawing>
      </w:r>
      <w:r w:rsidRPr="00AC1EF1">
        <w:rPr>
          <w:rFonts w:cs="Arial"/>
          <w:color w:val="111111"/>
        </w:rPr>
        <w:t xml:space="preserve"> </w:t>
      </w:r>
      <w:r>
        <w:rPr>
          <w:rFonts w:cs="Arial"/>
          <w:color w:val="111111"/>
        </w:rPr>
        <w:t>Para cadastrar uma nova compra você deve inserir os campos de preenchimento.</w:t>
      </w:r>
    </w:p>
    <w:p w14:paraId="17E8A7C7" w14:textId="77777777" w:rsidR="00DE6497" w:rsidRDefault="00DE6497" w:rsidP="00DE6497">
      <w:pPr>
        <w:pStyle w:val="CORPO"/>
        <w:ind w:firstLine="708"/>
      </w:pPr>
      <w:r>
        <w:rPr>
          <w:rFonts w:cs="Arial"/>
          <w:color w:val="111111"/>
        </w:rPr>
        <w:t xml:space="preserve">Cada campo está devidamente explicito o que se deve preencher. Você deve escolher um dos clientes cadastrado no nosso sistema, colocar o seu nome (vendedor), o nome do item e a margem de desconto e o frete. Ao fim do preenchimento deve-se clicar no </w:t>
      </w:r>
      <w:r>
        <w:t xml:space="preserve">botão </w:t>
      </w:r>
      <w:r>
        <w:rPr>
          <w:rStyle w:val="Forte"/>
          <w:rFonts w:cs="Arial"/>
          <w:b w:val="0"/>
          <w:bCs w:val="0"/>
          <w:color w:val="111111"/>
        </w:rPr>
        <w:t>em azul escrito “</w:t>
      </w:r>
      <w:r>
        <w:t>Salvar”.</w:t>
      </w:r>
    </w:p>
    <w:p w14:paraId="537932B7" w14:textId="77777777" w:rsidR="00DE6497" w:rsidRDefault="00DE6497" w:rsidP="00DE6497">
      <w:pPr>
        <w:pStyle w:val="CORPO"/>
        <w:ind w:firstLine="708"/>
      </w:pPr>
    </w:p>
    <w:p w14:paraId="6B9B83E0" w14:textId="77777777" w:rsidR="00DE6497" w:rsidRDefault="00DE6497" w:rsidP="00DE6497">
      <w:pPr>
        <w:pStyle w:val="CORPO"/>
        <w:ind w:firstLine="0"/>
        <w:rPr>
          <w:rFonts w:cs="Arial"/>
          <w:color w:val="111111"/>
        </w:rPr>
      </w:pPr>
      <w:r>
        <w:rPr>
          <w:noProof/>
        </w:rPr>
        <w:drawing>
          <wp:anchor distT="0" distB="0" distL="114300" distR="114300" simplePos="0" relativeHeight="251695104" behindDoc="0" locked="0" layoutInCell="1" allowOverlap="1" wp14:anchorId="3478976B" wp14:editId="1155B7DE">
            <wp:simplePos x="0" y="0"/>
            <wp:positionH relativeFrom="margin">
              <wp:posOffset>-3810</wp:posOffset>
            </wp:positionH>
            <wp:positionV relativeFrom="paragraph">
              <wp:posOffset>0</wp:posOffset>
            </wp:positionV>
            <wp:extent cx="2764155" cy="1228725"/>
            <wp:effectExtent l="0" t="0" r="0" b="9525"/>
            <wp:wrapSquare wrapText="bothSides"/>
            <wp:docPr id="1069216463"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16463" name="Imagem 4" descr="Tabela&#10;&#10;Descrição gerada automa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64155" cy="1228725"/>
                    </a:xfrm>
                    <a:prstGeom prst="rect">
                      <a:avLst/>
                    </a:prstGeom>
                  </pic:spPr>
                </pic:pic>
              </a:graphicData>
            </a:graphic>
          </wp:anchor>
        </w:drawing>
      </w:r>
      <w:r>
        <w:rPr>
          <w:rFonts w:cs="Arial"/>
          <w:color w:val="111111"/>
        </w:rPr>
        <w:tab/>
        <w:t>Passando o mouse na aba “Suprimentos” e clicando em “Estoque” você acessará a página de estoque.</w:t>
      </w:r>
    </w:p>
    <w:p w14:paraId="481F09B5" w14:textId="77777777" w:rsidR="00DE6497" w:rsidRDefault="00DE6497" w:rsidP="00DE6497">
      <w:pPr>
        <w:pStyle w:val="CORPO"/>
        <w:rPr>
          <w:rFonts w:cs="Arial"/>
          <w:color w:val="111111"/>
        </w:rPr>
      </w:pPr>
      <w:r>
        <w:rPr>
          <w:rFonts w:cs="Arial"/>
          <w:color w:val="111111"/>
        </w:rPr>
        <w:tab/>
        <w:t>E para cadastrar um novo produto no estoque você deverá clicar no botão em azul escrito “</w:t>
      </w:r>
      <w:r w:rsidRPr="0066076D">
        <w:rPr>
          <w:rFonts w:cs="Arial"/>
          <w:color w:val="111111"/>
        </w:rPr>
        <w:t>+ Cadastrar Produto</w:t>
      </w:r>
      <w:r>
        <w:rPr>
          <w:rFonts w:cs="Arial"/>
          <w:color w:val="111111"/>
        </w:rPr>
        <w:t>” no canto superior direito. E você pode editar e ver a imagem do produto clicando nos três pontos no lado direito da tabela de estoque.</w:t>
      </w:r>
    </w:p>
    <w:p w14:paraId="69C43CCB" w14:textId="77777777" w:rsidR="00DE6497" w:rsidRDefault="00DE6497" w:rsidP="00DE6497">
      <w:pPr>
        <w:pStyle w:val="CORPO"/>
        <w:rPr>
          <w:rFonts w:cs="Arial"/>
          <w:color w:val="111111"/>
        </w:rPr>
      </w:pPr>
    </w:p>
    <w:p w14:paraId="285D21FF" w14:textId="77777777" w:rsidR="00DE6497" w:rsidRDefault="00DE6497" w:rsidP="00DE6497">
      <w:pPr>
        <w:pStyle w:val="CORPO"/>
        <w:rPr>
          <w:rFonts w:cs="Arial"/>
          <w:color w:val="111111"/>
        </w:rPr>
      </w:pPr>
      <w:r>
        <w:rPr>
          <w:rFonts w:cs="Arial"/>
          <w:noProof/>
          <w:color w:val="111111"/>
        </w:rPr>
        <w:lastRenderedPageBreak/>
        <w:drawing>
          <wp:anchor distT="0" distB="0" distL="114300" distR="114300" simplePos="0" relativeHeight="251700224" behindDoc="0" locked="0" layoutInCell="1" allowOverlap="1" wp14:anchorId="207B8AE1" wp14:editId="3E8B9B4D">
            <wp:simplePos x="0" y="0"/>
            <wp:positionH relativeFrom="margin">
              <wp:align>left</wp:align>
            </wp:positionH>
            <wp:positionV relativeFrom="paragraph">
              <wp:posOffset>9525</wp:posOffset>
            </wp:positionV>
            <wp:extent cx="1609725" cy="2079625"/>
            <wp:effectExtent l="0" t="0" r="9525" b="0"/>
            <wp:wrapSquare wrapText="bothSides"/>
            <wp:docPr id="1441812084" name="Imagem 7"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4948" name="Imagem 7" descr="Interface gráfica do usuário, Texto, Aplicativo, chat ou mensagem de text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1609725" cy="2079625"/>
                    </a:xfrm>
                    <a:prstGeom prst="rect">
                      <a:avLst/>
                    </a:prstGeom>
                  </pic:spPr>
                </pic:pic>
              </a:graphicData>
            </a:graphic>
            <wp14:sizeRelH relativeFrom="margin">
              <wp14:pctWidth>0</wp14:pctWidth>
            </wp14:sizeRelH>
            <wp14:sizeRelV relativeFrom="margin">
              <wp14:pctHeight>0</wp14:pctHeight>
            </wp14:sizeRelV>
          </wp:anchor>
        </w:drawing>
      </w:r>
    </w:p>
    <w:p w14:paraId="17EDFCD8" w14:textId="77777777" w:rsidR="00DE6497" w:rsidRDefault="00DE6497" w:rsidP="00DE6497">
      <w:pPr>
        <w:pStyle w:val="CORPO"/>
        <w:rPr>
          <w:rFonts w:cs="Arial"/>
          <w:color w:val="111111"/>
        </w:rPr>
      </w:pPr>
      <w:r>
        <w:rPr>
          <w:rFonts w:cs="Arial"/>
          <w:color w:val="111111"/>
        </w:rPr>
        <w:t>Clicando no botão em azul na esquerda da tela você abrirá a opção de filtrar os produtos do estoque.</w:t>
      </w:r>
    </w:p>
    <w:p w14:paraId="2009AFB4" w14:textId="77777777" w:rsidR="00DE6497" w:rsidRDefault="00DE6497" w:rsidP="00DE6497">
      <w:pPr>
        <w:pStyle w:val="CORPO"/>
        <w:rPr>
          <w:rFonts w:cs="Arial"/>
          <w:color w:val="111111"/>
        </w:rPr>
      </w:pPr>
      <w:r>
        <w:rPr>
          <w:rFonts w:cs="Arial"/>
          <w:color w:val="111111"/>
        </w:rPr>
        <w:t>Você pode filtrar pela quantidade ou pelo nome do produto. Caso queira fechar esta aba clique somente no botão fechar.</w:t>
      </w:r>
    </w:p>
    <w:p w14:paraId="2EA65FF0" w14:textId="77777777" w:rsidR="00DE6497" w:rsidRDefault="00DE6497" w:rsidP="00DE6497">
      <w:pPr>
        <w:pStyle w:val="CORPO"/>
        <w:rPr>
          <w:rFonts w:cs="Arial"/>
          <w:color w:val="111111"/>
        </w:rPr>
      </w:pPr>
    </w:p>
    <w:p w14:paraId="3FBB41F8" w14:textId="77777777" w:rsidR="00DE6497" w:rsidRDefault="00DE6497" w:rsidP="00DE6497">
      <w:pPr>
        <w:pStyle w:val="CORPO"/>
        <w:ind w:firstLine="0"/>
        <w:rPr>
          <w:rFonts w:cs="Arial"/>
          <w:color w:val="111111"/>
        </w:rPr>
      </w:pPr>
    </w:p>
    <w:p w14:paraId="0DDEA163" w14:textId="77777777" w:rsidR="00DE6497" w:rsidRDefault="00DE6497" w:rsidP="00DE6497">
      <w:pPr>
        <w:pStyle w:val="CORPO"/>
        <w:rPr>
          <w:rFonts w:cs="Arial"/>
          <w:color w:val="111111"/>
        </w:rPr>
      </w:pPr>
    </w:p>
    <w:p w14:paraId="30E201B9" w14:textId="77777777" w:rsidR="00DE6497" w:rsidRDefault="00DE6497" w:rsidP="00DE6497">
      <w:pPr>
        <w:pStyle w:val="CORPO"/>
        <w:ind w:firstLine="708"/>
        <w:rPr>
          <w:rFonts w:cs="Arial"/>
          <w:color w:val="111111"/>
        </w:rPr>
      </w:pPr>
      <w:r>
        <w:rPr>
          <w:rFonts w:cs="Arial"/>
          <w:noProof/>
          <w:color w:val="111111"/>
        </w:rPr>
        <w:drawing>
          <wp:anchor distT="0" distB="0" distL="114300" distR="114300" simplePos="0" relativeHeight="251692032" behindDoc="0" locked="0" layoutInCell="1" allowOverlap="1" wp14:anchorId="0CD1B058" wp14:editId="6366CB80">
            <wp:simplePos x="0" y="0"/>
            <wp:positionH relativeFrom="margin">
              <wp:align>left</wp:align>
            </wp:positionH>
            <wp:positionV relativeFrom="paragraph">
              <wp:posOffset>0</wp:posOffset>
            </wp:positionV>
            <wp:extent cx="3048000" cy="1240155"/>
            <wp:effectExtent l="0" t="0" r="0" b="0"/>
            <wp:wrapSquare wrapText="bothSides"/>
            <wp:docPr id="1270376360" name="Imagem 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76360" name="Imagem 6" descr="Interface gráfica do usuário, Texto, Aplicativo, Email&#10;&#10;Descrição gerad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60554" cy="1245478"/>
                    </a:xfrm>
                    <a:prstGeom prst="rect">
                      <a:avLst/>
                    </a:prstGeom>
                  </pic:spPr>
                </pic:pic>
              </a:graphicData>
            </a:graphic>
            <wp14:sizeRelH relativeFrom="margin">
              <wp14:pctWidth>0</wp14:pctWidth>
            </wp14:sizeRelH>
            <wp14:sizeRelV relativeFrom="margin">
              <wp14:pctHeight>0</wp14:pctHeight>
            </wp14:sizeRelV>
          </wp:anchor>
        </w:drawing>
      </w:r>
      <w:r>
        <w:rPr>
          <w:rFonts w:cs="Arial"/>
          <w:color w:val="111111"/>
        </w:rPr>
        <w:t>Para cadastrar um novo produto você deve preencher os seguintes campos:</w:t>
      </w:r>
    </w:p>
    <w:p w14:paraId="6968D6DE" w14:textId="77777777" w:rsidR="00DE6497" w:rsidRDefault="00DE6497" w:rsidP="00DE6497">
      <w:pPr>
        <w:pStyle w:val="CORPO"/>
        <w:ind w:firstLine="708"/>
        <w:rPr>
          <w:rFonts w:cs="Arial"/>
          <w:color w:val="111111"/>
        </w:rPr>
      </w:pPr>
      <w:r>
        <w:rPr>
          <w:rFonts w:cs="Arial"/>
          <w:color w:val="111111"/>
        </w:rPr>
        <w:t>Nome, para o nome do produto; Código, para o código do produto; Preço de venda, para o preço do produto; Unidade, para a quantidade do produto; Condição, você deve selecionar entre “Novo” e “Usado”</w:t>
      </w:r>
      <w:r w:rsidRPr="00C77980">
        <w:rPr>
          <w:rFonts w:cs="Arial"/>
          <w:color w:val="111111"/>
        </w:rPr>
        <w:t xml:space="preserve"> </w:t>
      </w:r>
      <w:r>
        <w:rPr>
          <w:rFonts w:cs="Arial"/>
          <w:color w:val="111111"/>
        </w:rPr>
        <w:t>para o tipo do produto e você também pode adicionar uma foto para a identificação do produto.</w:t>
      </w:r>
    </w:p>
    <w:p w14:paraId="7607F97B" w14:textId="77777777" w:rsidR="00DE6497" w:rsidRDefault="00DE6497" w:rsidP="00DE6497">
      <w:pPr>
        <w:pStyle w:val="CORPO"/>
        <w:ind w:firstLine="708"/>
        <w:rPr>
          <w:rFonts w:cs="Arial"/>
          <w:color w:val="111111"/>
        </w:rPr>
      </w:pPr>
    </w:p>
    <w:p w14:paraId="2AFAE709" w14:textId="77777777" w:rsidR="00DE6497" w:rsidRDefault="00DE6497" w:rsidP="00DE6497">
      <w:pPr>
        <w:pStyle w:val="CORPO"/>
        <w:ind w:firstLine="708"/>
        <w:rPr>
          <w:rFonts w:cs="Arial"/>
          <w:color w:val="111111"/>
        </w:rPr>
      </w:pPr>
      <w:r w:rsidRPr="00D67E9E">
        <w:rPr>
          <w:noProof/>
        </w:rPr>
        <w:drawing>
          <wp:anchor distT="0" distB="0" distL="114300" distR="114300" simplePos="0" relativeHeight="251697152" behindDoc="1" locked="0" layoutInCell="1" allowOverlap="1" wp14:anchorId="7999DBCB" wp14:editId="1E91E2F9">
            <wp:simplePos x="0" y="0"/>
            <wp:positionH relativeFrom="margin">
              <wp:align>left</wp:align>
            </wp:positionH>
            <wp:positionV relativeFrom="paragraph">
              <wp:posOffset>11430</wp:posOffset>
            </wp:positionV>
            <wp:extent cx="2514600" cy="1200150"/>
            <wp:effectExtent l="0" t="0" r="0" b="0"/>
            <wp:wrapTight wrapText="bothSides">
              <wp:wrapPolygon edited="0">
                <wp:start x="0" y="0"/>
                <wp:lineTo x="0" y="21257"/>
                <wp:lineTo x="21436" y="21257"/>
                <wp:lineTo x="21436" y="0"/>
                <wp:lineTo x="0" y="0"/>
              </wp:wrapPolygon>
            </wp:wrapTight>
            <wp:docPr id="1162044595"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44595" name="Imagem 1" descr="Interface gráfica do usuário, Texto, Aplicativo, Email&#10;&#10;Descrição gerad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14600" cy="1200150"/>
                    </a:xfrm>
                    <a:prstGeom prst="rect">
                      <a:avLst/>
                    </a:prstGeom>
                  </pic:spPr>
                </pic:pic>
              </a:graphicData>
            </a:graphic>
            <wp14:sizeRelH relativeFrom="margin">
              <wp14:pctWidth>0</wp14:pctWidth>
            </wp14:sizeRelH>
            <wp14:sizeRelV relativeFrom="margin">
              <wp14:pctHeight>0</wp14:pctHeight>
            </wp14:sizeRelV>
          </wp:anchor>
        </w:drawing>
      </w:r>
      <w:r>
        <w:t xml:space="preserve">Clicando </w:t>
      </w:r>
      <w:r>
        <w:rPr>
          <w:rFonts w:cs="Arial"/>
          <w:color w:val="111111"/>
        </w:rPr>
        <w:t xml:space="preserve">nos três pontos no lado direito da tabela de estoque você </w:t>
      </w:r>
      <w:r>
        <w:t>pode</w:t>
      </w:r>
      <w:r>
        <w:tab/>
      </w:r>
      <w:r>
        <w:rPr>
          <w:rFonts w:cs="Arial"/>
          <w:color w:val="111111"/>
        </w:rPr>
        <w:t xml:space="preserve">editar os dados do produto. </w:t>
      </w:r>
    </w:p>
    <w:p w14:paraId="767E07C7" w14:textId="77777777" w:rsidR="00DE6497" w:rsidRDefault="00DE6497" w:rsidP="00DE6497">
      <w:pPr>
        <w:pStyle w:val="CORPO"/>
        <w:ind w:firstLine="708"/>
        <w:rPr>
          <w:rFonts w:cs="Arial"/>
          <w:color w:val="111111"/>
        </w:rPr>
      </w:pPr>
    </w:p>
    <w:p w14:paraId="5BFD5062" w14:textId="77777777" w:rsidR="00DE6497" w:rsidRDefault="00DE6497" w:rsidP="00DE6497">
      <w:pPr>
        <w:pStyle w:val="CORPO"/>
        <w:ind w:firstLine="708"/>
        <w:rPr>
          <w:rFonts w:cs="Arial"/>
          <w:color w:val="111111"/>
        </w:rPr>
      </w:pPr>
    </w:p>
    <w:p w14:paraId="20019971" w14:textId="77777777" w:rsidR="00DE6497" w:rsidRDefault="00DE6497" w:rsidP="00DE6497">
      <w:pPr>
        <w:pStyle w:val="CORPO"/>
        <w:ind w:firstLine="0"/>
      </w:pPr>
    </w:p>
    <w:p w14:paraId="786855B8" w14:textId="77777777" w:rsidR="00DE6497" w:rsidRDefault="00DE6497" w:rsidP="00DE6497">
      <w:pPr>
        <w:pStyle w:val="CORPO"/>
        <w:ind w:firstLine="708"/>
        <w:rPr>
          <w:rFonts w:cs="Arial"/>
          <w:color w:val="111111"/>
        </w:rPr>
      </w:pPr>
      <w:r w:rsidRPr="00E35D98">
        <w:rPr>
          <w:noProof/>
        </w:rPr>
        <w:drawing>
          <wp:anchor distT="0" distB="0" distL="114300" distR="114300" simplePos="0" relativeHeight="251696128" behindDoc="1" locked="0" layoutInCell="1" allowOverlap="1" wp14:anchorId="5DBD3768" wp14:editId="3F037F87">
            <wp:simplePos x="0" y="0"/>
            <wp:positionH relativeFrom="margin">
              <wp:align>left</wp:align>
            </wp:positionH>
            <wp:positionV relativeFrom="paragraph">
              <wp:posOffset>11430</wp:posOffset>
            </wp:positionV>
            <wp:extent cx="2543175" cy="1341120"/>
            <wp:effectExtent l="0" t="0" r="0" b="0"/>
            <wp:wrapTight wrapText="bothSides">
              <wp:wrapPolygon edited="0">
                <wp:start x="0" y="0"/>
                <wp:lineTo x="0" y="21170"/>
                <wp:lineTo x="21357" y="21170"/>
                <wp:lineTo x="21357" y="0"/>
                <wp:lineTo x="0" y="0"/>
              </wp:wrapPolygon>
            </wp:wrapTight>
            <wp:docPr id="295947987"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47987" name="Imagem 1" descr="Uma imagem contendo Interface gráfica do usuário&#10;&#10;Descrição gerad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49918" cy="1345107"/>
                    </a:xfrm>
                    <a:prstGeom prst="rect">
                      <a:avLst/>
                    </a:prstGeom>
                  </pic:spPr>
                </pic:pic>
              </a:graphicData>
            </a:graphic>
            <wp14:sizeRelH relativeFrom="margin">
              <wp14:pctWidth>0</wp14:pctWidth>
            </wp14:sizeRelH>
            <wp14:sizeRelV relativeFrom="margin">
              <wp14:pctHeight>0</wp14:pctHeight>
            </wp14:sizeRelV>
          </wp:anchor>
        </w:drawing>
      </w:r>
      <w:r>
        <w:rPr>
          <w:rFonts w:cs="Arial"/>
          <w:color w:val="111111"/>
        </w:rPr>
        <w:t xml:space="preserve">Você também </w:t>
      </w:r>
      <w:r>
        <w:t>pode</w:t>
      </w:r>
      <w:r>
        <w:tab/>
      </w:r>
      <w:r>
        <w:rPr>
          <w:rFonts w:cs="Arial"/>
          <w:color w:val="111111"/>
        </w:rPr>
        <w:t>editar a imagem do produto. Após isso clique em salvar ou em apagar (caso queira excluir o produto do sistema).</w:t>
      </w:r>
    </w:p>
    <w:p w14:paraId="55AD7398" w14:textId="77777777" w:rsidR="00DE6497" w:rsidRDefault="00DE6497" w:rsidP="00DE6497">
      <w:pPr>
        <w:pStyle w:val="CORPO"/>
        <w:ind w:firstLine="0"/>
      </w:pPr>
    </w:p>
    <w:p w14:paraId="7A3882E1" w14:textId="77777777" w:rsidR="00DE6497" w:rsidRDefault="00DE6497" w:rsidP="00DE6497">
      <w:pPr>
        <w:pStyle w:val="CORPO"/>
        <w:ind w:firstLine="0"/>
      </w:pPr>
    </w:p>
    <w:p w14:paraId="6501EAD2" w14:textId="77777777" w:rsidR="00DE6497" w:rsidRDefault="00DE6497" w:rsidP="00DE6497">
      <w:pPr>
        <w:pStyle w:val="CORPO"/>
        <w:ind w:firstLine="0"/>
      </w:pPr>
    </w:p>
    <w:p w14:paraId="159A6883" w14:textId="77777777" w:rsidR="00DE6497" w:rsidRDefault="00DE6497" w:rsidP="00DE6497">
      <w:pPr>
        <w:pStyle w:val="CORPO"/>
        <w:ind w:firstLine="708"/>
      </w:pPr>
      <w:r w:rsidRPr="008B6720">
        <w:rPr>
          <w:noProof/>
        </w:rPr>
        <w:lastRenderedPageBreak/>
        <w:drawing>
          <wp:anchor distT="0" distB="0" distL="114300" distR="114300" simplePos="0" relativeHeight="251699200" behindDoc="1" locked="0" layoutInCell="1" allowOverlap="1" wp14:anchorId="0440235B" wp14:editId="2B990E36">
            <wp:simplePos x="0" y="0"/>
            <wp:positionH relativeFrom="column">
              <wp:posOffset>-3810</wp:posOffset>
            </wp:positionH>
            <wp:positionV relativeFrom="paragraph">
              <wp:posOffset>4445</wp:posOffset>
            </wp:positionV>
            <wp:extent cx="2562225" cy="1108245"/>
            <wp:effectExtent l="0" t="0" r="0" b="0"/>
            <wp:wrapTight wrapText="bothSides">
              <wp:wrapPolygon edited="0">
                <wp:start x="0" y="0"/>
                <wp:lineTo x="0" y="21167"/>
                <wp:lineTo x="21359" y="21167"/>
                <wp:lineTo x="21359" y="0"/>
                <wp:lineTo x="0" y="0"/>
              </wp:wrapPolygon>
            </wp:wrapTight>
            <wp:docPr id="1256640520"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40520" name="Imagem 1" descr="Interface gráfica do usuário, Texto&#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2562225" cy="1108245"/>
                    </a:xfrm>
                    <a:prstGeom prst="rect">
                      <a:avLst/>
                    </a:prstGeom>
                  </pic:spPr>
                </pic:pic>
              </a:graphicData>
            </a:graphic>
          </wp:anchor>
        </w:drawing>
      </w:r>
      <w:r>
        <w:rPr>
          <w:rFonts w:cs="Arial"/>
          <w:color w:val="111111"/>
        </w:rPr>
        <w:t>Passando o mouse na aba “Vendas” e clicando em “Pedido de Vendas” você acessará a página de Pedido de Vendas. Se você clicar em “Relatório” você será direcionado para a página de relatório.</w:t>
      </w:r>
    </w:p>
    <w:p w14:paraId="5FA8247B" w14:textId="77777777" w:rsidR="00DE6497" w:rsidRDefault="00DE6497" w:rsidP="00DE6497">
      <w:pPr>
        <w:pStyle w:val="CORPO"/>
        <w:ind w:firstLine="0"/>
      </w:pPr>
    </w:p>
    <w:p w14:paraId="508C7A0B" w14:textId="77777777" w:rsidR="00DE6497" w:rsidRDefault="00DE6497" w:rsidP="00DE6497">
      <w:pPr>
        <w:pStyle w:val="CORPO"/>
        <w:ind w:firstLine="431"/>
      </w:pPr>
      <w:r>
        <w:rPr>
          <w:noProof/>
        </w:rPr>
        <w:drawing>
          <wp:anchor distT="0" distB="0" distL="114300" distR="114300" simplePos="0" relativeHeight="251698176" behindDoc="0" locked="0" layoutInCell="1" allowOverlap="1" wp14:anchorId="29C2F147" wp14:editId="36AF0B75">
            <wp:simplePos x="0" y="0"/>
            <wp:positionH relativeFrom="margin">
              <wp:align>left</wp:align>
            </wp:positionH>
            <wp:positionV relativeFrom="paragraph">
              <wp:posOffset>5080</wp:posOffset>
            </wp:positionV>
            <wp:extent cx="2809875" cy="1233805"/>
            <wp:effectExtent l="0" t="0" r="9525" b="4445"/>
            <wp:wrapSquare wrapText="bothSides"/>
            <wp:docPr id="2130204297"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04297" name="Imagem 3" descr="Interface gráfica do usuário, Aplicativo&#10;&#10;Descrição gerada automa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09875" cy="1233805"/>
                    </a:xfrm>
                    <a:prstGeom prst="rect">
                      <a:avLst/>
                    </a:prstGeom>
                  </pic:spPr>
                </pic:pic>
              </a:graphicData>
            </a:graphic>
            <wp14:sizeRelH relativeFrom="margin">
              <wp14:pctWidth>0</wp14:pctWidth>
            </wp14:sizeRelH>
            <wp14:sizeRelV relativeFrom="margin">
              <wp14:pctHeight>0</wp14:pctHeight>
            </wp14:sizeRelV>
          </wp:anchor>
        </w:drawing>
      </w:r>
      <w:r>
        <w:t>Você será direcionado a esta página conforme a imagem o lado. Esta lista são todos os nossos pedidos de venda e a cada um novo pedido automaticamente o status dele fica pendente no sistema e você deve aprovar o pedido ou reprovar caso o cliente desista. Depois clique no botão “</w:t>
      </w:r>
      <w:r w:rsidRPr="007C7099">
        <w:rPr>
          <w:rFonts w:ascii="Segoe UI" w:hAnsi="Segoe UI" w:cs="Segoe UI"/>
        </w:rPr>
        <w:t>L</w:t>
      </w:r>
      <w:r>
        <w:rPr>
          <w:rFonts w:ascii="Segoe UI" w:hAnsi="Segoe UI" w:cs="Segoe UI"/>
        </w:rPr>
        <w:t>ançar no Estoque</w:t>
      </w:r>
      <w:r>
        <w:t>” para dar baixa no sistema. Você também pode editar, deletar, imprimir a venda ou incluir um novo pedido clicando no botão em azul.</w:t>
      </w:r>
    </w:p>
    <w:p w14:paraId="3832DF66" w14:textId="77777777" w:rsidR="00DE6497" w:rsidRDefault="00DE6497" w:rsidP="00DE6497">
      <w:pPr>
        <w:pStyle w:val="CORPO"/>
        <w:ind w:firstLine="708"/>
      </w:pPr>
      <w:r>
        <w:rPr>
          <w:rFonts w:cs="Arial"/>
          <w:noProof/>
          <w:color w:val="111111"/>
        </w:rPr>
        <w:drawing>
          <wp:anchor distT="0" distB="0" distL="114300" distR="114300" simplePos="0" relativeHeight="251686912" behindDoc="1" locked="0" layoutInCell="1" allowOverlap="1" wp14:anchorId="74575919" wp14:editId="56020CDE">
            <wp:simplePos x="0" y="0"/>
            <wp:positionH relativeFrom="margin">
              <wp:align>left</wp:align>
            </wp:positionH>
            <wp:positionV relativeFrom="paragraph">
              <wp:posOffset>263525</wp:posOffset>
            </wp:positionV>
            <wp:extent cx="3133725" cy="1416685"/>
            <wp:effectExtent l="0" t="0" r="9525" b="0"/>
            <wp:wrapTight wrapText="bothSides">
              <wp:wrapPolygon edited="0">
                <wp:start x="0" y="0"/>
                <wp:lineTo x="0" y="21203"/>
                <wp:lineTo x="21534" y="21203"/>
                <wp:lineTo x="21534" y="0"/>
                <wp:lineTo x="0" y="0"/>
              </wp:wrapPolygon>
            </wp:wrapTight>
            <wp:docPr id="304583354"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83354" name="Imagem 2" descr="Interface gráfica do usuário, Aplicativo&#10;&#10;Descrição gerada automa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133725" cy="1416685"/>
                    </a:xfrm>
                    <a:prstGeom prst="rect">
                      <a:avLst/>
                    </a:prstGeom>
                  </pic:spPr>
                </pic:pic>
              </a:graphicData>
            </a:graphic>
            <wp14:sizeRelH relativeFrom="margin">
              <wp14:pctWidth>0</wp14:pctWidth>
            </wp14:sizeRelH>
            <wp14:sizeRelV relativeFrom="margin">
              <wp14:pctHeight>0</wp14:pctHeight>
            </wp14:sizeRelV>
          </wp:anchor>
        </w:drawing>
      </w:r>
    </w:p>
    <w:p w14:paraId="12B11902" w14:textId="77777777" w:rsidR="00DE6497" w:rsidRDefault="00DE6497" w:rsidP="00DE6497">
      <w:pPr>
        <w:pStyle w:val="CORPO"/>
        <w:ind w:firstLine="431"/>
        <w:rPr>
          <w:rFonts w:cs="Arial"/>
          <w:color w:val="111111"/>
        </w:rPr>
      </w:pPr>
      <w:r w:rsidRPr="00AC1EF1">
        <w:rPr>
          <w:rFonts w:cs="Arial"/>
          <w:color w:val="111111"/>
        </w:rPr>
        <w:t xml:space="preserve"> </w:t>
      </w:r>
      <w:r>
        <w:rPr>
          <w:rFonts w:cs="Arial"/>
          <w:color w:val="111111"/>
        </w:rPr>
        <w:t>Para cadastrar uma nova venda você deve inserir os campos de preenchimento.</w:t>
      </w:r>
    </w:p>
    <w:p w14:paraId="2F192A1C" w14:textId="77777777" w:rsidR="00DE6497" w:rsidRDefault="00DE6497" w:rsidP="00DE6497">
      <w:pPr>
        <w:pStyle w:val="CORPO"/>
        <w:ind w:firstLine="708"/>
      </w:pPr>
      <w:r>
        <w:rPr>
          <w:rFonts w:cs="Arial"/>
          <w:color w:val="111111"/>
        </w:rPr>
        <w:t xml:space="preserve">Cada campo está devidamente explicito o que se deve preencher. Você deve escolher um dos clientes cadastrado no nosso sistema, colocar o seu nome (vendedor), o nome do item e a margem de desconto e o frete. Ao fim do preenchimento deve-se clicar no </w:t>
      </w:r>
      <w:r>
        <w:t xml:space="preserve">botão </w:t>
      </w:r>
      <w:r>
        <w:rPr>
          <w:rStyle w:val="Forte"/>
          <w:rFonts w:cs="Arial"/>
          <w:b w:val="0"/>
          <w:bCs w:val="0"/>
          <w:color w:val="111111"/>
        </w:rPr>
        <w:t>em azul escrito “</w:t>
      </w:r>
      <w:r>
        <w:t>Salvar”.</w:t>
      </w:r>
    </w:p>
    <w:p w14:paraId="7371397A" w14:textId="77777777" w:rsidR="00DE6497" w:rsidRDefault="00DE6497" w:rsidP="00DE6497">
      <w:pPr>
        <w:pStyle w:val="CORPO"/>
        <w:ind w:firstLine="708"/>
      </w:pPr>
    </w:p>
    <w:p w14:paraId="59B6FE32" w14:textId="77777777" w:rsidR="00DE6497" w:rsidRDefault="00DE6497" w:rsidP="00DE6497">
      <w:pPr>
        <w:pStyle w:val="CORPO"/>
        <w:ind w:firstLine="708"/>
      </w:pPr>
      <w:r>
        <w:rPr>
          <w:rFonts w:cs="Arial"/>
          <w:color w:val="111111"/>
        </w:rPr>
        <w:t>Passando o mouse na aba “Vendas” e clicando em “Relatório” você será direcionado para a página de relatório.</w:t>
      </w:r>
      <w:r>
        <w:rPr>
          <w:noProof/>
        </w:rPr>
        <w:drawing>
          <wp:anchor distT="0" distB="0" distL="114300" distR="114300" simplePos="0" relativeHeight="251701248" behindDoc="1" locked="0" layoutInCell="1" allowOverlap="1" wp14:anchorId="27B472FF" wp14:editId="28AD9ECD">
            <wp:simplePos x="0" y="0"/>
            <wp:positionH relativeFrom="column">
              <wp:posOffset>-3810</wp:posOffset>
            </wp:positionH>
            <wp:positionV relativeFrom="paragraph">
              <wp:posOffset>-635</wp:posOffset>
            </wp:positionV>
            <wp:extent cx="3162300" cy="1433163"/>
            <wp:effectExtent l="0" t="0" r="0" b="0"/>
            <wp:wrapTight wrapText="bothSides">
              <wp:wrapPolygon edited="0">
                <wp:start x="0" y="0"/>
                <wp:lineTo x="0" y="21255"/>
                <wp:lineTo x="21470" y="21255"/>
                <wp:lineTo x="21470" y="0"/>
                <wp:lineTo x="0" y="0"/>
              </wp:wrapPolygon>
            </wp:wrapTight>
            <wp:docPr id="159174865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48657" name="Imagem 159174865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62300" cy="1433163"/>
                    </a:xfrm>
                    <a:prstGeom prst="rect">
                      <a:avLst/>
                    </a:prstGeom>
                  </pic:spPr>
                </pic:pic>
              </a:graphicData>
            </a:graphic>
          </wp:anchor>
        </w:drawing>
      </w:r>
    </w:p>
    <w:p w14:paraId="5C42AE30" w14:textId="16F102B4" w:rsidR="00DE6497" w:rsidRDefault="00DE6497" w:rsidP="00DE6497">
      <w:pPr>
        <w:pStyle w:val="CORPO"/>
        <w:ind w:firstLine="0"/>
      </w:pPr>
      <w:r>
        <w:tab/>
        <w:t xml:space="preserve">Você deve preencher os campos de data, cliente, vendedor e lançado no estoque e clicar em filtrar. Feito isso </w:t>
      </w:r>
      <w:r w:rsidR="0049133B">
        <w:t>você</w:t>
      </w:r>
      <w:r>
        <w:t xml:space="preserve"> terá acesso ao relatório de vendas de acordo com as especificações feitas.</w:t>
      </w:r>
    </w:p>
    <w:p w14:paraId="0521421B" w14:textId="77777777" w:rsidR="00DE6497" w:rsidRDefault="00DE6497" w:rsidP="00DE6497">
      <w:pPr>
        <w:pStyle w:val="CORPO"/>
        <w:ind w:firstLine="0"/>
      </w:pPr>
    </w:p>
    <w:p w14:paraId="67F1B10A" w14:textId="6A64FC34" w:rsidR="00DE6497" w:rsidRDefault="00DE6497" w:rsidP="00DE6497">
      <w:pPr>
        <w:pStyle w:val="CORPO"/>
        <w:ind w:firstLine="708"/>
      </w:pPr>
      <w:r w:rsidRPr="00743CF3">
        <w:rPr>
          <w:noProof/>
        </w:rPr>
        <w:lastRenderedPageBreak/>
        <w:drawing>
          <wp:anchor distT="0" distB="0" distL="114300" distR="114300" simplePos="0" relativeHeight="251702272" behindDoc="1" locked="0" layoutInCell="1" allowOverlap="1" wp14:anchorId="01B8A4F5" wp14:editId="239CF3C4">
            <wp:simplePos x="0" y="0"/>
            <wp:positionH relativeFrom="column">
              <wp:posOffset>-3810</wp:posOffset>
            </wp:positionH>
            <wp:positionV relativeFrom="paragraph">
              <wp:posOffset>0</wp:posOffset>
            </wp:positionV>
            <wp:extent cx="2962275" cy="1567841"/>
            <wp:effectExtent l="0" t="0" r="0" b="0"/>
            <wp:wrapTight wrapText="bothSides">
              <wp:wrapPolygon edited="0">
                <wp:start x="0" y="0"/>
                <wp:lineTo x="0" y="21259"/>
                <wp:lineTo x="21392" y="21259"/>
                <wp:lineTo x="21392" y="0"/>
                <wp:lineTo x="0" y="0"/>
              </wp:wrapPolygon>
            </wp:wrapTight>
            <wp:docPr id="1357903174"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3174" name="Imagem 1" descr="Gráfico, Gráfico de barras&#10;&#10;Descrição gerad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62275" cy="1567841"/>
                    </a:xfrm>
                    <a:prstGeom prst="rect">
                      <a:avLst/>
                    </a:prstGeom>
                  </pic:spPr>
                </pic:pic>
              </a:graphicData>
            </a:graphic>
          </wp:anchor>
        </w:drawing>
      </w:r>
      <w:r>
        <w:t xml:space="preserve">Clicando no botão de gerar histograma conforme a imagem anterior você </w:t>
      </w:r>
      <w:r w:rsidR="0049133B">
        <w:t>será</w:t>
      </w:r>
      <w:r>
        <w:t xml:space="preserve"> direcionado a </w:t>
      </w:r>
      <w:r w:rsidR="0049133B">
        <w:t>página</w:t>
      </w:r>
      <w:r>
        <w:t xml:space="preserve"> de histograma de vendas, conforme a imagem ao lado.</w:t>
      </w:r>
    </w:p>
    <w:p w14:paraId="3E21C56B" w14:textId="0E443BB6" w:rsidR="00DE6497" w:rsidRDefault="0049133B" w:rsidP="00DE6497">
      <w:pPr>
        <w:pStyle w:val="CORPO"/>
        <w:ind w:firstLine="708"/>
      </w:pPr>
      <w:r>
        <w:t>Você</w:t>
      </w:r>
      <w:r w:rsidR="00DE6497">
        <w:t xml:space="preserve"> consegue ver os valores vendidos conforme as datas</w:t>
      </w:r>
      <w:r w:rsidR="00DE6497" w:rsidRPr="00293920">
        <w:t xml:space="preserve"> </w:t>
      </w:r>
      <w:r w:rsidR="00DE6497">
        <w:t>de acordo com as especificações feitas.</w:t>
      </w:r>
    </w:p>
    <w:p w14:paraId="309F6C38" w14:textId="77777777" w:rsidR="00DE6497" w:rsidRDefault="00DE6497" w:rsidP="00DE6497">
      <w:pPr>
        <w:pStyle w:val="CORPO"/>
        <w:ind w:firstLine="708"/>
      </w:pPr>
      <w:r w:rsidRPr="00907EB2">
        <w:rPr>
          <w:noProof/>
        </w:rPr>
        <w:drawing>
          <wp:anchor distT="0" distB="0" distL="114300" distR="114300" simplePos="0" relativeHeight="251704320" behindDoc="1" locked="0" layoutInCell="1" allowOverlap="1" wp14:anchorId="574078DA" wp14:editId="5F691B16">
            <wp:simplePos x="0" y="0"/>
            <wp:positionH relativeFrom="margin">
              <wp:align>left</wp:align>
            </wp:positionH>
            <wp:positionV relativeFrom="paragraph">
              <wp:posOffset>146685</wp:posOffset>
            </wp:positionV>
            <wp:extent cx="2038350" cy="1024933"/>
            <wp:effectExtent l="0" t="0" r="0" b="3810"/>
            <wp:wrapTight wrapText="bothSides">
              <wp:wrapPolygon edited="0">
                <wp:start x="0" y="0"/>
                <wp:lineTo x="0" y="21279"/>
                <wp:lineTo x="21398" y="21279"/>
                <wp:lineTo x="21398" y="0"/>
                <wp:lineTo x="0" y="0"/>
              </wp:wrapPolygon>
            </wp:wrapTight>
            <wp:docPr id="1795670485"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70485" name="Imagem 1" descr="Ícone&#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2038350" cy="1024933"/>
                    </a:xfrm>
                    <a:prstGeom prst="rect">
                      <a:avLst/>
                    </a:prstGeom>
                  </pic:spPr>
                </pic:pic>
              </a:graphicData>
            </a:graphic>
          </wp:anchor>
        </w:drawing>
      </w:r>
    </w:p>
    <w:p w14:paraId="6F076BB8" w14:textId="1F617012" w:rsidR="00DE6497" w:rsidRDefault="00DE6497" w:rsidP="00DE6497">
      <w:pPr>
        <w:pStyle w:val="CORPO"/>
        <w:ind w:firstLine="0"/>
      </w:pPr>
      <w:r>
        <w:t xml:space="preserve">No cabeçalho de todas as </w:t>
      </w:r>
      <w:r w:rsidR="0049133B">
        <w:t>páginas</w:t>
      </w:r>
      <w:r>
        <w:t xml:space="preserve"> no canto direito estão dois botões, um com a imagem de uma sombra de uma pessoa e a outra com a imagem de saída.</w:t>
      </w:r>
    </w:p>
    <w:p w14:paraId="0ABC67B6" w14:textId="77777777" w:rsidR="00DE6497" w:rsidRDefault="00DE6497" w:rsidP="00DE6497">
      <w:pPr>
        <w:pStyle w:val="CORPO"/>
        <w:ind w:firstLine="708"/>
      </w:pPr>
      <w:r>
        <w:t xml:space="preserve">A primeira é a imagem de perfil que direciona ao seu perfil e a segunda é para sair da conta vinculada, direcionando a tela de login. </w:t>
      </w:r>
    </w:p>
    <w:p w14:paraId="78E359F3" w14:textId="77777777" w:rsidR="00DE6497" w:rsidRDefault="00DE6497" w:rsidP="00DE6497">
      <w:pPr>
        <w:pStyle w:val="CORPO"/>
        <w:ind w:firstLine="708"/>
      </w:pPr>
    </w:p>
    <w:p w14:paraId="44FEBF41" w14:textId="5E7E4C28" w:rsidR="00DE6497" w:rsidRDefault="00DE6497" w:rsidP="00DE6497">
      <w:pPr>
        <w:pStyle w:val="CORPO"/>
        <w:ind w:firstLine="708"/>
      </w:pPr>
      <w:r w:rsidRPr="00F34E7F">
        <w:rPr>
          <w:noProof/>
        </w:rPr>
        <w:drawing>
          <wp:anchor distT="0" distB="0" distL="114300" distR="114300" simplePos="0" relativeHeight="251703296" behindDoc="1" locked="0" layoutInCell="1" allowOverlap="1" wp14:anchorId="5E40F74D" wp14:editId="7D5C3CC8">
            <wp:simplePos x="0" y="0"/>
            <wp:positionH relativeFrom="margin">
              <wp:align>left</wp:align>
            </wp:positionH>
            <wp:positionV relativeFrom="paragraph">
              <wp:posOffset>3901</wp:posOffset>
            </wp:positionV>
            <wp:extent cx="2916062" cy="1876425"/>
            <wp:effectExtent l="0" t="0" r="0" b="0"/>
            <wp:wrapTight wrapText="bothSides">
              <wp:wrapPolygon edited="0">
                <wp:start x="0" y="0"/>
                <wp:lineTo x="0" y="21271"/>
                <wp:lineTo x="21449" y="21271"/>
                <wp:lineTo x="21449" y="0"/>
                <wp:lineTo x="0" y="0"/>
              </wp:wrapPolygon>
            </wp:wrapTight>
            <wp:docPr id="900110499"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10499" name="Imagem 1" descr="Interface gráfica do usuário, Texto, Aplicativo&#10;&#10;Descrição gerada automaticament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16062" cy="1876425"/>
                    </a:xfrm>
                    <a:prstGeom prst="rect">
                      <a:avLst/>
                    </a:prstGeom>
                  </pic:spPr>
                </pic:pic>
              </a:graphicData>
            </a:graphic>
          </wp:anchor>
        </w:drawing>
      </w:r>
      <w:r>
        <w:t xml:space="preserve">Ao clicar no </w:t>
      </w:r>
      <w:r w:rsidR="0049133B">
        <w:t>botão</w:t>
      </w:r>
      <w:r>
        <w:t xml:space="preserve"> de login, explicado no texto acima </w:t>
      </w:r>
      <w:r w:rsidR="0049133B">
        <w:t>você</w:t>
      </w:r>
      <w:r>
        <w:t xml:space="preserve"> é direcionado a está </w:t>
      </w:r>
      <w:r w:rsidR="0049133B">
        <w:t>página</w:t>
      </w:r>
      <w:r>
        <w:t xml:space="preserve"> conforme mostra a imagem ao lado.</w:t>
      </w:r>
    </w:p>
    <w:p w14:paraId="7BFC03BD" w14:textId="5FE1B6D6" w:rsidR="00DE6497" w:rsidRDefault="00DE6497" w:rsidP="00DE6497">
      <w:pPr>
        <w:pStyle w:val="CORPO"/>
        <w:ind w:firstLine="708"/>
      </w:pPr>
      <w:r>
        <w:t xml:space="preserve">Nesta </w:t>
      </w:r>
      <w:r w:rsidR="0049133B">
        <w:t>página</w:t>
      </w:r>
      <w:r>
        <w:t xml:space="preserve"> mostra todo o seu perfil com o nome, email, cpf ou </w:t>
      </w:r>
      <w:r w:rsidR="0049133B">
        <w:t>CNPJ</w:t>
      </w:r>
      <w:r>
        <w:t>, tamanho da empresa, segmento da empresa, atividade principal e a opção de adicionar ou mudar a imagem do perfil.</w:t>
      </w:r>
    </w:p>
    <w:p w14:paraId="427780C0" w14:textId="7D17EE95" w:rsidR="00D70912" w:rsidRDefault="00D70912" w:rsidP="00DE6497">
      <w:pPr>
        <w:pStyle w:val="CORPO"/>
      </w:pPr>
    </w:p>
    <w:p w14:paraId="1A28C22B" w14:textId="77777777" w:rsidR="00D70912" w:rsidRDefault="00D70912">
      <w:pPr>
        <w:spacing w:after="200" w:line="276" w:lineRule="auto"/>
      </w:pPr>
      <w:r>
        <w:br w:type="page"/>
      </w:r>
    </w:p>
    <w:p w14:paraId="0E62BDCC" w14:textId="3403D03D" w:rsidR="00DE6497" w:rsidRDefault="00CA4A07" w:rsidP="00CA4A07">
      <w:pPr>
        <w:pStyle w:val="Ttulo1"/>
      </w:pPr>
      <w:r>
        <w:lastRenderedPageBreak/>
        <w:t>testes</w:t>
      </w:r>
    </w:p>
    <w:p w14:paraId="5C64FA47" w14:textId="76FC2AAD" w:rsidR="007D4FEB" w:rsidRDefault="00C17BE8" w:rsidP="00074AC0">
      <w:pPr>
        <w:pStyle w:val="CORPO"/>
      </w:pPr>
      <w:r w:rsidRPr="00C17BE8">
        <w:t>Realiz</w:t>
      </w:r>
      <w:r>
        <w:t>amos</w:t>
      </w:r>
      <w:r w:rsidRPr="00C17BE8">
        <w:t xml:space="preserve"> </w:t>
      </w:r>
      <w:r>
        <w:t xml:space="preserve">os </w:t>
      </w:r>
      <w:r w:rsidRPr="00C17BE8">
        <w:t xml:space="preserve">testes </w:t>
      </w:r>
      <w:proofErr w:type="spellStart"/>
      <w:r>
        <w:t>nescessario</w:t>
      </w:r>
      <w:proofErr w:type="spellEnd"/>
      <w:r>
        <w:t xml:space="preserve"> </w:t>
      </w:r>
      <w:r w:rsidRPr="00C17BE8">
        <w:t xml:space="preserve">no </w:t>
      </w:r>
      <w:r w:rsidR="002C0709">
        <w:t xml:space="preserve">nosso </w:t>
      </w:r>
      <w:r w:rsidRPr="00C17BE8">
        <w:t>sistema para garantir seu funcionamento adequado e eficiente. Os testes abrangeram diversas áreas, incluindo desempenho, segurança, usabilidade e compatibilidade. Utilizei tanto testes automatizados quanto manuais para identificar e corrigir possíveis falhas. Cada módulo do sistema foi avaliado individualmente e em conjunto para assegurar que todas as partes funcionassem harmoniosamente. Após a conclusão dos testes, o sistema demonstrou estar robusto e pronto para ser utilizado em ambiente de produção.</w:t>
      </w:r>
      <w:r w:rsidR="00A37EEA">
        <w:t xml:space="preserve"> Abaixo está as planilhas de testes </w:t>
      </w:r>
      <w:r w:rsidR="000276CE">
        <w:t>unitários</w:t>
      </w:r>
      <w:r w:rsidR="00C66755">
        <w:t>.</w:t>
      </w:r>
    </w:p>
    <w:p w14:paraId="2D31ADF5" w14:textId="77777777" w:rsidR="00074AC0" w:rsidRDefault="00074AC0" w:rsidP="00074AC0">
      <w:pPr>
        <w:pStyle w:val="CORPO"/>
      </w:pPr>
    </w:p>
    <w:p w14:paraId="0DFE9FA8" w14:textId="7DA16DC8" w:rsidR="00CA4A07" w:rsidRDefault="00074AC0" w:rsidP="00C66755">
      <w:pPr>
        <w:pStyle w:val="CORPO"/>
      </w:pPr>
      <w:r>
        <w:rPr>
          <w:noProof/>
        </w:rPr>
        <w:drawing>
          <wp:anchor distT="0" distB="0" distL="114300" distR="114300" simplePos="0" relativeHeight="251706368" behindDoc="0" locked="0" layoutInCell="1" allowOverlap="1" wp14:anchorId="40039CBD" wp14:editId="6E689D36">
            <wp:simplePos x="0" y="0"/>
            <wp:positionH relativeFrom="margin">
              <wp:posOffset>2515</wp:posOffset>
            </wp:positionH>
            <wp:positionV relativeFrom="paragraph">
              <wp:posOffset>2141296</wp:posOffset>
            </wp:positionV>
            <wp:extent cx="5760085" cy="1666240"/>
            <wp:effectExtent l="0" t="0" r="0" b="0"/>
            <wp:wrapSquare wrapText="bothSides"/>
            <wp:docPr id="7640572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57287" name="Imagem 764057287"/>
                    <pic:cNvPicPr/>
                  </pic:nvPicPr>
                  <pic:blipFill>
                    <a:blip r:embed="rId55">
                      <a:extLst>
                        <a:ext uri="{28A0092B-C50C-407E-A947-70E740481C1C}">
                          <a14:useLocalDpi xmlns:a14="http://schemas.microsoft.com/office/drawing/2010/main" val="0"/>
                        </a:ext>
                      </a:extLst>
                    </a:blip>
                    <a:stretch>
                      <a:fillRect/>
                    </a:stretch>
                  </pic:blipFill>
                  <pic:spPr>
                    <a:xfrm>
                      <a:off x="0" y="0"/>
                      <a:ext cx="5760085" cy="1666240"/>
                    </a:xfrm>
                    <a:prstGeom prst="rect">
                      <a:avLst/>
                    </a:prstGeom>
                  </pic:spPr>
                </pic:pic>
              </a:graphicData>
            </a:graphic>
          </wp:anchor>
        </w:drawing>
      </w:r>
      <w:r w:rsidR="00D82A47" w:rsidRPr="009533FC">
        <w:drawing>
          <wp:anchor distT="0" distB="0" distL="114300" distR="114300" simplePos="0" relativeHeight="251707392" behindDoc="0" locked="0" layoutInCell="1" allowOverlap="1" wp14:anchorId="4503D8C0" wp14:editId="72052FE9">
            <wp:simplePos x="0" y="0"/>
            <wp:positionH relativeFrom="margin">
              <wp:posOffset>2515</wp:posOffset>
            </wp:positionH>
            <wp:positionV relativeFrom="paragraph">
              <wp:posOffset>4145661</wp:posOffset>
            </wp:positionV>
            <wp:extent cx="5760085" cy="1882775"/>
            <wp:effectExtent l="0" t="0" r="0" b="3175"/>
            <wp:wrapSquare wrapText="bothSides"/>
            <wp:docPr id="175275583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55832" name="Imagem 1" descr="Text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5760085" cy="1882775"/>
                    </a:xfrm>
                    <a:prstGeom prst="rect">
                      <a:avLst/>
                    </a:prstGeom>
                  </pic:spPr>
                </pic:pic>
              </a:graphicData>
            </a:graphic>
          </wp:anchor>
        </w:drawing>
      </w:r>
      <w:r w:rsidR="00B31D81" w:rsidRPr="00B31D81">
        <w:drawing>
          <wp:anchor distT="0" distB="0" distL="114300" distR="114300" simplePos="0" relativeHeight="251705344" behindDoc="0" locked="0" layoutInCell="1" allowOverlap="1" wp14:anchorId="3158E2D8" wp14:editId="418CE0C8">
            <wp:simplePos x="0" y="0"/>
            <wp:positionH relativeFrom="margin">
              <wp:posOffset>2515</wp:posOffset>
            </wp:positionH>
            <wp:positionV relativeFrom="paragraph">
              <wp:posOffset>71095</wp:posOffset>
            </wp:positionV>
            <wp:extent cx="5756275" cy="1735455"/>
            <wp:effectExtent l="0" t="0" r="0" b="0"/>
            <wp:wrapSquare wrapText="bothSides"/>
            <wp:docPr id="282924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2492" name=""/>
                    <pic:cNvPicPr/>
                  </pic:nvPicPr>
                  <pic:blipFill>
                    <a:blip r:embed="rId57">
                      <a:extLst>
                        <a:ext uri="{28A0092B-C50C-407E-A947-70E740481C1C}">
                          <a14:useLocalDpi xmlns:a14="http://schemas.microsoft.com/office/drawing/2010/main" val="0"/>
                        </a:ext>
                      </a:extLst>
                    </a:blip>
                    <a:stretch>
                      <a:fillRect/>
                    </a:stretch>
                  </pic:blipFill>
                  <pic:spPr>
                    <a:xfrm>
                      <a:off x="0" y="0"/>
                      <a:ext cx="5756275" cy="1735455"/>
                    </a:xfrm>
                    <a:prstGeom prst="rect">
                      <a:avLst/>
                    </a:prstGeom>
                  </pic:spPr>
                </pic:pic>
              </a:graphicData>
            </a:graphic>
            <wp14:sizeRelH relativeFrom="margin">
              <wp14:pctWidth>0</wp14:pctWidth>
            </wp14:sizeRelH>
            <wp14:sizeRelV relativeFrom="margin">
              <wp14:pctHeight>0</wp14:pctHeight>
            </wp14:sizeRelV>
          </wp:anchor>
        </w:drawing>
      </w:r>
    </w:p>
    <w:p w14:paraId="314A4DB3" w14:textId="77777777" w:rsidR="00617223" w:rsidRPr="006D388E" w:rsidRDefault="00617223" w:rsidP="006D388E">
      <w:pPr>
        <w:jc w:val="both"/>
        <w:rPr>
          <w:rFonts w:eastAsia="Arial" w:cs="Arial"/>
        </w:rPr>
      </w:pPr>
    </w:p>
    <w:p w14:paraId="0A938AAC" w14:textId="4573D806" w:rsidR="00617223" w:rsidRPr="00955DA4" w:rsidRDefault="00617223" w:rsidP="00955DA4">
      <w:pPr>
        <w:ind w:firstLine="708"/>
        <w:jc w:val="both"/>
        <w:rPr>
          <w:rFonts w:eastAsia="Arial" w:cs="Arial"/>
        </w:rPr>
      </w:pPr>
      <w:r w:rsidRPr="00955DA4">
        <w:rPr>
          <w:rFonts w:eastAsia="Arial" w:cs="Arial"/>
        </w:rPr>
        <w:lastRenderedPageBreak/>
        <w:t>Foi realizado testes unitários</w:t>
      </w:r>
      <w:r w:rsidR="006D388E">
        <w:rPr>
          <w:rFonts w:eastAsia="Arial" w:cs="Arial"/>
        </w:rPr>
        <w:t xml:space="preserve"> com base nas imagens acima</w:t>
      </w:r>
      <w:r w:rsidRPr="00955DA4">
        <w:rPr>
          <w:rFonts w:eastAsia="Arial" w:cs="Arial"/>
        </w:rPr>
        <w:t xml:space="preserve"> e um dos integrantes do time encontrou um erro ao tentar cadastrar um login correto. Isso é uma questão crítica, pois impede que os usuários acessem o sistema. O teste integrado deve incluir um cenário onde um usuário tenta se cadastrar com informações válidas.  </w:t>
      </w:r>
    </w:p>
    <w:p w14:paraId="0E0B1247" w14:textId="77777777" w:rsidR="00955DA4" w:rsidRDefault="00617223" w:rsidP="00955DA4">
      <w:pPr>
        <w:ind w:firstLine="708"/>
        <w:jc w:val="both"/>
        <w:rPr>
          <w:rFonts w:eastAsia="Arial" w:cs="Arial"/>
        </w:rPr>
      </w:pPr>
      <w:r w:rsidRPr="00955DA4">
        <w:rPr>
          <w:rFonts w:eastAsia="Arial" w:cs="Arial"/>
        </w:rPr>
        <w:t xml:space="preserve">Outro problema encontrado pelo integrante, foi um erro ao tentar lançar um item no estoque. Isso também é uma questão crítica, pois impede que novos itens sejam adicionados ao estoque. O teste integrado deve incluir um cenário onde um usuário tenta adicionar um novo item ao estoque.  </w:t>
      </w:r>
    </w:p>
    <w:p w14:paraId="1BE4CF2E" w14:textId="77777777" w:rsidR="007A287B" w:rsidRDefault="00617223" w:rsidP="007A287B">
      <w:pPr>
        <w:ind w:firstLine="708"/>
        <w:jc w:val="both"/>
        <w:rPr>
          <w:rFonts w:eastAsia="Arial" w:cs="Arial"/>
        </w:rPr>
      </w:pPr>
      <w:r>
        <w:rPr>
          <w:rFonts w:eastAsia="Arial" w:cs="Arial"/>
        </w:rPr>
        <w:t>Objetivo: Verificar a integração e o funcionamento correto das principais funcionalidades do sistema de gerenciamento de software, através de testes.</w:t>
      </w:r>
    </w:p>
    <w:p w14:paraId="10AD8704" w14:textId="77777777" w:rsidR="008D5577" w:rsidRDefault="00617223" w:rsidP="008D5577">
      <w:pPr>
        <w:ind w:firstLine="708"/>
        <w:jc w:val="both"/>
        <w:rPr>
          <w:rFonts w:eastAsia="Arial" w:cs="Arial"/>
        </w:rPr>
      </w:pPr>
      <w:r>
        <w:rPr>
          <w:rFonts w:eastAsia="Arial" w:cs="Arial"/>
        </w:rPr>
        <w:t>Ambiente: Ambiente de teste dedicado, simulando o ambiente de produção.</w:t>
      </w:r>
    </w:p>
    <w:p w14:paraId="38EC22DC" w14:textId="686F4B6D" w:rsidR="00617223" w:rsidRPr="008D5577" w:rsidRDefault="00617223" w:rsidP="00C6559B">
      <w:pPr>
        <w:pStyle w:val="PargrafodaLista"/>
        <w:numPr>
          <w:ilvl w:val="0"/>
          <w:numId w:val="49"/>
        </w:numPr>
        <w:jc w:val="both"/>
        <w:rPr>
          <w:rFonts w:eastAsia="Arial" w:cs="Arial"/>
        </w:rPr>
      </w:pPr>
      <w:r w:rsidRPr="008D5577">
        <w:rPr>
          <w:rFonts w:eastAsia="Arial" w:cs="Arial"/>
        </w:rPr>
        <w:t>Teste de Login e Cadastro:</w:t>
      </w:r>
    </w:p>
    <w:p w14:paraId="56021787" w14:textId="77777777" w:rsidR="00617223" w:rsidRDefault="00617223" w:rsidP="00C6559B">
      <w:pPr>
        <w:pStyle w:val="PargrafodaLista"/>
        <w:numPr>
          <w:ilvl w:val="1"/>
          <w:numId w:val="49"/>
        </w:numPr>
        <w:spacing w:line="278" w:lineRule="auto"/>
        <w:jc w:val="both"/>
        <w:rPr>
          <w:rFonts w:eastAsia="Arial" w:cs="Arial"/>
        </w:rPr>
      </w:pPr>
      <w:r>
        <w:rPr>
          <w:rFonts w:eastAsia="Arial" w:cs="Arial"/>
        </w:rPr>
        <w:t>Acessar a tela inicial.</w:t>
      </w:r>
    </w:p>
    <w:p w14:paraId="294D8C6E" w14:textId="77777777" w:rsidR="00617223" w:rsidRDefault="00617223" w:rsidP="00C6559B">
      <w:pPr>
        <w:pStyle w:val="PargrafodaLista"/>
        <w:numPr>
          <w:ilvl w:val="1"/>
          <w:numId w:val="49"/>
        </w:numPr>
        <w:spacing w:line="278" w:lineRule="auto"/>
        <w:jc w:val="both"/>
        <w:rPr>
          <w:rFonts w:eastAsia="Arial" w:cs="Arial"/>
        </w:rPr>
      </w:pPr>
      <w:r>
        <w:rPr>
          <w:rFonts w:eastAsia="Arial" w:cs="Arial"/>
        </w:rPr>
        <w:t>Verificar a presença e funcionalidade dos botões de login, funcionalidades, cadastre-se e contato.</w:t>
      </w:r>
    </w:p>
    <w:p w14:paraId="1F113181" w14:textId="77777777" w:rsidR="00617223" w:rsidRDefault="00617223" w:rsidP="00C6559B">
      <w:pPr>
        <w:pStyle w:val="PargrafodaLista"/>
        <w:numPr>
          <w:ilvl w:val="1"/>
          <w:numId w:val="49"/>
        </w:numPr>
        <w:spacing w:line="278" w:lineRule="auto"/>
        <w:jc w:val="both"/>
        <w:rPr>
          <w:rFonts w:eastAsia="Arial" w:cs="Arial"/>
        </w:rPr>
      </w:pPr>
      <w:r>
        <w:rPr>
          <w:rFonts w:eastAsia="Arial" w:cs="Arial"/>
        </w:rPr>
        <w:t>Realizar o cadastro de um novo usuário.</w:t>
      </w:r>
    </w:p>
    <w:p w14:paraId="71A4D7A9" w14:textId="77777777" w:rsidR="00617223" w:rsidRDefault="00617223" w:rsidP="00C6559B">
      <w:pPr>
        <w:pStyle w:val="PargrafodaLista"/>
        <w:numPr>
          <w:ilvl w:val="1"/>
          <w:numId w:val="49"/>
        </w:numPr>
        <w:spacing w:line="278" w:lineRule="auto"/>
        <w:jc w:val="both"/>
        <w:rPr>
          <w:rFonts w:eastAsia="Arial" w:cs="Arial"/>
        </w:rPr>
      </w:pPr>
      <w:r>
        <w:rPr>
          <w:rFonts w:eastAsia="Arial" w:cs="Arial"/>
        </w:rPr>
        <w:t>Verificar se o cadastro é salvo corretamente.</w:t>
      </w:r>
    </w:p>
    <w:p w14:paraId="5BF25844" w14:textId="77777777" w:rsidR="00617223" w:rsidRDefault="00617223" w:rsidP="00C6559B">
      <w:pPr>
        <w:pStyle w:val="PargrafodaLista"/>
        <w:numPr>
          <w:ilvl w:val="1"/>
          <w:numId w:val="49"/>
        </w:numPr>
        <w:spacing w:line="278" w:lineRule="auto"/>
        <w:jc w:val="both"/>
        <w:rPr>
          <w:rFonts w:eastAsia="Arial" w:cs="Arial"/>
        </w:rPr>
      </w:pPr>
      <w:r>
        <w:rPr>
          <w:rFonts w:eastAsia="Arial" w:cs="Arial"/>
        </w:rPr>
        <w:t>Efetuar o login com as credenciais corretas.</w:t>
      </w:r>
    </w:p>
    <w:p w14:paraId="7B311BDD" w14:textId="77777777" w:rsidR="00617223" w:rsidRDefault="00617223" w:rsidP="00C6559B">
      <w:pPr>
        <w:pStyle w:val="PargrafodaLista"/>
        <w:numPr>
          <w:ilvl w:val="1"/>
          <w:numId w:val="49"/>
        </w:numPr>
        <w:spacing w:line="278" w:lineRule="auto"/>
        <w:jc w:val="both"/>
        <w:rPr>
          <w:rFonts w:eastAsia="Arial" w:cs="Arial"/>
        </w:rPr>
      </w:pPr>
      <w:r>
        <w:rPr>
          <w:rFonts w:eastAsia="Arial" w:cs="Arial"/>
        </w:rPr>
        <w:t>Verificar se o login é bem-sucedido.</w:t>
      </w:r>
    </w:p>
    <w:p w14:paraId="2606F475" w14:textId="77777777" w:rsidR="00617223" w:rsidRDefault="00617223" w:rsidP="00C6559B">
      <w:pPr>
        <w:pStyle w:val="PargrafodaLista"/>
        <w:numPr>
          <w:ilvl w:val="1"/>
          <w:numId w:val="49"/>
        </w:numPr>
        <w:spacing w:line="278" w:lineRule="auto"/>
        <w:jc w:val="both"/>
        <w:rPr>
          <w:rFonts w:eastAsia="Arial" w:cs="Arial"/>
        </w:rPr>
      </w:pPr>
      <w:r>
        <w:rPr>
          <w:rFonts w:eastAsia="Arial" w:cs="Arial"/>
        </w:rPr>
        <w:t>Tentar o login com credenciais incorretas.</w:t>
      </w:r>
    </w:p>
    <w:p w14:paraId="73DCFA0D" w14:textId="77777777" w:rsidR="00617223" w:rsidRDefault="00617223" w:rsidP="00C6559B">
      <w:pPr>
        <w:pStyle w:val="PargrafodaLista"/>
        <w:numPr>
          <w:ilvl w:val="1"/>
          <w:numId w:val="49"/>
        </w:numPr>
        <w:spacing w:line="278" w:lineRule="auto"/>
        <w:jc w:val="both"/>
        <w:rPr>
          <w:rFonts w:eastAsia="Arial" w:cs="Arial"/>
        </w:rPr>
      </w:pPr>
      <w:r>
        <w:rPr>
          <w:rFonts w:eastAsia="Arial" w:cs="Arial"/>
        </w:rPr>
        <w:t>Verificar se é exibida uma mensagem de erro adequada.</w:t>
      </w:r>
    </w:p>
    <w:p w14:paraId="7F71C4D9" w14:textId="77777777" w:rsidR="00617223" w:rsidRDefault="00617223" w:rsidP="00C6559B">
      <w:pPr>
        <w:pStyle w:val="PargrafodaLista"/>
        <w:numPr>
          <w:ilvl w:val="0"/>
          <w:numId w:val="49"/>
        </w:numPr>
        <w:spacing w:before="240" w:after="240" w:line="278" w:lineRule="auto"/>
        <w:jc w:val="both"/>
        <w:rPr>
          <w:rFonts w:eastAsia="Arial" w:cs="Arial"/>
        </w:rPr>
      </w:pPr>
      <w:r>
        <w:rPr>
          <w:rFonts w:eastAsia="Arial" w:cs="Arial"/>
        </w:rPr>
        <w:t>Teste de Cadastro de Produto:</w:t>
      </w:r>
    </w:p>
    <w:p w14:paraId="4A99AA0C" w14:textId="77777777" w:rsidR="00617223" w:rsidRDefault="00617223" w:rsidP="00C6559B">
      <w:pPr>
        <w:pStyle w:val="PargrafodaLista"/>
        <w:numPr>
          <w:ilvl w:val="1"/>
          <w:numId w:val="49"/>
        </w:numPr>
        <w:spacing w:line="278" w:lineRule="auto"/>
        <w:jc w:val="both"/>
        <w:rPr>
          <w:rFonts w:eastAsia="Arial" w:cs="Arial"/>
        </w:rPr>
      </w:pPr>
      <w:r>
        <w:rPr>
          <w:rFonts w:eastAsia="Arial" w:cs="Arial"/>
        </w:rPr>
        <w:t>Acessar a tela de cadastro de produto.</w:t>
      </w:r>
    </w:p>
    <w:p w14:paraId="041D79E3" w14:textId="77777777" w:rsidR="00617223" w:rsidRDefault="00617223" w:rsidP="00C6559B">
      <w:pPr>
        <w:pStyle w:val="PargrafodaLista"/>
        <w:numPr>
          <w:ilvl w:val="1"/>
          <w:numId w:val="49"/>
        </w:numPr>
        <w:spacing w:line="278" w:lineRule="auto"/>
        <w:jc w:val="both"/>
        <w:rPr>
          <w:rFonts w:eastAsia="Arial" w:cs="Arial"/>
        </w:rPr>
      </w:pPr>
      <w:r>
        <w:rPr>
          <w:rFonts w:eastAsia="Arial" w:cs="Arial"/>
        </w:rPr>
        <w:t>Preencher todos os campos obrigatórios.</w:t>
      </w:r>
    </w:p>
    <w:p w14:paraId="79D99FAD" w14:textId="77777777" w:rsidR="00617223" w:rsidRDefault="00617223" w:rsidP="00C6559B">
      <w:pPr>
        <w:pStyle w:val="PargrafodaLista"/>
        <w:numPr>
          <w:ilvl w:val="1"/>
          <w:numId w:val="49"/>
        </w:numPr>
        <w:spacing w:line="278" w:lineRule="auto"/>
        <w:jc w:val="both"/>
        <w:rPr>
          <w:rFonts w:eastAsia="Arial" w:cs="Arial"/>
        </w:rPr>
      </w:pPr>
      <w:r>
        <w:rPr>
          <w:rFonts w:eastAsia="Arial" w:cs="Arial"/>
        </w:rPr>
        <w:t>Salvar o produto.</w:t>
      </w:r>
    </w:p>
    <w:p w14:paraId="2CCFA21D" w14:textId="77777777" w:rsidR="00617223" w:rsidRDefault="00617223" w:rsidP="00C6559B">
      <w:pPr>
        <w:pStyle w:val="PargrafodaLista"/>
        <w:numPr>
          <w:ilvl w:val="1"/>
          <w:numId w:val="49"/>
        </w:numPr>
        <w:spacing w:line="278" w:lineRule="auto"/>
        <w:jc w:val="both"/>
        <w:rPr>
          <w:rFonts w:eastAsia="Arial" w:cs="Arial"/>
        </w:rPr>
      </w:pPr>
      <w:r>
        <w:rPr>
          <w:rFonts w:eastAsia="Arial" w:cs="Arial"/>
        </w:rPr>
        <w:t>Verificar se o produto é salvo corretamente.</w:t>
      </w:r>
    </w:p>
    <w:p w14:paraId="348B0C86" w14:textId="77777777" w:rsidR="00617223" w:rsidRDefault="00617223" w:rsidP="00C6559B">
      <w:pPr>
        <w:pStyle w:val="PargrafodaLista"/>
        <w:numPr>
          <w:ilvl w:val="1"/>
          <w:numId w:val="49"/>
        </w:numPr>
        <w:spacing w:line="278" w:lineRule="auto"/>
        <w:jc w:val="both"/>
        <w:rPr>
          <w:rFonts w:eastAsia="Arial" w:cs="Arial"/>
        </w:rPr>
      </w:pPr>
      <w:r>
        <w:rPr>
          <w:rFonts w:eastAsia="Arial" w:cs="Arial"/>
        </w:rPr>
        <w:t>Tentar cadastrar um produto com campos incompletos.</w:t>
      </w:r>
    </w:p>
    <w:p w14:paraId="556C504A" w14:textId="77777777" w:rsidR="00617223" w:rsidRDefault="00617223" w:rsidP="00C6559B">
      <w:pPr>
        <w:pStyle w:val="PargrafodaLista"/>
        <w:numPr>
          <w:ilvl w:val="1"/>
          <w:numId w:val="49"/>
        </w:numPr>
        <w:spacing w:line="278" w:lineRule="auto"/>
        <w:jc w:val="both"/>
        <w:rPr>
          <w:rFonts w:eastAsia="Arial" w:cs="Arial"/>
        </w:rPr>
      </w:pPr>
      <w:r>
        <w:rPr>
          <w:rFonts w:eastAsia="Arial" w:cs="Arial"/>
        </w:rPr>
        <w:t>Verificar se é exibida uma mensagem de erro adequada.</w:t>
      </w:r>
    </w:p>
    <w:p w14:paraId="3750F808" w14:textId="77777777" w:rsidR="00617223" w:rsidRDefault="00617223" w:rsidP="00C6559B">
      <w:pPr>
        <w:pStyle w:val="PargrafodaLista"/>
        <w:numPr>
          <w:ilvl w:val="0"/>
          <w:numId w:val="49"/>
        </w:numPr>
        <w:spacing w:before="240" w:after="240" w:line="278" w:lineRule="auto"/>
        <w:jc w:val="both"/>
        <w:rPr>
          <w:rFonts w:eastAsia="Arial" w:cs="Arial"/>
        </w:rPr>
      </w:pPr>
      <w:r>
        <w:rPr>
          <w:rFonts w:eastAsia="Arial" w:cs="Arial"/>
        </w:rPr>
        <w:t>Teste de Estoque:</w:t>
      </w:r>
    </w:p>
    <w:p w14:paraId="384819E2" w14:textId="77777777" w:rsidR="00617223" w:rsidRDefault="00617223" w:rsidP="00C6559B">
      <w:pPr>
        <w:pStyle w:val="PargrafodaLista"/>
        <w:numPr>
          <w:ilvl w:val="1"/>
          <w:numId w:val="49"/>
        </w:numPr>
        <w:spacing w:line="278" w:lineRule="auto"/>
        <w:jc w:val="both"/>
        <w:rPr>
          <w:rFonts w:eastAsia="Arial" w:cs="Arial"/>
        </w:rPr>
      </w:pPr>
      <w:r>
        <w:rPr>
          <w:rFonts w:eastAsia="Arial" w:cs="Arial"/>
        </w:rPr>
        <w:t>Verificar se é possível cadastrar um novo produto.</w:t>
      </w:r>
    </w:p>
    <w:p w14:paraId="4115B7D0" w14:textId="77777777" w:rsidR="00617223" w:rsidRDefault="00617223" w:rsidP="00C6559B">
      <w:pPr>
        <w:pStyle w:val="PargrafodaLista"/>
        <w:numPr>
          <w:ilvl w:val="1"/>
          <w:numId w:val="49"/>
        </w:numPr>
        <w:spacing w:line="278" w:lineRule="auto"/>
        <w:jc w:val="both"/>
        <w:rPr>
          <w:rFonts w:eastAsia="Arial" w:cs="Arial"/>
        </w:rPr>
      </w:pPr>
      <w:r>
        <w:rPr>
          <w:rFonts w:eastAsia="Arial" w:cs="Arial"/>
        </w:rPr>
        <w:t>Verificar se é possível filtrar produtos.</w:t>
      </w:r>
    </w:p>
    <w:p w14:paraId="79396FB0" w14:textId="77777777" w:rsidR="00617223" w:rsidRDefault="00617223" w:rsidP="00C6559B">
      <w:pPr>
        <w:pStyle w:val="PargrafodaLista"/>
        <w:numPr>
          <w:ilvl w:val="1"/>
          <w:numId w:val="49"/>
        </w:numPr>
        <w:spacing w:line="278" w:lineRule="auto"/>
        <w:jc w:val="both"/>
        <w:rPr>
          <w:rFonts w:eastAsia="Arial" w:cs="Arial"/>
        </w:rPr>
      </w:pPr>
      <w:r>
        <w:rPr>
          <w:rFonts w:eastAsia="Arial" w:cs="Arial"/>
        </w:rPr>
        <w:t>Tentar lançar um produto no estoque.</w:t>
      </w:r>
    </w:p>
    <w:p w14:paraId="2B7EBDEE" w14:textId="77777777" w:rsidR="00617223" w:rsidRDefault="00617223" w:rsidP="00C6559B">
      <w:pPr>
        <w:pStyle w:val="PargrafodaLista"/>
        <w:numPr>
          <w:ilvl w:val="1"/>
          <w:numId w:val="49"/>
        </w:numPr>
        <w:spacing w:line="278" w:lineRule="auto"/>
        <w:jc w:val="both"/>
        <w:rPr>
          <w:rFonts w:eastAsia="Arial" w:cs="Arial"/>
        </w:rPr>
      </w:pPr>
      <w:r>
        <w:rPr>
          <w:rFonts w:eastAsia="Arial" w:cs="Arial"/>
        </w:rPr>
        <w:t>Verificar se ocorre um erro como notado no teste unitário.</w:t>
      </w:r>
    </w:p>
    <w:p w14:paraId="38492B34" w14:textId="77777777" w:rsidR="00617223" w:rsidRDefault="00617223" w:rsidP="00C6559B">
      <w:pPr>
        <w:pStyle w:val="PargrafodaLista"/>
        <w:numPr>
          <w:ilvl w:val="0"/>
          <w:numId w:val="49"/>
        </w:numPr>
        <w:spacing w:before="240" w:after="240" w:line="278" w:lineRule="auto"/>
        <w:jc w:val="both"/>
        <w:rPr>
          <w:rFonts w:eastAsia="Arial" w:cs="Arial"/>
        </w:rPr>
      </w:pPr>
      <w:r>
        <w:rPr>
          <w:rFonts w:eastAsia="Arial" w:cs="Arial"/>
        </w:rPr>
        <w:t>Teste de Cadastro de Cliente e Fornecedor:</w:t>
      </w:r>
    </w:p>
    <w:p w14:paraId="6A0B3843" w14:textId="77777777" w:rsidR="00617223" w:rsidRDefault="00617223" w:rsidP="00C6559B">
      <w:pPr>
        <w:pStyle w:val="PargrafodaLista"/>
        <w:numPr>
          <w:ilvl w:val="1"/>
          <w:numId w:val="49"/>
        </w:numPr>
        <w:spacing w:line="278" w:lineRule="auto"/>
        <w:jc w:val="both"/>
        <w:rPr>
          <w:rFonts w:eastAsia="Arial" w:cs="Arial"/>
        </w:rPr>
      </w:pPr>
      <w:r>
        <w:rPr>
          <w:rFonts w:eastAsia="Arial" w:cs="Arial"/>
        </w:rPr>
        <w:t>Cadastrar uma pessoa jurídica.</w:t>
      </w:r>
    </w:p>
    <w:p w14:paraId="4B7A6264" w14:textId="77777777" w:rsidR="00617223" w:rsidRDefault="00617223" w:rsidP="00C6559B">
      <w:pPr>
        <w:pStyle w:val="PargrafodaLista"/>
        <w:numPr>
          <w:ilvl w:val="1"/>
          <w:numId w:val="49"/>
        </w:numPr>
        <w:spacing w:line="278" w:lineRule="auto"/>
        <w:jc w:val="both"/>
        <w:rPr>
          <w:rFonts w:eastAsia="Arial" w:cs="Arial"/>
        </w:rPr>
      </w:pPr>
      <w:r>
        <w:rPr>
          <w:rFonts w:eastAsia="Arial" w:cs="Arial"/>
        </w:rPr>
        <w:t>Cadastrar uma pessoa física.</w:t>
      </w:r>
    </w:p>
    <w:p w14:paraId="311D806E" w14:textId="77777777" w:rsidR="00617223" w:rsidRDefault="00617223" w:rsidP="00C6559B">
      <w:pPr>
        <w:pStyle w:val="PargrafodaLista"/>
        <w:numPr>
          <w:ilvl w:val="1"/>
          <w:numId w:val="49"/>
        </w:numPr>
        <w:spacing w:line="278" w:lineRule="auto"/>
        <w:jc w:val="both"/>
        <w:rPr>
          <w:rFonts w:eastAsia="Arial" w:cs="Arial"/>
        </w:rPr>
      </w:pPr>
      <w:r>
        <w:rPr>
          <w:rFonts w:eastAsia="Arial" w:cs="Arial"/>
        </w:rPr>
        <w:t>Tentar cadastrar com campos incompletos.</w:t>
      </w:r>
    </w:p>
    <w:p w14:paraId="53D4B73A" w14:textId="77777777" w:rsidR="00617223" w:rsidRDefault="00617223" w:rsidP="00C6559B">
      <w:pPr>
        <w:pStyle w:val="PargrafodaLista"/>
        <w:numPr>
          <w:ilvl w:val="1"/>
          <w:numId w:val="49"/>
        </w:numPr>
        <w:spacing w:line="278" w:lineRule="auto"/>
        <w:jc w:val="both"/>
        <w:rPr>
          <w:rFonts w:eastAsia="Arial" w:cs="Arial"/>
        </w:rPr>
      </w:pPr>
      <w:r>
        <w:rPr>
          <w:rFonts w:eastAsia="Arial" w:cs="Arial"/>
        </w:rPr>
        <w:t>Verificar se não é possível salvar com campos incompletos.</w:t>
      </w:r>
    </w:p>
    <w:p w14:paraId="22861FE9" w14:textId="77777777" w:rsidR="00617223" w:rsidRDefault="00617223" w:rsidP="00C6559B">
      <w:pPr>
        <w:pStyle w:val="PargrafodaLista"/>
        <w:numPr>
          <w:ilvl w:val="0"/>
          <w:numId w:val="49"/>
        </w:numPr>
        <w:spacing w:before="240" w:after="240" w:line="278" w:lineRule="auto"/>
        <w:jc w:val="both"/>
        <w:rPr>
          <w:rFonts w:eastAsia="Arial" w:cs="Arial"/>
        </w:rPr>
      </w:pPr>
      <w:r>
        <w:rPr>
          <w:rFonts w:eastAsia="Arial" w:cs="Arial"/>
        </w:rPr>
        <w:t>Teste de Pedido:</w:t>
      </w:r>
    </w:p>
    <w:p w14:paraId="0E830072" w14:textId="77777777" w:rsidR="00617223" w:rsidRDefault="00617223" w:rsidP="00C6559B">
      <w:pPr>
        <w:pStyle w:val="PargrafodaLista"/>
        <w:numPr>
          <w:ilvl w:val="1"/>
          <w:numId w:val="49"/>
        </w:numPr>
        <w:spacing w:line="278" w:lineRule="auto"/>
        <w:jc w:val="both"/>
        <w:rPr>
          <w:rFonts w:eastAsia="Arial" w:cs="Arial"/>
        </w:rPr>
      </w:pPr>
      <w:r>
        <w:rPr>
          <w:rFonts w:eastAsia="Arial" w:cs="Arial"/>
        </w:rPr>
        <w:t>Cadastrar um novo pedido de compra.</w:t>
      </w:r>
    </w:p>
    <w:p w14:paraId="52B4BDE0" w14:textId="77777777" w:rsidR="00617223" w:rsidRDefault="00617223" w:rsidP="00C6559B">
      <w:pPr>
        <w:pStyle w:val="PargrafodaLista"/>
        <w:numPr>
          <w:ilvl w:val="1"/>
          <w:numId w:val="49"/>
        </w:numPr>
        <w:spacing w:line="278" w:lineRule="auto"/>
        <w:jc w:val="both"/>
        <w:rPr>
          <w:rFonts w:eastAsia="Arial" w:cs="Arial"/>
        </w:rPr>
      </w:pPr>
      <w:r>
        <w:rPr>
          <w:rFonts w:eastAsia="Arial" w:cs="Arial"/>
        </w:rPr>
        <w:lastRenderedPageBreak/>
        <w:t>Editar, imprimir e deletar um pedido.</w:t>
      </w:r>
    </w:p>
    <w:p w14:paraId="7AE51782" w14:textId="77777777" w:rsidR="00617223" w:rsidRDefault="00617223" w:rsidP="00C6559B">
      <w:pPr>
        <w:pStyle w:val="PargrafodaLista"/>
        <w:numPr>
          <w:ilvl w:val="1"/>
          <w:numId w:val="49"/>
        </w:numPr>
        <w:spacing w:line="278" w:lineRule="auto"/>
        <w:jc w:val="both"/>
        <w:rPr>
          <w:rFonts w:eastAsia="Arial" w:cs="Arial"/>
        </w:rPr>
      </w:pPr>
      <w:r>
        <w:rPr>
          <w:rFonts w:eastAsia="Arial" w:cs="Arial"/>
        </w:rPr>
        <w:t>Verificar se as funções relacionadas ao pedido estão operando corretamente.</w:t>
      </w:r>
    </w:p>
    <w:p w14:paraId="41C3CDF6" w14:textId="77777777" w:rsidR="00617223" w:rsidRDefault="00617223" w:rsidP="00C6559B">
      <w:pPr>
        <w:pStyle w:val="PargrafodaLista"/>
        <w:numPr>
          <w:ilvl w:val="1"/>
          <w:numId w:val="49"/>
        </w:numPr>
        <w:spacing w:line="278" w:lineRule="auto"/>
        <w:jc w:val="both"/>
        <w:rPr>
          <w:rFonts w:eastAsia="Arial" w:cs="Arial"/>
        </w:rPr>
      </w:pPr>
      <w:r>
        <w:rPr>
          <w:rFonts w:eastAsia="Arial" w:cs="Arial"/>
        </w:rPr>
        <w:t>Tentar lançar um pedido de venda no estoque.</w:t>
      </w:r>
    </w:p>
    <w:p w14:paraId="0FC13A66" w14:textId="77777777" w:rsidR="00617223" w:rsidRDefault="00617223" w:rsidP="00C6559B">
      <w:pPr>
        <w:pStyle w:val="PargrafodaLista"/>
        <w:numPr>
          <w:ilvl w:val="1"/>
          <w:numId w:val="49"/>
        </w:numPr>
        <w:spacing w:line="278" w:lineRule="auto"/>
        <w:jc w:val="both"/>
        <w:rPr>
          <w:rFonts w:eastAsia="Arial" w:cs="Arial"/>
        </w:rPr>
      </w:pPr>
      <w:r>
        <w:rPr>
          <w:rFonts w:eastAsia="Arial" w:cs="Arial"/>
        </w:rPr>
        <w:t>Verificar se ocorre um erro como notado no teste unitário.</w:t>
      </w:r>
    </w:p>
    <w:p w14:paraId="02EA2157" w14:textId="77777777" w:rsidR="00617223" w:rsidRDefault="00617223" w:rsidP="00C6559B">
      <w:pPr>
        <w:pStyle w:val="PargrafodaLista"/>
        <w:numPr>
          <w:ilvl w:val="0"/>
          <w:numId w:val="49"/>
        </w:numPr>
        <w:spacing w:before="240" w:after="240" w:line="278" w:lineRule="auto"/>
        <w:jc w:val="both"/>
        <w:rPr>
          <w:rFonts w:eastAsia="Arial" w:cs="Arial"/>
        </w:rPr>
      </w:pPr>
      <w:r>
        <w:rPr>
          <w:rFonts w:eastAsia="Arial" w:cs="Arial"/>
        </w:rPr>
        <w:t>Teste de Relatórios:</w:t>
      </w:r>
    </w:p>
    <w:p w14:paraId="6B0DC89D" w14:textId="77777777" w:rsidR="00617223" w:rsidRDefault="00617223" w:rsidP="00C6559B">
      <w:pPr>
        <w:pStyle w:val="PargrafodaLista"/>
        <w:numPr>
          <w:ilvl w:val="1"/>
          <w:numId w:val="49"/>
        </w:numPr>
        <w:spacing w:line="278" w:lineRule="auto"/>
        <w:jc w:val="both"/>
        <w:rPr>
          <w:rFonts w:eastAsia="Arial" w:cs="Arial"/>
        </w:rPr>
      </w:pPr>
      <w:r>
        <w:rPr>
          <w:rFonts w:eastAsia="Arial" w:cs="Arial"/>
        </w:rPr>
        <w:t>Filtrar e gerar um histograma de compras.</w:t>
      </w:r>
    </w:p>
    <w:p w14:paraId="0AD63038" w14:textId="77777777" w:rsidR="00617223" w:rsidRDefault="00617223" w:rsidP="00C6559B">
      <w:pPr>
        <w:pStyle w:val="PargrafodaLista"/>
        <w:numPr>
          <w:ilvl w:val="1"/>
          <w:numId w:val="49"/>
        </w:numPr>
        <w:spacing w:line="278" w:lineRule="auto"/>
        <w:jc w:val="both"/>
        <w:rPr>
          <w:rFonts w:eastAsia="Arial" w:cs="Arial"/>
        </w:rPr>
      </w:pPr>
      <w:r>
        <w:rPr>
          <w:rFonts w:eastAsia="Arial" w:cs="Arial"/>
        </w:rPr>
        <w:t>Verificar se os relatórios são gerados corretamente.</w:t>
      </w:r>
    </w:p>
    <w:p w14:paraId="34F9F1CD" w14:textId="70BDAC6C" w:rsidR="00955DA4" w:rsidRPr="00C6559B" w:rsidRDefault="00617223" w:rsidP="00C6559B">
      <w:pPr>
        <w:spacing w:before="240" w:after="240"/>
        <w:ind w:firstLine="708"/>
        <w:jc w:val="both"/>
        <w:rPr>
          <w:rFonts w:eastAsia="Arial" w:cs="Arial"/>
        </w:rPr>
      </w:pPr>
      <w:r>
        <w:rPr>
          <w:rFonts w:eastAsia="Arial" w:cs="Arial"/>
        </w:rPr>
        <w:t>Observações:</w:t>
      </w:r>
      <w:r w:rsidR="00C6559B">
        <w:rPr>
          <w:rFonts w:eastAsia="Arial" w:cs="Arial"/>
        </w:rPr>
        <w:t xml:space="preserve"> </w:t>
      </w:r>
      <w:r w:rsidRPr="00C6559B">
        <w:rPr>
          <w:rFonts w:eastAsia="Arial" w:cs="Arial"/>
        </w:rPr>
        <w:t>Durante os testes, registrar quaisquer problemas encontrados, mensagens de erro exibidas e possíveis melhorias sugeridas.</w:t>
      </w:r>
      <w:r w:rsidR="00C6559B">
        <w:rPr>
          <w:rFonts w:eastAsia="Arial" w:cs="Arial"/>
        </w:rPr>
        <w:tab/>
      </w:r>
      <w:r w:rsidR="00C6559B">
        <w:rPr>
          <w:rFonts w:eastAsia="Arial" w:cs="Arial"/>
        </w:rPr>
        <w:tab/>
      </w:r>
      <w:r w:rsidR="00C6559B">
        <w:rPr>
          <w:rFonts w:eastAsia="Arial" w:cs="Arial"/>
        </w:rPr>
        <w:tab/>
      </w:r>
      <w:r w:rsidR="00C6559B">
        <w:rPr>
          <w:rFonts w:eastAsia="Arial" w:cs="Arial"/>
        </w:rPr>
        <w:tab/>
      </w:r>
      <w:r w:rsidRPr="00C6559B">
        <w:rPr>
          <w:rFonts w:eastAsia="Arial" w:cs="Arial"/>
        </w:rPr>
        <w:t>Os testes devem ser conduzidos em diferentes navegadores e dispositivos para garantir a compatibilidade.</w:t>
      </w:r>
    </w:p>
    <w:p w14:paraId="4276F13D" w14:textId="77777777" w:rsidR="006D388E" w:rsidRDefault="00617223" w:rsidP="00C6559B">
      <w:pPr>
        <w:spacing w:line="278" w:lineRule="auto"/>
        <w:ind w:firstLine="708"/>
        <w:jc w:val="both"/>
        <w:rPr>
          <w:rFonts w:eastAsia="Arial" w:cs="Arial"/>
        </w:rPr>
      </w:pPr>
      <w:r w:rsidRPr="00955DA4">
        <w:rPr>
          <w:rFonts w:eastAsia="Arial" w:cs="Arial"/>
        </w:rPr>
        <w:t>Resultado Esperado: Todos os testes devem ser concluídos com sucesso, e as funcionalidades do sistema devem operar conforme especificado nos requisitos.</w:t>
      </w:r>
    </w:p>
    <w:p w14:paraId="77EB0C3F" w14:textId="72CDF8EB" w:rsidR="006D388E" w:rsidRDefault="00617223" w:rsidP="00C6559B">
      <w:pPr>
        <w:spacing w:line="278" w:lineRule="auto"/>
        <w:ind w:firstLine="708"/>
        <w:jc w:val="both"/>
        <w:rPr>
          <w:rFonts w:eastAsia="Arial" w:cs="Arial"/>
        </w:rPr>
      </w:pPr>
      <w:r>
        <w:rPr>
          <w:rFonts w:eastAsia="Arial" w:cs="Arial"/>
        </w:rPr>
        <w:t xml:space="preserve">Após a execução dos testes integrados, o objetivo é analisar os resultados para identificar e corrigir quaisquer problemas ou erros que foram descobertos. </w:t>
      </w:r>
    </w:p>
    <w:p w14:paraId="2E460939" w14:textId="77777777" w:rsidR="00B6771E" w:rsidRDefault="00617223" w:rsidP="00B6771E">
      <w:pPr>
        <w:spacing w:before="240" w:after="240"/>
        <w:ind w:firstLine="708"/>
        <w:jc w:val="both"/>
        <w:rPr>
          <w:rFonts w:eastAsia="Arial" w:cs="Arial"/>
        </w:rPr>
      </w:pPr>
      <w:r>
        <w:rPr>
          <w:rFonts w:eastAsia="Arial" w:cs="Arial"/>
        </w:rPr>
        <w:t>Tarefa: Revisar os resultados dos testes para entender quais partes do sistema estão funcionando conforme esperado e quais não estão. Isso inclui verificar se os problemas identificados nos testes unitários foram resolvidos.</w:t>
      </w:r>
      <w:r w:rsidR="006D388E">
        <w:rPr>
          <w:rFonts w:eastAsia="Arial" w:cs="Arial"/>
        </w:rPr>
        <w:tab/>
      </w:r>
      <w:r w:rsidR="006D388E">
        <w:rPr>
          <w:rFonts w:eastAsia="Arial" w:cs="Arial"/>
        </w:rPr>
        <w:tab/>
      </w:r>
      <w:r w:rsidR="006D388E">
        <w:rPr>
          <w:rFonts w:eastAsia="Arial" w:cs="Arial"/>
        </w:rPr>
        <w:tab/>
      </w:r>
      <w:r w:rsidR="006D388E">
        <w:rPr>
          <w:rFonts w:eastAsia="Arial" w:cs="Arial"/>
        </w:rPr>
        <w:tab/>
      </w:r>
      <w:r>
        <w:rPr>
          <w:rFonts w:eastAsia="Arial" w:cs="Arial"/>
        </w:rPr>
        <w:t>Se os testes revelarem problemas, a próxima etapa é corrigi-los. Isso pode envolver a revisão do código, a realização de mais testes unitários após as correções, e a repetição dos testes integrados para garantir que os problemas foram resolvidos.</w:t>
      </w:r>
      <w:r w:rsidR="007A287B">
        <w:rPr>
          <w:rFonts w:eastAsia="Arial" w:cs="Arial"/>
        </w:rPr>
        <w:tab/>
      </w:r>
      <w:r>
        <w:rPr>
          <w:rFonts w:eastAsia="Arial" w:cs="Arial"/>
        </w:rPr>
        <w:t>Documentar os resultados do teste integrado, incluindo quaisquer problemas encontrados e como foram resolvidos.</w:t>
      </w:r>
    </w:p>
    <w:p w14:paraId="39C1C7FB" w14:textId="0E96123B" w:rsidR="00617223" w:rsidRDefault="00617223" w:rsidP="00B6771E">
      <w:pPr>
        <w:spacing w:before="240" w:after="240"/>
        <w:ind w:firstLine="708"/>
        <w:jc w:val="both"/>
        <w:rPr>
          <w:rFonts w:eastAsia="Arial" w:cs="Arial"/>
        </w:rPr>
      </w:pPr>
      <w:r>
        <w:rPr>
          <w:rFonts w:eastAsia="Arial" w:cs="Arial"/>
        </w:rPr>
        <w:t>Conclusão: Após a execução bem-sucedida dos testes integrados e a correção de todos os erros identificados, a conclusão é que o software está funcionando corretamente como um sistema integrado. Isso significa que todas as partes do software estão interagindo corretamente entre si e o software está pronto para ser submetido a testes de sistema ou de aceitação do usuário.</w:t>
      </w:r>
    </w:p>
    <w:p w14:paraId="52EB058F" w14:textId="77777777" w:rsidR="00074AC0" w:rsidRPr="00074AC0" w:rsidRDefault="00074AC0" w:rsidP="00074AC0"/>
    <w:p w14:paraId="46A367E1" w14:textId="5EDECF9F" w:rsidR="00DD645E" w:rsidRDefault="00DD645E" w:rsidP="00DD645E">
      <w:pPr>
        <w:pStyle w:val="Ttulo1"/>
        <w:numPr>
          <w:ilvl w:val="0"/>
          <w:numId w:val="1"/>
        </w:numPr>
        <w:ind w:left="431" w:hanging="431"/>
      </w:pPr>
      <w:bookmarkStart w:id="76" w:name="_Toc482715804"/>
      <w:bookmarkStart w:id="77" w:name="_Toc162018672"/>
      <w:bookmarkStart w:id="78" w:name="_Toc167660956"/>
      <w:r w:rsidRPr="00325B40">
        <w:lastRenderedPageBreak/>
        <w:t>Considerações Finais</w:t>
      </w:r>
      <w:bookmarkEnd w:id="76"/>
      <w:bookmarkEnd w:id="77"/>
      <w:bookmarkEnd w:id="78"/>
    </w:p>
    <w:p w14:paraId="45B610AD" w14:textId="18A6414C" w:rsidR="002D09C9" w:rsidRDefault="00955D98" w:rsidP="002D09C9">
      <w:pPr>
        <w:pStyle w:val="CORPO"/>
      </w:pPr>
      <w:r w:rsidRPr="00955D98">
        <w:t>No projeto integrador deste semestre, criamos um cenário envolvendo uma empresa cliente e uma contratada para desenvolver e analisar um website. Essa atividade demonstrou a relevância e a aplicação prática dos conhecimentos adquiridos ao longo do semestre na modernização de uma empresa de varejo de produtos de hardware, com foco na implementação de um sistema de gerenciamento de recursos materiais (MRP). Utilizamos metodologias ágeis, especificamente o modelo Scrum, para gerenciar o desenvolvimento do projeto, o que facilitou a organização das tarefas, a colaboração em equipe e a adaptação às mudanças de requisitos ao longo do processo. A integração das disciplinas permitiu a aplicação prática de conceitos teóricos em um contexto real, destacando a importância do trabalho interdisciplinar.</w:t>
      </w:r>
    </w:p>
    <w:p w14:paraId="4F7D8E72" w14:textId="155D9E75" w:rsidR="002D09C9" w:rsidRDefault="002D09C9" w:rsidP="00A37F0B">
      <w:pPr>
        <w:pStyle w:val="CORPO"/>
      </w:pPr>
      <w:r>
        <w:t>A utilização de ferramentas como Trello para gerenciamento de projetos e Figma para design e prototipagem foi crucial para o desenvolvimento eficiente do sistema. O uso do Xampp como servidor web e a linguagem PHP para o backend garantiram um ambiente de desenvolvimento robusto e escalável. Essas tecnologias foram escolhidas devido à sua relevância e aplicabilidade no mercado atual.</w:t>
      </w:r>
    </w:p>
    <w:p w14:paraId="73FD5EBB" w14:textId="2770B19A" w:rsidR="002D09C9" w:rsidRDefault="002D09C9" w:rsidP="00A37F0B">
      <w:pPr>
        <w:pStyle w:val="CORPO"/>
      </w:pPr>
      <w:r>
        <w:t>Durante o desenvolvimento, enfrentamos diversos desafios, desde a definição clara dos requisitos funcionais e não funcionais até a implementação técnica das funcionalidades propostas. Esses desafios foram superados através de pesquisas, discussões em grupo e orientação dos professores, resultando em um aprendizado significativo e no aprimoramento de nossas habilidades técnicas e de gestão de projetos.</w:t>
      </w:r>
    </w:p>
    <w:p w14:paraId="55D3B7FB" w14:textId="181F7FE1" w:rsidR="00DD645E" w:rsidRDefault="002D09C9" w:rsidP="00A37F0B">
      <w:pPr>
        <w:pStyle w:val="CORPO"/>
        <w:ind w:firstLine="431"/>
      </w:pPr>
      <w:r>
        <w:t>O sistema desenvolvido visa melhorar a eficiência dos processos de gerenciamento de estoque, vendas e relacionamento com clientes. Esperamos que a implementação dessa solução traga benefícios tangíveis para a empresa contratante, como redução de custos operacionais, aumento da satisfação dos clientes e melhor controle dos recursos materiais. Em suma, o projeto integrador proporcionou uma valiosa oportunidade de aplicar o conhecimento adquirido em sala de aula em um projeto real, desenvolvendo tanto habilidades técnicas quanto competências de trabalho em equipe e resolução de problemas. Estamos confiantes de que a experiência adquirida será fundamental para nossas futuras carreiras profissionais.</w:t>
      </w:r>
    </w:p>
    <w:p w14:paraId="3CA52EEE" w14:textId="6F4E645F" w:rsidR="00307998" w:rsidRDefault="00DD645E" w:rsidP="00B274DE">
      <w:pPr>
        <w:pStyle w:val="Ttulo1"/>
        <w:numPr>
          <w:ilvl w:val="0"/>
          <w:numId w:val="1"/>
        </w:numPr>
        <w:spacing w:afterLines="160" w:after="384"/>
        <w:ind w:left="431" w:hanging="431"/>
        <w:jc w:val="both"/>
      </w:pPr>
      <w:bookmarkStart w:id="79" w:name="_Toc162018673"/>
      <w:bookmarkStart w:id="80" w:name="_Toc167660957"/>
      <w:r w:rsidRPr="00325B40">
        <w:lastRenderedPageBreak/>
        <w:t>REFERÊCIAS</w:t>
      </w:r>
      <w:bookmarkEnd w:id="79"/>
      <w:bookmarkEnd w:id="80"/>
      <w:r w:rsidRPr="00325B40">
        <w:t xml:space="preserve"> </w:t>
      </w:r>
    </w:p>
    <w:p w14:paraId="429A2435" w14:textId="4BA62535" w:rsidR="00683CE3" w:rsidRDefault="00683CE3" w:rsidP="00974DF5">
      <w:pPr>
        <w:pStyle w:val="CORPO"/>
        <w:jc w:val="left"/>
      </w:pPr>
      <w:r>
        <w:t>BARBOSA, Simone. M.; SILVA, Bruno. S. Interação Humano-Computador. Elsevier, 2010.</w:t>
      </w:r>
      <w:r w:rsidR="00EF4951">
        <w:tab/>
      </w:r>
    </w:p>
    <w:p w14:paraId="1634020C" w14:textId="77777777" w:rsidR="00034DC6" w:rsidRDefault="00034DC6" w:rsidP="00974DF5">
      <w:pPr>
        <w:pStyle w:val="CORPO"/>
        <w:jc w:val="left"/>
      </w:pPr>
    </w:p>
    <w:p w14:paraId="7C37C36E" w14:textId="5AF1F44E" w:rsidR="00683CE3" w:rsidRDefault="00683CE3" w:rsidP="00974DF5">
      <w:pPr>
        <w:pStyle w:val="CORPO"/>
        <w:jc w:val="left"/>
      </w:pPr>
      <w:r>
        <w:t>BEZERRA, Eduardo. Desenvolvimento de Aplicações Web. Campus, 2007.</w:t>
      </w:r>
    </w:p>
    <w:p w14:paraId="6866DABD" w14:textId="77777777" w:rsidR="00034DC6" w:rsidRDefault="00034DC6" w:rsidP="00974DF5">
      <w:pPr>
        <w:pStyle w:val="CORPO"/>
        <w:jc w:val="left"/>
      </w:pPr>
    </w:p>
    <w:p w14:paraId="034F76D6" w14:textId="643F387C" w:rsidR="00683CE3" w:rsidRDefault="00683CE3" w:rsidP="00974DF5">
      <w:pPr>
        <w:pStyle w:val="CORPO"/>
        <w:jc w:val="left"/>
      </w:pPr>
      <w:r>
        <w:t>PRESSMAN, Roger. S. Engenharia de Software: uma abordagem profissional. McGraw Hill, 2011.</w:t>
      </w:r>
    </w:p>
    <w:p w14:paraId="289CE922" w14:textId="77777777" w:rsidR="00034DC6" w:rsidRDefault="00034DC6" w:rsidP="00974DF5">
      <w:pPr>
        <w:pStyle w:val="CORPO"/>
        <w:jc w:val="left"/>
      </w:pPr>
    </w:p>
    <w:p w14:paraId="6CAE28CC" w14:textId="4CE281DD" w:rsidR="00683CE3" w:rsidRDefault="00683CE3" w:rsidP="00974DF5">
      <w:pPr>
        <w:pStyle w:val="CORPO"/>
        <w:jc w:val="left"/>
      </w:pPr>
      <w:r>
        <w:t>SOMMERVILLE, Ian. Engenharia de Software. Pearson, 2011.</w:t>
      </w:r>
    </w:p>
    <w:p w14:paraId="28A0F3CF" w14:textId="77777777" w:rsidR="00034DC6" w:rsidRDefault="00034DC6" w:rsidP="00974DF5">
      <w:pPr>
        <w:pStyle w:val="CORPO"/>
        <w:jc w:val="left"/>
      </w:pPr>
    </w:p>
    <w:p w14:paraId="7FDECD57" w14:textId="77777777" w:rsidR="00034DC6" w:rsidRDefault="00683CE3" w:rsidP="00974DF5">
      <w:pPr>
        <w:pStyle w:val="CORPO"/>
        <w:jc w:val="left"/>
      </w:pPr>
      <w:r>
        <w:t>NORTON, Peter. Introdução à Informática. Makron Books, 2003.</w:t>
      </w:r>
      <w:r w:rsidR="00EF4951">
        <w:tab/>
      </w:r>
      <w:r w:rsidR="00EF4951">
        <w:tab/>
      </w:r>
    </w:p>
    <w:p w14:paraId="289241B0" w14:textId="77777777" w:rsidR="00034DC6" w:rsidRDefault="00034DC6" w:rsidP="00974DF5">
      <w:pPr>
        <w:pStyle w:val="CORPO"/>
        <w:jc w:val="left"/>
      </w:pPr>
    </w:p>
    <w:p w14:paraId="0EF6D080" w14:textId="21788BA7" w:rsidR="00FB2C1A" w:rsidRDefault="00683CE3" w:rsidP="00974DF5">
      <w:pPr>
        <w:pStyle w:val="CORPO"/>
        <w:jc w:val="left"/>
      </w:pPr>
      <w:r>
        <w:t>RUSSO, Eduardo. Segurança da Informação. Elsevier, 2011.</w:t>
      </w:r>
    </w:p>
    <w:p w14:paraId="7F8C9791" w14:textId="77777777" w:rsidR="00AC221F" w:rsidRDefault="00AC221F" w:rsidP="00974DF5">
      <w:pPr>
        <w:pStyle w:val="CORPO"/>
        <w:jc w:val="left"/>
      </w:pPr>
    </w:p>
    <w:p w14:paraId="4BD82CC9" w14:textId="2CFAC2D0" w:rsidR="00AC221F" w:rsidRDefault="00011DE6" w:rsidP="00974DF5">
      <w:pPr>
        <w:pStyle w:val="CORPO"/>
        <w:jc w:val="left"/>
      </w:pPr>
      <w:r w:rsidRPr="00AC221F">
        <w:t xml:space="preserve">LEI GERAL DE PROTEÇÃO DE DADOS </w:t>
      </w:r>
      <w:r w:rsidR="00AC221F" w:rsidRPr="00AC221F">
        <w:t>(LGPD). Lei nº 13.709, de 14 de agosto de 2018.</w:t>
      </w:r>
    </w:p>
    <w:p w14:paraId="37657493" w14:textId="77777777" w:rsidR="00AC221F" w:rsidRDefault="00AC221F" w:rsidP="00974DF5">
      <w:pPr>
        <w:pStyle w:val="CORPO"/>
        <w:jc w:val="left"/>
      </w:pPr>
    </w:p>
    <w:p w14:paraId="12DBEB13" w14:textId="61FE682B" w:rsidR="00AC221F" w:rsidRDefault="00011DE6" w:rsidP="00974DF5">
      <w:pPr>
        <w:pStyle w:val="CORPO"/>
        <w:jc w:val="left"/>
      </w:pPr>
      <w:r w:rsidRPr="00011DE6">
        <w:t>FIGMA. Plataforma de design e prototipagem.</w:t>
      </w:r>
    </w:p>
    <w:p w14:paraId="76FC49A9" w14:textId="77777777" w:rsidR="000F7D73" w:rsidRDefault="000F7D73" w:rsidP="00974DF5">
      <w:pPr>
        <w:pStyle w:val="CORPO"/>
        <w:jc w:val="left"/>
      </w:pPr>
    </w:p>
    <w:p w14:paraId="4C3144C7" w14:textId="2E07BCA0" w:rsidR="000F7D73" w:rsidRPr="003413C4" w:rsidRDefault="000F7D73" w:rsidP="00974DF5">
      <w:pPr>
        <w:pStyle w:val="CORPO"/>
        <w:jc w:val="left"/>
      </w:pPr>
      <w:r w:rsidRPr="000F7D73">
        <w:t>TRELLO. Ferramenta de gerenciamento de projetos.</w:t>
      </w:r>
    </w:p>
    <w:sectPr w:rsidR="000F7D73" w:rsidRPr="003413C4" w:rsidSect="00015565">
      <w:headerReference w:type="default" r:id="rId58"/>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8A9860" w14:textId="77777777" w:rsidR="001F65FA" w:rsidRDefault="001F65FA" w:rsidP="003739FE">
      <w:r>
        <w:separator/>
      </w:r>
    </w:p>
  </w:endnote>
  <w:endnote w:type="continuationSeparator" w:id="0">
    <w:p w14:paraId="2ABEA278" w14:textId="77777777" w:rsidR="001F65FA" w:rsidRDefault="001F65FA" w:rsidP="003739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40BE6E" w14:textId="77777777" w:rsidR="001F65FA" w:rsidRDefault="001F65FA" w:rsidP="003739FE">
      <w:r>
        <w:separator/>
      </w:r>
    </w:p>
  </w:footnote>
  <w:footnote w:type="continuationSeparator" w:id="0">
    <w:p w14:paraId="2B32783F" w14:textId="77777777" w:rsidR="001F65FA" w:rsidRDefault="001F65FA" w:rsidP="003739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C666FB" w14:textId="77777777" w:rsidR="00B274DE" w:rsidRDefault="00B274D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0993396"/>
      <w:docPartObj>
        <w:docPartGallery w:val="Page Numbers (Top of Page)"/>
        <w:docPartUnique/>
      </w:docPartObj>
    </w:sdtPr>
    <w:sdtEndPr>
      <w:rPr>
        <w:sz w:val="20"/>
        <w:szCs w:val="20"/>
      </w:rPr>
    </w:sdtEndPr>
    <w:sdtContent>
      <w:p w14:paraId="22DC0BF5" w14:textId="248381D9" w:rsidR="00B274DE" w:rsidRPr="00A477BA" w:rsidRDefault="00B274DE" w:rsidP="00A477BA">
        <w:pPr>
          <w:pStyle w:val="Cabealho"/>
          <w:jc w:val="right"/>
          <w:rPr>
            <w:sz w:val="20"/>
            <w:szCs w:val="20"/>
          </w:rPr>
        </w:pPr>
        <w:r w:rsidRPr="00D35831">
          <w:rPr>
            <w:sz w:val="20"/>
            <w:szCs w:val="20"/>
          </w:rPr>
          <w:fldChar w:fldCharType="begin"/>
        </w:r>
        <w:r w:rsidRPr="00D35831">
          <w:rPr>
            <w:sz w:val="20"/>
            <w:szCs w:val="20"/>
          </w:rPr>
          <w:instrText>PAGE   \* MERGEFORMAT</w:instrText>
        </w:r>
        <w:r w:rsidRPr="00D35831">
          <w:rPr>
            <w:sz w:val="20"/>
            <w:szCs w:val="20"/>
          </w:rPr>
          <w:fldChar w:fldCharType="separate"/>
        </w:r>
        <w:r>
          <w:rPr>
            <w:noProof/>
            <w:sz w:val="20"/>
            <w:szCs w:val="20"/>
          </w:rPr>
          <w:t>11</w:t>
        </w:r>
        <w:r w:rsidRPr="00D35831">
          <w:rPr>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E11DD"/>
    <w:multiLevelType w:val="multilevel"/>
    <w:tmpl w:val="D5804A4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89206C1"/>
    <w:multiLevelType w:val="multilevel"/>
    <w:tmpl w:val="9606F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42BFA"/>
    <w:multiLevelType w:val="multilevel"/>
    <w:tmpl w:val="A0624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12BCC"/>
    <w:multiLevelType w:val="multilevel"/>
    <w:tmpl w:val="D5804A4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61E3313"/>
    <w:multiLevelType w:val="multilevel"/>
    <w:tmpl w:val="2200E15E"/>
    <w:lvl w:ilvl="0">
      <w:start w:val="1"/>
      <w:numFmt w:val="bullet"/>
      <w:lvlText w:val=""/>
      <w:lvlJc w:val="left"/>
      <w:pPr>
        <w:tabs>
          <w:tab w:val="num" w:pos="2880"/>
        </w:tabs>
        <w:ind w:left="2880" w:hanging="360"/>
      </w:pPr>
      <w:rPr>
        <w:rFonts w:ascii="Symbol" w:hAnsi="Symbol" w:hint="default"/>
        <w:sz w:val="20"/>
      </w:rPr>
    </w:lvl>
    <w:lvl w:ilvl="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5" w15:restartNumberingAfterBreak="0">
    <w:nsid w:val="164C0644"/>
    <w:multiLevelType w:val="hybridMultilevel"/>
    <w:tmpl w:val="0010E7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66A0D7B"/>
    <w:multiLevelType w:val="multilevel"/>
    <w:tmpl w:val="C0EE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0630A7"/>
    <w:multiLevelType w:val="hybridMultilevel"/>
    <w:tmpl w:val="4BDC9B48"/>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DAC1398"/>
    <w:multiLevelType w:val="hybridMultilevel"/>
    <w:tmpl w:val="C36ED20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9" w15:restartNumberingAfterBreak="0">
    <w:nsid w:val="1E84781D"/>
    <w:multiLevelType w:val="multilevel"/>
    <w:tmpl w:val="D5804A4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1270CFD"/>
    <w:multiLevelType w:val="multilevel"/>
    <w:tmpl w:val="08421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B11E63"/>
    <w:multiLevelType w:val="hybridMultilevel"/>
    <w:tmpl w:val="B0A069BA"/>
    <w:lvl w:ilvl="0" w:tplc="631A4F1A">
      <w:start w:val="1"/>
      <w:numFmt w:val="bullet"/>
      <w:lvlText w:val=""/>
      <w:lvlJc w:val="left"/>
      <w:pPr>
        <w:ind w:left="720" w:hanging="360"/>
      </w:pPr>
      <w:rPr>
        <w:rFonts w:ascii="Symbol" w:hAnsi="Symbol" w:hint="default"/>
      </w:rPr>
    </w:lvl>
    <w:lvl w:ilvl="1" w:tplc="22EC161E">
      <w:start w:val="1"/>
      <w:numFmt w:val="bullet"/>
      <w:lvlText w:val=""/>
      <w:lvlJc w:val="left"/>
      <w:pPr>
        <w:ind w:left="1440" w:hanging="360"/>
      </w:pPr>
      <w:rPr>
        <w:rFonts w:ascii="Symbol" w:hAnsi="Symbol" w:hint="default"/>
      </w:rPr>
    </w:lvl>
    <w:lvl w:ilvl="2" w:tplc="DFAA0942">
      <w:start w:val="1"/>
      <w:numFmt w:val="bullet"/>
      <w:lvlText w:val=""/>
      <w:lvlJc w:val="left"/>
      <w:pPr>
        <w:ind w:left="2160" w:hanging="360"/>
      </w:pPr>
      <w:rPr>
        <w:rFonts w:ascii="Wingdings" w:hAnsi="Wingdings" w:hint="default"/>
      </w:rPr>
    </w:lvl>
    <w:lvl w:ilvl="3" w:tplc="87A8DAEA">
      <w:start w:val="1"/>
      <w:numFmt w:val="bullet"/>
      <w:lvlText w:val=""/>
      <w:lvlJc w:val="left"/>
      <w:pPr>
        <w:ind w:left="2880" w:hanging="360"/>
      </w:pPr>
      <w:rPr>
        <w:rFonts w:ascii="Symbol" w:hAnsi="Symbol" w:hint="default"/>
      </w:rPr>
    </w:lvl>
    <w:lvl w:ilvl="4" w:tplc="E05E04F2">
      <w:start w:val="1"/>
      <w:numFmt w:val="bullet"/>
      <w:lvlText w:val="o"/>
      <w:lvlJc w:val="left"/>
      <w:pPr>
        <w:ind w:left="3600" w:hanging="360"/>
      </w:pPr>
      <w:rPr>
        <w:rFonts w:ascii="Courier New" w:hAnsi="Courier New" w:cs="Times New Roman" w:hint="default"/>
      </w:rPr>
    </w:lvl>
    <w:lvl w:ilvl="5" w:tplc="321E33DE">
      <w:start w:val="1"/>
      <w:numFmt w:val="bullet"/>
      <w:lvlText w:val=""/>
      <w:lvlJc w:val="left"/>
      <w:pPr>
        <w:ind w:left="4320" w:hanging="360"/>
      </w:pPr>
      <w:rPr>
        <w:rFonts w:ascii="Wingdings" w:hAnsi="Wingdings" w:hint="default"/>
      </w:rPr>
    </w:lvl>
    <w:lvl w:ilvl="6" w:tplc="4AD2D906">
      <w:start w:val="1"/>
      <w:numFmt w:val="bullet"/>
      <w:lvlText w:val=""/>
      <w:lvlJc w:val="left"/>
      <w:pPr>
        <w:ind w:left="5040" w:hanging="360"/>
      </w:pPr>
      <w:rPr>
        <w:rFonts w:ascii="Symbol" w:hAnsi="Symbol" w:hint="default"/>
      </w:rPr>
    </w:lvl>
    <w:lvl w:ilvl="7" w:tplc="34005634">
      <w:start w:val="1"/>
      <w:numFmt w:val="bullet"/>
      <w:lvlText w:val="o"/>
      <w:lvlJc w:val="left"/>
      <w:pPr>
        <w:ind w:left="5760" w:hanging="360"/>
      </w:pPr>
      <w:rPr>
        <w:rFonts w:ascii="Courier New" w:hAnsi="Courier New" w:cs="Times New Roman" w:hint="default"/>
      </w:rPr>
    </w:lvl>
    <w:lvl w:ilvl="8" w:tplc="961EAB82">
      <w:start w:val="1"/>
      <w:numFmt w:val="bullet"/>
      <w:lvlText w:val=""/>
      <w:lvlJc w:val="left"/>
      <w:pPr>
        <w:ind w:left="6480" w:hanging="360"/>
      </w:pPr>
      <w:rPr>
        <w:rFonts w:ascii="Wingdings" w:hAnsi="Wingdings" w:hint="default"/>
      </w:rPr>
    </w:lvl>
  </w:abstractNum>
  <w:abstractNum w:abstractNumId="12" w15:restartNumberingAfterBreak="0">
    <w:nsid w:val="263C7B4D"/>
    <w:multiLevelType w:val="hybridMultilevel"/>
    <w:tmpl w:val="2E62CD54"/>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6EC5D37"/>
    <w:multiLevelType w:val="hybridMultilevel"/>
    <w:tmpl w:val="B4D8480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4" w15:restartNumberingAfterBreak="0">
    <w:nsid w:val="299276D3"/>
    <w:multiLevelType w:val="multilevel"/>
    <w:tmpl w:val="88EC2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3B5C82"/>
    <w:multiLevelType w:val="hybridMultilevel"/>
    <w:tmpl w:val="45AAEEE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6" w15:restartNumberingAfterBreak="0">
    <w:nsid w:val="2EDB52AA"/>
    <w:multiLevelType w:val="multilevel"/>
    <w:tmpl w:val="02724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DC1A2B"/>
    <w:multiLevelType w:val="multilevel"/>
    <w:tmpl w:val="1BAC0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941A71"/>
    <w:multiLevelType w:val="hybridMultilevel"/>
    <w:tmpl w:val="3710E8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9147F01"/>
    <w:multiLevelType w:val="hybridMultilevel"/>
    <w:tmpl w:val="1A8488F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C460BCD"/>
    <w:multiLevelType w:val="multilevel"/>
    <w:tmpl w:val="B9323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E663A6"/>
    <w:multiLevelType w:val="hybridMultilevel"/>
    <w:tmpl w:val="55E0F64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2" w15:restartNumberingAfterBreak="0">
    <w:nsid w:val="40315508"/>
    <w:multiLevelType w:val="multilevel"/>
    <w:tmpl w:val="A22AC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853BE0"/>
    <w:multiLevelType w:val="hybridMultilevel"/>
    <w:tmpl w:val="624EAB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439C0B55"/>
    <w:multiLevelType w:val="multilevel"/>
    <w:tmpl w:val="C0807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B044B4"/>
    <w:multiLevelType w:val="multilevel"/>
    <w:tmpl w:val="E6644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8943AE"/>
    <w:multiLevelType w:val="multilevel"/>
    <w:tmpl w:val="68E22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C95545"/>
    <w:multiLevelType w:val="multilevel"/>
    <w:tmpl w:val="04B01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985D53"/>
    <w:multiLevelType w:val="multilevel"/>
    <w:tmpl w:val="FD8EE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BA5B4F"/>
    <w:multiLevelType w:val="hybridMultilevel"/>
    <w:tmpl w:val="4ACE22A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0" w15:restartNumberingAfterBreak="0">
    <w:nsid w:val="532A37D1"/>
    <w:multiLevelType w:val="multilevel"/>
    <w:tmpl w:val="24D4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9F2444"/>
    <w:multiLevelType w:val="multilevel"/>
    <w:tmpl w:val="DB921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2915AB"/>
    <w:multiLevelType w:val="hybridMultilevel"/>
    <w:tmpl w:val="44A27EB0"/>
    <w:lvl w:ilvl="0" w:tplc="A78E9C92">
      <w:start w:val="1"/>
      <w:numFmt w:val="decimal"/>
      <w:lvlText w:val="%1."/>
      <w:lvlJc w:val="left"/>
      <w:pPr>
        <w:ind w:left="720" w:hanging="360"/>
      </w:pPr>
    </w:lvl>
    <w:lvl w:ilvl="1" w:tplc="2F540540">
      <w:start w:val="1"/>
      <w:numFmt w:val="lowerLetter"/>
      <w:lvlText w:val="%2."/>
      <w:lvlJc w:val="left"/>
      <w:pPr>
        <w:ind w:left="1440" w:hanging="360"/>
      </w:pPr>
    </w:lvl>
    <w:lvl w:ilvl="2" w:tplc="DC569330">
      <w:start w:val="1"/>
      <w:numFmt w:val="lowerRoman"/>
      <w:lvlText w:val="%3."/>
      <w:lvlJc w:val="right"/>
      <w:pPr>
        <w:ind w:left="2160" w:hanging="180"/>
      </w:pPr>
    </w:lvl>
    <w:lvl w:ilvl="3" w:tplc="0816A2A4">
      <w:start w:val="1"/>
      <w:numFmt w:val="decimal"/>
      <w:lvlText w:val="%4."/>
      <w:lvlJc w:val="left"/>
      <w:pPr>
        <w:ind w:left="2880" w:hanging="360"/>
      </w:pPr>
    </w:lvl>
    <w:lvl w:ilvl="4" w:tplc="0FCA2BFE">
      <w:start w:val="1"/>
      <w:numFmt w:val="lowerLetter"/>
      <w:lvlText w:val="%5."/>
      <w:lvlJc w:val="left"/>
      <w:pPr>
        <w:ind w:left="3600" w:hanging="360"/>
      </w:pPr>
    </w:lvl>
    <w:lvl w:ilvl="5" w:tplc="0486D3F4">
      <w:start w:val="1"/>
      <w:numFmt w:val="lowerRoman"/>
      <w:lvlText w:val="%6."/>
      <w:lvlJc w:val="right"/>
      <w:pPr>
        <w:ind w:left="4320" w:hanging="180"/>
      </w:pPr>
    </w:lvl>
    <w:lvl w:ilvl="6" w:tplc="AE6C14F8">
      <w:start w:val="1"/>
      <w:numFmt w:val="decimal"/>
      <w:lvlText w:val="%7."/>
      <w:lvlJc w:val="left"/>
      <w:pPr>
        <w:ind w:left="5040" w:hanging="360"/>
      </w:pPr>
    </w:lvl>
    <w:lvl w:ilvl="7" w:tplc="C6D0A136">
      <w:start w:val="1"/>
      <w:numFmt w:val="lowerLetter"/>
      <w:lvlText w:val="%8."/>
      <w:lvlJc w:val="left"/>
      <w:pPr>
        <w:ind w:left="5760" w:hanging="360"/>
      </w:pPr>
    </w:lvl>
    <w:lvl w:ilvl="8" w:tplc="05A6021C">
      <w:start w:val="1"/>
      <w:numFmt w:val="lowerRoman"/>
      <w:lvlText w:val="%9."/>
      <w:lvlJc w:val="right"/>
      <w:pPr>
        <w:ind w:left="6480" w:hanging="180"/>
      </w:pPr>
    </w:lvl>
  </w:abstractNum>
  <w:abstractNum w:abstractNumId="33" w15:restartNumberingAfterBreak="0">
    <w:nsid w:val="5A430CFA"/>
    <w:multiLevelType w:val="multilevel"/>
    <w:tmpl w:val="2B92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C679A1"/>
    <w:multiLevelType w:val="hybridMultilevel"/>
    <w:tmpl w:val="CB7263A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5" w15:restartNumberingAfterBreak="0">
    <w:nsid w:val="61BA6001"/>
    <w:multiLevelType w:val="multilevel"/>
    <w:tmpl w:val="D5804A4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2EC419B"/>
    <w:multiLevelType w:val="multilevel"/>
    <w:tmpl w:val="47A01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A52CFB"/>
    <w:multiLevelType w:val="hybridMultilevel"/>
    <w:tmpl w:val="92CC17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68F96A93"/>
    <w:multiLevelType w:val="multilevel"/>
    <w:tmpl w:val="C0F6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593AB1"/>
    <w:multiLevelType w:val="multilevel"/>
    <w:tmpl w:val="BDAE4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074C2F"/>
    <w:multiLevelType w:val="multilevel"/>
    <w:tmpl w:val="CACA4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002846"/>
    <w:multiLevelType w:val="hybridMultilevel"/>
    <w:tmpl w:val="848096D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2" w15:restartNumberingAfterBreak="0">
    <w:nsid w:val="6B322313"/>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3" w15:restartNumberingAfterBreak="0">
    <w:nsid w:val="740A04D7"/>
    <w:multiLevelType w:val="hybridMultilevel"/>
    <w:tmpl w:val="AB32138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4" w15:restartNumberingAfterBreak="0">
    <w:nsid w:val="77280A83"/>
    <w:multiLevelType w:val="multilevel"/>
    <w:tmpl w:val="D90E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A524B9"/>
    <w:multiLevelType w:val="hybridMultilevel"/>
    <w:tmpl w:val="C012FB1E"/>
    <w:lvl w:ilvl="0" w:tplc="0416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CDE16CC"/>
    <w:multiLevelType w:val="hybridMultilevel"/>
    <w:tmpl w:val="6E3090E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7DB9741B"/>
    <w:multiLevelType w:val="multilevel"/>
    <w:tmpl w:val="042A0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517922">
    <w:abstractNumId w:val="42"/>
  </w:num>
  <w:num w:numId="2" w16cid:durableId="1700231258">
    <w:abstractNumId w:val="42"/>
  </w:num>
  <w:num w:numId="3" w16cid:durableId="1910651828">
    <w:abstractNumId w:val="4"/>
  </w:num>
  <w:num w:numId="4" w16cid:durableId="1568495361">
    <w:abstractNumId w:val="24"/>
  </w:num>
  <w:num w:numId="5" w16cid:durableId="933515119">
    <w:abstractNumId w:val="33"/>
  </w:num>
  <w:num w:numId="6" w16cid:durableId="1771969004">
    <w:abstractNumId w:val="16"/>
  </w:num>
  <w:num w:numId="7" w16cid:durableId="738946083">
    <w:abstractNumId w:val="36"/>
  </w:num>
  <w:num w:numId="8" w16cid:durableId="1079791135">
    <w:abstractNumId w:val="14"/>
  </w:num>
  <w:num w:numId="9" w16cid:durableId="740836789">
    <w:abstractNumId w:val="25"/>
  </w:num>
  <w:num w:numId="10" w16cid:durableId="1989748775">
    <w:abstractNumId w:val="39"/>
  </w:num>
  <w:num w:numId="11" w16cid:durableId="67849737">
    <w:abstractNumId w:val="38"/>
  </w:num>
  <w:num w:numId="12" w16cid:durableId="904339498">
    <w:abstractNumId w:val="12"/>
  </w:num>
  <w:num w:numId="13" w16cid:durableId="1302885638">
    <w:abstractNumId w:val="6"/>
  </w:num>
  <w:num w:numId="14" w16cid:durableId="1880431500">
    <w:abstractNumId w:val="20"/>
  </w:num>
  <w:num w:numId="15" w16cid:durableId="915867703">
    <w:abstractNumId w:val="47"/>
  </w:num>
  <w:num w:numId="16" w16cid:durableId="1874270751">
    <w:abstractNumId w:val="22"/>
  </w:num>
  <w:num w:numId="17" w16cid:durableId="360714513">
    <w:abstractNumId w:val="27"/>
  </w:num>
  <w:num w:numId="18" w16cid:durableId="2079936195">
    <w:abstractNumId w:val="44"/>
  </w:num>
  <w:num w:numId="19" w16cid:durableId="2016031334">
    <w:abstractNumId w:val="17"/>
  </w:num>
  <w:num w:numId="20" w16cid:durableId="479544798">
    <w:abstractNumId w:val="31"/>
  </w:num>
  <w:num w:numId="21" w16cid:durableId="907032481">
    <w:abstractNumId w:val="40"/>
  </w:num>
  <w:num w:numId="22" w16cid:durableId="690180962">
    <w:abstractNumId w:val="28"/>
  </w:num>
  <w:num w:numId="23" w16cid:durableId="1634093367">
    <w:abstractNumId w:val="1"/>
  </w:num>
  <w:num w:numId="24" w16cid:durableId="283582877">
    <w:abstractNumId w:val="2"/>
  </w:num>
  <w:num w:numId="25" w16cid:durableId="616566500">
    <w:abstractNumId w:val="26"/>
  </w:num>
  <w:num w:numId="26" w16cid:durableId="1908801844">
    <w:abstractNumId w:val="10"/>
  </w:num>
  <w:num w:numId="27" w16cid:durableId="591280830">
    <w:abstractNumId w:val="30"/>
  </w:num>
  <w:num w:numId="28" w16cid:durableId="483619221">
    <w:abstractNumId w:val="18"/>
  </w:num>
  <w:num w:numId="29" w16cid:durableId="1521581289">
    <w:abstractNumId w:val="7"/>
  </w:num>
  <w:num w:numId="30" w16cid:durableId="1486699720">
    <w:abstractNumId w:val="45"/>
  </w:num>
  <w:num w:numId="31" w16cid:durableId="838041014">
    <w:abstractNumId w:val="37"/>
  </w:num>
  <w:num w:numId="32" w16cid:durableId="1498838158">
    <w:abstractNumId w:val="19"/>
  </w:num>
  <w:num w:numId="33" w16cid:durableId="781875599">
    <w:abstractNumId w:val="23"/>
  </w:num>
  <w:num w:numId="34" w16cid:durableId="1743022394">
    <w:abstractNumId w:val="13"/>
  </w:num>
  <w:num w:numId="35" w16cid:durableId="197864159">
    <w:abstractNumId w:val="34"/>
  </w:num>
  <w:num w:numId="36" w16cid:durableId="1165047401">
    <w:abstractNumId w:val="15"/>
  </w:num>
  <w:num w:numId="37" w16cid:durableId="346099158">
    <w:abstractNumId w:val="43"/>
  </w:num>
  <w:num w:numId="38" w16cid:durableId="976225573">
    <w:abstractNumId w:val="8"/>
  </w:num>
  <w:num w:numId="39" w16cid:durableId="1704329414">
    <w:abstractNumId w:val="41"/>
  </w:num>
  <w:num w:numId="40" w16cid:durableId="1836915307">
    <w:abstractNumId w:val="21"/>
  </w:num>
  <w:num w:numId="41" w16cid:durableId="608196225">
    <w:abstractNumId w:val="29"/>
  </w:num>
  <w:num w:numId="42" w16cid:durableId="17545999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406725856">
    <w:abstractNumId w:val="11"/>
    <w:lvlOverride w:ilvl="0"/>
    <w:lvlOverride w:ilvl="1"/>
    <w:lvlOverride w:ilvl="2"/>
    <w:lvlOverride w:ilvl="3"/>
    <w:lvlOverride w:ilvl="4"/>
    <w:lvlOverride w:ilvl="5"/>
    <w:lvlOverride w:ilvl="6"/>
    <w:lvlOverride w:ilvl="7"/>
    <w:lvlOverride w:ilvl="8"/>
  </w:num>
  <w:num w:numId="44" w16cid:durableId="31733559">
    <w:abstractNumId w:val="0"/>
  </w:num>
  <w:num w:numId="45" w16cid:durableId="1792746831">
    <w:abstractNumId w:val="3"/>
  </w:num>
  <w:num w:numId="46" w16cid:durableId="210305724">
    <w:abstractNumId w:val="9"/>
  </w:num>
  <w:num w:numId="47" w16cid:durableId="1132749485">
    <w:abstractNumId w:val="35"/>
  </w:num>
  <w:num w:numId="48" w16cid:durableId="1913809386">
    <w:abstractNumId w:val="5"/>
  </w:num>
  <w:num w:numId="49" w16cid:durableId="64911327">
    <w:abstractNumId w:val="4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D10"/>
    <w:rsid w:val="000045D7"/>
    <w:rsid w:val="00005C1C"/>
    <w:rsid w:val="00005C83"/>
    <w:rsid w:val="00011DE6"/>
    <w:rsid w:val="0001423B"/>
    <w:rsid w:val="00015565"/>
    <w:rsid w:val="00024C88"/>
    <w:rsid w:val="0002726D"/>
    <w:rsid w:val="000276AE"/>
    <w:rsid w:val="000276CE"/>
    <w:rsid w:val="00034687"/>
    <w:rsid w:val="00034DC6"/>
    <w:rsid w:val="000405AA"/>
    <w:rsid w:val="00041105"/>
    <w:rsid w:val="0005097B"/>
    <w:rsid w:val="0005216D"/>
    <w:rsid w:val="000549BF"/>
    <w:rsid w:val="00055A41"/>
    <w:rsid w:val="000564A8"/>
    <w:rsid w:val="0006152C"/>
    <w:rsid w:val="00073E49"/>
    <w:rsid w:val="00074AC0"/>
    <w:rsid w:val="00075480"/>
    <w:rsid w:val="00080604"/>
    <w:rsid w:val="0008295A"/>
    <w:rsid w:val="00084651"/>
    <w:rsid w:val="00085A74"/>
    <w:rsid w:val="00087BCB"/>
    <w:rsid w:val="00094C5A"/>
    <w:rsid w:val="000A0A48"/>
    <w:rsid w:val="000A3714"/>
    <w:rsid w:val="000A3F03"/>
    <w:rsid w:val="000B170E"/>
    <w:rsid w:val="000B17C6"/>
    <w:rsid w:val="000B26A0"/>
    <w:rsid w:val="000B27CD"/>
    <w:rsid w:val="000B701B"/>
    <w:rsid w:val="000C397E"/>
    <w:rsid w:val="000C4072"/>
    <w:rsid w:val="000D5E4D"/>
    <w:rsid w:val="000E1C4C"/>
    <w:rsid w:val="000E2915"/>
    <w:rsid w:val="000E7934"/>
    <w:rsid w:val="000F3DA5"/>
    <w:rsid w:val="000F7D73"/>
    <w:rsid w:val="001003BC"/>
    <w:rsid w:val="00100F19"/>
    <w:rsid w:val="001071F6"/>
    <w:rsid w:val="001113AE"/>
    <w:rsid w:val="00112781"/>
    <w:rsid w:val="00113152"/>
    <w:rsid w:val="00117949"/>
    <w:rsid w:val="00121881"/>
    <w:rsid w:val="00123B70"/>
    <w:rsid w:val="00125D0B"/>
    <w:rsid w:val="00126CE2"/>
    <w:rsid w:val="0013216D"/>
    <w:rsid w:val="00136D3C"/>
    <w:rsid w:val="00140180"/>
    <w:rsid w:val="001501A1"/>
    <w:rsid w:val="00152012"/>
    <w:rsid w:val="0015202E"/>
    <w:rsid w:val="0015472E"/>
    <w:rsid w:val="00161B7A"/>
    <w:rsid w:val="00167572"/>
    <w:rsid w:val="00172BAD"/>
    <w:rsid w:val="001748AF"/>
    <w:rsid w:val="00181E2D"/>
    <w:rsid w:val="00185C20"/>
    <w:rsid w:val="00187AA0"/>
    <w:rsid w:val="00191C7D"/>
    <w:rsid w:val="00194F2E"/>
    <w:rsid w:val="00194F4D"/>
    <w:rsid w:val="00195994"/>
    <w:rsid w:val="00197D73"/>
    <w:rsid w:val="001A20AB"/>
    <w:rsid w:val="001A5E1D"/>
    <w:rsid w:val="001A6DA1"/>
    <w:rsid w:val="001A78B1"/>
    <w:rsid w:val="001A7D65"/>
    <w:rsid w:val="001B411B"/>
    <w:rsid w:val="001B5100"/>
    <w:rsid w:val="001B535E"/>
    <w:rsid w:val="001C0974"/>
    <w:rsid w:val="001C13E7"/>
    <w:rsid w:val="001C486F"/>
    <w:rsid w:val="001D0851"/>
    <w:rsid w:val="001D26CF"/>
    <w:rsid w:val="001D6347"/>
    <w:rsid w:val="001D72FC"/>
    <w:rsid w:val="001D7CCE"/>
    <w:rsid w:val="001E1D7B"/>
    <w:rsid w:val="001E3758"/>
    <w:rsid w:val="001E680C"/>
    <w:rsid w:val="001F02BE"/>
    <w:rsid w:val="001F1FF3"/>
    <w:rsid w:val="001F27A6"/>
    <w:rsid w:val="001F3C2F"/>
    <w:rsid w:val="001F3D27"/>
    <w:rsid w:val="001F5319"/>
    <w:rsid w:val="001F5547"/>
    <w:rsid w:val="001F564B"/>
    <w:rsid w:val="001F5AC2"/>
    <w:rsid w:val="001F61A1"/>
    <w:rsid w:val="001F65FA"/>
    <w:rsid w:val="001F7CCE"/>
    <w:rsid w:val="00203865"/>
    <w:rsid w:val="00203CFD"/>
    <w:rsid w:val="00204075"/>
    <w:rsid w:val="00204284"/>
    <w:rsid w:val="00212909"/>
    <w:rsid w:val="0021398A"/>
    <w:rsid w:val="00213E3C"/>
    <w:rsid w:val="0021529D"/>
    <w:rsid w:val="00221CAF"/>
    <w:rsid w:val="00222C88"/>
    <w:rsid w:val="00224B1B"/>
    <w:rsid w:val="00227530"/>
    <w:rsid w:val="00231C2A"/>
    <w:rsid w:val="00231D80"/>
    <w:rsid w:val="002332A6"/>
    <w:rsid w:val="002332F4"/>
    <w:rsid w:val="00233EB8"/>
    <w:rsid w:val="0023516E"/>
    <w:rsid w:val="00242E4F"/>
    <w:rsid w:val="002439BE"/>
    <w:rsid w:val="00244791"/>
    <w:rsid w:val="0024676D"/>
    <w:rsid w:val="0025250B"/>
    <w:rsid w:val="0025313F"/>
    <w:rsid w:val="00254232"/>
    <w:rsid w:val="00254F88"/>
    <w:rsid w:val="00256336"/>
    <w:rsid w:val="00257BC8"/>
    <w:rsid w:val="00257EE1"/>
    <w:rsid w:val="00263851"/>
    <w:rsid w:val="002658AD"/>
    <w:rsid w:val="00270B89"/>
    <w:rsid w:val="002731C1"/>
    <w:rsid w:val="00277CDB"/>
    <w:rsid w:val="00280AC9"/>
    <w:rsid w:val="00285C9E"/>
    <w:rsid w:val="0029132E"/>
    <w:rsid w:val="00292237"/>
    <w:rsid w:val="00293618"/>
    <w:rsid w:val="002955C4"/>
    <w:rsid w:val="00296655"/>
    <w:rsid w:val="002A1A27"/>
    <w:rsid w:val="002A5063"/>
    <w:rsid w:val="002B29BF"/>
    <w:rsid w:val="002B48C9"/>
    <w:rsid w:val="002B5E63"/>
    <w:rsid w:val="002B6B8D"/>
    <w:rsid w:val="002C0709"/>
    <w:rsid w:val="002C355A"/>
    <w:rsid w:val="002C3C36"/>
    <w:rsid w:val="002C49CB"/>
    <w:rsid w:val="002D09C9"/>
    <w:rsid w:val="002D11B9"/>
    <w:rsid w:val="002D1E3D"/>
    <w:rsid w:val="002D4964"/>
    <w:rsid w:val="002D5A7A"/>
    <w:rsid w:val="002D6A6A"/>
    <w:rsid w:val="002D7D92"/>
    <w:rsid w:val="002E35F2"/>
    <w:rsid w:val="002E4655"/>
    <w:rsid w:val="002E5716"/>
    <w:rsid w:val="002E5AB3"/>
    <w:rsid w:val="002E6EAC"/>
    <w:rsid w:val="002F2EB7"/>
    <w:rsid w:val="002F3E2B"/>
    <w:rsid w:val="002F76D3"/>
    <w:rsid w:val="002F7B49"/>
    <w:rsid w:val="00303595"/>
    <w:rsid w:val="003057CA"/>
    <w:rsid w:val="003075F4"/>
    <w:rsid w:val="00307998"/>
    <w:rsid w:val="00310C2B"/>
    <w:rsid w:val="003116F3"/>
    <w:rsid w:val="00313173"/>
    <w:rsid w:val="003131DC"/>
    <w:rsid w:val="003135E0"/>
    <w:rsid w:val="00314F90"/>
    <w:rsid w:val="003225AA"/>
    <w:rsid w:val="00325B40"/>
    <w:rsid w:val="00331AE7"/>
    <w:rsid w:val="00332CB4"/>
    <w:rsid w:val="00336DEC"/>
    <w:rsid w:val="003375ED"/>
    <w:rsid w:val="003413C4"/>
    <w:rsid w:val="003414B1"/>
    <w:rsid w:val="00343D05"/>
    <w:rsid w:val="00347259"/>
    <w:rsid w:val="00350F81"/>
    <w:rsid w:val="0035106F"/>
    <w:rsid w:val="00351BED"/>
    <w:rsid w:val="0035218D"/>
    <w:rsid w:val="0035406E"/>
    <w:rsid w:val="0035621E"/>
    <w:rsid w:val="003562BE"/>
    <w:rsid w:val="00356AAB"/>
    <w:rsid w:val="00371B34"/>
    <w:rsid w:val="0037384B"/>
    <w:rsid w:val="003739FE"/>
    <w:rsid w:val="00377A6C"/>
    <w:rsid w:val="00380A1D"/>
    <w:rsid w:val="00384327"/>
    <w:rsid w:val="00393698"/>
    <w:rsid w:val="0039415D"/>
    <w:rsid w:val="0039458E"/>
    <w:rsid w:val="00395ACE"/>
    <w:rsid w:val="00397552"/>
    <w:rsid w:val="003A2836"/>
    <w:rsid w:val="003A31FA"/>
    <w:rsid w:val="003A5D59"/>
    <w:rsid w:val="003A78CB"/>
    <w:rsid w:val="003B7C3D"/>
    <w:rsid w:val="003C3686"/>
    <w:rsid w:val="003C4DCD"/>
    <w:rsid w:val="003C5255"/>
    <w:rsid w:val="003C525C"/>
    <w:rsid w:val="003C6932"/>
    <w:rsid w:val="003C6A4C"/>
    <w:rsid w:val="003D0AB0"/>
    <w:rsid w:val="003D188E"/>
    <w:rsid w:val="003D237F"/>
    <w:rsid w:val="003D4F73"/>
    <w:rsid w:val="003D76BE"/>
    <w:rsid w:val="003E34BD"/>
    <w:rsid w:val="003E49CC"/>
    <w:rsid w:val="003F0791"/>
    <w:rsid w:val="003F1149"/>
    <w:rsid w:val="003F687C"/>
    <w:rsid w:val="003F7F51"/>
    <w:rsid w:val="00401551"/>
    <w:rsid w:val="00402857"/>
    <w:rsid w:val="004043C5"/>
    <w:rsid w:val="00404C2B"/>
    <w:rsid w:val="00404EC8"/>
    <w:rsid w:val="004065D9"/>
    <w:rsid w:val="0040660B"/>
    <w:rsid w:val="00407240"/>
    <w:rsid w:val="00407FA5"/>
    <w:rsid w:val="004101A9"/>
    <w:rsid w:val="00411FF6"/>
    <w:rsid w:val="0041748D"/>
    <w:rsid w:val="00417813"/>
    <w:rsid w:val="00420DA7"/>
    <w:rsid w:val="004247C4"/>
    <w:rsid w:val="00424A78"/>
    <w:rsid w:val="00432118"/>
    <w:rsid w:val="00433D5E"/>
    <w:rsid w:val="00435BCE"/>
    <w:rsid w:val="004365F9"/>
    <w:rsid w:val="00444256"/>
    <w:rsid w:val="004450EC"/>
    <w:rsid w:val="004475B4"/>
    <w:rsid w:val="00452701"/>
    <w:rsid w:val="0045405C"/>
    <w:rsid w:val="00454402"/>
    <w:rsid w:val="00460463"/>
    <w:rsid w:val="004607D1"/>
    <w:rsid w:val="0046194A"/>
    <w:rsid w:val="004624C4"/>
    <w:rsid w:val="00464E5D"/>
    <w:rsid w:val="004657D0"/>
    <w:rsid w:val="00465FA3"/>
    <w:rsid w:val="00466325"/>
    <w:rsid w:val="00467074"/>
    <w:rsid w:val="00470ED7"/>
    <w:rsid w:val="00482D1E"/>
    <w:rsid w:val="00483393"/>
    <w:rsid w:val="0048744A"/>
    <w:rsid w:val="00490F76"/>
    <w:rsid w:val="0049133B"/>
    <w:rsid w:val="00492B93"/>
    <w:rsid w:val="00492D28"/>
    <w:rsid w:val="00493711"/>
    <w:rsid w:val="0049393D"/>
    <w:rsid w:val="00493A74"/>
    <w:rsid w:val="00493E29"/>
    <w:rsid w:val="004947C8"/>
    <w:rsid w:val="00495836"/>
    <w:rsid w:val="004A0130"/>
    <w:rsid w:val="004A091E"/>
    <w:rsid w:val="004A11CA"/>
    <w:rsid w:val="004A1E54"/>
    <w:rsid w:val="004A232D"/>
    <w:rsid w:val="004A31DD"/>
    <w:rsid w:val="004A4132"/>
    <w:rsid w:val="004A5520"/>
    <w:rsid w:val="004B091C"/>
    <w:rsid w:val="004B1A7D"/>
    <w:rsid w:val="004B1F13"/>
    <w:rsid w:val="004B4689"/>
    <w:rsid w:val="004B4F56"/>
    <w:rsid w:val="004C093D"/>
    <w:rsid w:val="004C590E"/>
    <w:rsid w:val="004C6F58"/>
    <w:rsid w:val="004C7982"/>
    <w:rsid w:val="004D2E3A"/>
    <w:rsid w:val="004D3530"/>
    <w:rsid w:val="004D56D9"/>
    <w:rsid w:val="004D61AD"/>
    <w:rsid w:val="004E3C43"/>
    <w:rsid w:val="004E62C4"/>
    <w:rsid w:val="004E727F"/>
    <w:rsid w:val="004F453A"/>
    <w:rsid w:val="004F4DF7"/>
    <w:rsid w:val="00500A20"/>
    <w:rsid w:val="005041DD"/>
    <w:rsid w:val="0050631D"/>
    <w:rsid w:val="00507B1F"/>
    <w:rsid w:val="00510C25"/>
    <w:rsid w:val="0051181C"/>
    <w:rsid w:val="005176F2"/>
    <w:rsid w:val="00520B6C"/>
    <w:rsid w:val="0052733D"/>
    <w:rsid w:val="0054028A"/>
    <w:rsid w:val="005419C5"/>
    <w:rsid w:val="00543233"/>
    <w:rsid w:val="0054433F"/>
    <w:rsid w:val="005461CC"/>
    <w:rsid w:val="005530B8"/>
    <w:rsid w:val="00553CF1"/>
    <w:rsid w:val="00557581"/>
    <w:rsid w:val="005575AD"/>
    <w:rsid w:val="00557AAA"/>
    <w:rsid w:val="005624B2"/>
    <w:rsid w:val="00566A93"/>
    <w:rsid w:val="0057218B"/>
    <w:rsid w:val="005739F3"/>
    <w:rsid w:val="00582587"/>
    <w:rsid w:val="00582F65"/>
    <w:rsid w:val="0058333B"/>
    <w:rsid w:val="00583F03"/>
    <w:rsid w:val="00584643"/>
    <w:rsid w:val="00586410"/>
    <w:rsid w:val="00590EAC"/>
    <w:rsid w:val="0059720E"/>
    <w:rsid w:val="00597E3B"/>
    <w:rsid w:val="005A0436"/>
    <w:rsid w:val="005A22EA"/>
    <w:rsid w:val="005A347A"/>
    <w:rsid w:val="005A5699"/>
    <w:rsid w:val="005B37DB"/>
    <w:rsid w:val="005B7FB6"/>
    <w:rsid w:val="005C2254"/>
    <w:rsid w:val="005C5AA5"/>
    <w:rsid w:val="005C7477"/>
    <w:rsid w:val="005D1135"/>
    <w:rsid w:val="005E00A7"/>
    <w:rsid w:val="005E2A5D"/>
    <w:rsid w:val="005F077F"/>
    <w:rsid w:val="005F1536"/>
    <w:rsid w:val="005F2281"/>
    <w:rsid w:val="005F2308"/>
    <w:rsid w:val="005F35C3"/>
    <w:rsid w:val="005F379C"/>
    <w:rsid w:val="005F6BF6"/>
    <w:rsid w:val="005F703D"/>
    <w:rsid w:val="005F75F6"/>
    <w:rsid w:val="005F7C90"/>
    <w:rsid w:val="00602D1E"/>
    <w:rsid w:val="0060430B"/>
    <w:rsid w:val="00604A4F"/>
    <w:rsid w:val="0060537E"/>
    <w:rsid w:val="0060682C"/>
    <w:rsid w:val="00606A53"/>
    <w:rsid w:val="006076A9"/>
    <w:rsid w:val="00607C0D"/>
    <w:rsid w:val="00611EBC"/>
    <w:rsid w:val="00613B93"/>
    <w:rsid w:val="00617223"/>
    <w:rsid w:val="00621ED7"/>
    <w:rsid w:val="006240DE"/>
    <w:rsid w:val="00624C76"/>
    <w:rsid w:val="00625961"/>
    <w:rsid w:val="00627AAB"/>
    <w:rsid w:val="00632E30"/>
    <w:rsid w:val="00633255"/>
    <w:rsid w:val="00636537"/>
    <w:rsid w:val="00636614"/>
    <w:rsid w:val="00637C8E"/>
    <w:rsid w:val="00643FB3"/>
    <w:rsid w:val="006515B6"/>
    <w:rsid w:val="00656C87"/>
    <w:rsid w:val="006606E0"/>
    <w:rsid w:val="00662B52"/>
    <w:rsid w:val="00662F02"/>
    <w:rsid w:val="006665A8"/>
    <w:rsid w:val="00677EC8"/>
    <w:rsid w:val="00680D3E"/>
    <w:rsid w:val="00683CE3"/>
    <w:rsid w:val="0068402B"/>
    <w:rsid w:val="00690133"/>
    <w:rsid w:val="00691ADC"/>
    <w:rsid w:val="006925AD"/>
    <w:rsid w:val="00693890"/>
    <w:rsid w:val="006958E7"/>
    <w:rsid w:val="006A3564"/>
    <w:rsid w:val="006A3C7C"/>
    <w:rsid w:val="006B352F"/>
    <w:rsid w:val="006B4012"/>
    <w:rsid w:val="006C2353"/>
    <w:rsid w:val="006C390F"/>
    <w:rsid w:val="006C508D"/>
    <w:rsid w:val="006C5544"/>
    <w:rsid w:val="006C5F64"/>
    <w:rsid w:val="006C734C"/>
    <w:rsid w:val="006C7C29"/>
    <w:rsid w:val="006D0404"/>
    <w:rsid w:val="006D13C1"/>
    <w:rsid w:val="006D388E"/>
    <w:rsid w:val="006E15A0"/>
    <w:rsid w:val="006E3D70"/>
    <w:rsid w:val="006E6D7C"/>
    <w:rsid w:val="006F041A"/>
    <w:rsid w:val="006F09F5"/>
    <w:rsid w:val="006F0AA0"/>
    <w:rsid w:val="006F285E"/>
    <w:rsid w:val="006F5AD8"/>
    <w:rsid w:val="006F5D98"/>
    <w:rsid w:val="006F7E0B"/>
    <w:rsid w:val="00701C1F"/>
    <w:rsid w:val="00705482"/>
    <w:rsid w:val="00705D41"/>
    <w:rsid w:val="00707745"/>
    <w:rsid w:val="0071148B"/>
    <w:rsid w:val="00712B1E"/>
    <w:rsid w:val="00714EB1"/>
    <w:rsid w:val="007203E7"/>
    <w:rsid w:val="007227C8"/>
    <w:rsid w:val="00723DCB"/>
    <w:rsid w:val="00724045"/>
    <w:rsid w:val="00725F25"/>
    <w:rsid w:val="0072616D"/>
    <w:rsid w:val="00726767"/>
    <w:rsid w:val="00727608"/>
    <w:rsid w:val="007312A7"/>
    <w:rsid w:val="007335C5"/>
    <w:rsid w:val="00740031"/>
    <w:rsid w:val="00743285"/>
    <w:rsid w:val="00744378"/>
    <w:rsid w:val="00745C80"/>
    <w:rsid w:val="00750F58"/>
    <w:rsid w:val="007545F8"/>
    <w:rsid w:val="00754976"/>
    <w:rsid w:val="00760988"/>
    <w:rsid w:val="007611ED"/>
    <w:rsid w:val="00763695"/>
    <w:rsid w:val="00764E07"/>
    <w:rsid w:val="00764E27"/>
    <w:rsid w:val="00766663"/>
    <w:rsid w:val="00766BCD"/>
    <w:rsid w:val="00780A9B"/>
    <w:rsid w:val="00783CCE"/>
    <w:rsid w:val="007845F6"/>
    <w:rsid w:val="007856CB"/>
    <w:rsid w:val="007867F0"/>
    <w:rsid w:val="007916AB"/>
    <w:rsid w:val="007917D5"/>
    <w:rsid w:val="00792BDF"/>
    <w:rsid w:val="007A287B"/>
    <w:rsid w:val="007A396A"/>
    <w:rsid w:val="007A72AE"/>
    <w:rsid w:val="007A77E5"/>
    <w:rsid w:val="007B104F"/>
    <w:rsid w:val="007B2198"/>
    <w:rsid w:val="007B2AC1"/>
    <w:rsid w:val="007B5F1E"/>
    <w:rsid w:val="007C348A"/>
    <w:rsid w:val="007C39E3"/>
    <w:rsid w:val="007C61F8"/>
    <w:rsid w:val="007C7BB8"/>
    <w:rsid w:val="007C7F85"/>
    <w:rsid w:val="007D04B8"/>
    <w:rsid w:val="007D0B71"/>
    <w:rsid w:val="007D166B"/>
    <w:rsid w:val="007D4FEB"/>
    <w:rsid w:val="007D5FE9"/>
    <w:rsid w:val="007D7B14"/>
    <w:rsid w:val="007E1A70"/>
    <w:rsid w:val="007E4DB4"/>
    <w:rsid w:val="007E6841"/>
    <w:rsid w:val="007E735F"/>
    <w:rsid w:val="007E761F"/>
    <w:rsid w:val="007F2773"/>
    <w:rsid w:val="007F287B"/>
    <w:rsid w:val="007F45B4"/>
    <w:rsid w:val="007F48A6"/>
    <w:rsid w:val="007F5790"/>
    <w:rsid w:val="007F6591"/>
    <w:rsid w:val="00801FD4"/>
    <w:rsid w:val="0080247A"/>
    <w:rsid w:val="008101EF"/>
    <w:rsid w:val="00811557"/>
    <w:rsid w:val="00811F84"/>
    <w:rsid w:val="00813B2B"/>
    <w:rsid w:val="008165CD"/>
    <w:rsid w:val="008166DA"/>
    <w:rsid w:val="00816B98"/>
    <w:rsid w:val="00821B8D"/>
    <w:rsid w:val="00821CCC"/>
    <w:rsid w:val="0082397F"/>
    <w:rsid w:val="0082417B"/>
    <w:rsid w:val="00824979"/>
    <w:rsid w:val="00824A1B"/>
    <w:rsid w:val="00830293"/>
    <w:rsid w:val="00831142"/>
    <w:rsid w:val="00831A20"/>
    <w:rsid w:val="00831D3E"/>
    <w:rsid w:val="00840046"/>
    <w:rsid w:val="00840E40"/>
    <w:rsid w:val="00841616"/>
    <w:rsid w:val="008420AD"/>
    <w:rsid w:val="00842ED4"/>
    <w:rsid w:val="00844E2B"/>
    <w:rsid w:val="008506EB"/>
    <w:rsid w:val="00850DCC"/>
    <w:rsid w:val="00852C13"/>
    <w:rsid w:val="00852CE0"/>
    <w:rsid w:val="00857E88"/>
    <w:rsid w:val="00862A8D"/>
    <w:rsid w:val="00862CA8"/>
    <w:rsid w:val="008650DA"/>
    <w:rsid w:val="00865D36"/>
    <w:rsid w:val="0087045C"/>
    <w:rsid w:val="00873BBA"/>
    <w:rsid w:val="0087725A"/>
    <w:rsid w:val="00880C38"/>
    <w:rsid w:val="00882CFB"/>
    <w:rsid w:val="00885185"/>
    <w:rsid w:val="008852DF"/>
    <w:rsid w:val="008867E9"/>
    <w:rsid w:val="00891CC3"/>
    <w:rsid w:val="00892E5F"/>
    <w:rsid w:val="00896002"/>
    <w:rsid w:val="008A2E94"/>
    <w:rsid w:val="008A608D"/>
    <w:rsid w:val="008A6CA2"/>
    <w:rsid w:val="008B3A20"/>
    <w:rsid w:val="008B436A"/>
    <w:rsid w:val="008C0547"/>
    <w:rsid w:val="008C0CE6"/>
    <w:rsid w:val="008C18A1"/>
    <w:rsid w:val="008C3FB5"/>
    <w:rsid w:val="008D0554"/>
    <w:rsid w:val="008D1B49"/>
    <w:rsid w:val="008D2D82"/>
    <w:rsid w:val="008D523E"/>
    <w:rsid w:val="008D5577"/>
    <w:rsid w:val="008E0E9A"/>
    <w:rsid w:val="008E6085"/>
    <w:rsid w:val="008F0110"/>
    <w:rsid w:val="008F06EC"/>
    <w:rsid w:val="008F4947"/>
    <w:rsid w:val="008F533E"/>
    <w:rsid w:val="008F5E19"/>
    <w:rsid w:val="008F633E"/>
    <w:rsid w:val="00903A77"/>
    <w:rsid w:val="009053C1"/>
    <w:rsid w:val="00905625"/>
    <w:rsid w:val="0090648E"/>
    <w:rsid w:val="00906B64"/>
    <w:rsid w:val="00906E1B"/>
    <w:rsid w:val="00910A17"/>
    <w:rsid w:val="00911A4C"/>
    <w:rsid w:val="00921CB3"/>
    <w:rsid w:val="00922C60"/>
    <w:rsid w:val="00925A82"/>
    <w:rsid w:val="009268F6"/>
    <w:rsid w:val="0092751A"/>
    <w:rsid w:val="009316B7"/>
    <w:rsid w:val="0093194A"/>
    <w:rsid w:val="009325A5"/>
    <w:rsid w:val="00933BD9"/>
    <w:rsid w:val="00945875"/>
    <w:rsid w:val="009501D5"/>
    <w:rsid w:val="00952B90"/>
    <w:rsid w:val="009533FC"/>
    <w:rsid w:val="00953FBB"/>
    <w:rsid w:val="00955D98"/>
    <w:rsid w:val="00955DA4"/>
    <w:rsid w:val="00961C7D"/>
    <w:rsid w:val="009628C9"/>
    <w:rsid w:val="00965F7E"/>
    <w:rsid w:val="00972739"/>
    <w:rsid w:val="00972CDD"/>
    <w:rsid w:val="00974DF5"/>
    <w:rsid w:val="009751E7"/>
    <w:rsid w:val="0097729C"/>
    <w:rsid w:val="0098365A"/>
    <w:rsid w:val="0098437B"/>
    <w:rsid w:val="009913A5"/>
    <w:rsid w:val="009913EA"/>
    <w:rsid w:val="00992220"/>
    <w:rsid w:val="00995300"/>
    <w:rsid w:val="009961C3"/>
    <w:rsid w:val="009971D4"/>
    <w:rsid w:val="009A37B1"/>
    <w:rsid w:val="009A46FE"/>
    <w:rsid w:val="009A581F"/>
    <w:rsid w:val="009A7295"/>
    <w:rsid w:val="009B12D5"/>
    <w:rsid w:val="009B2523"/>
    <w:rsid w:val="009B4497"/>
    <w:rsid w:val="009C07C0"/>
    <w:rsid w:val="009C10B9"/>
    <w:rsid w:val="009C59A1"/>
    <w:rsid w:val="009C61F0"/>
    <w:rsid w:val="009D0B71"/>
    <w:rsid w:val="009D1B47"/>
    <w:rsid w:val="009D5BC8"/>
    <w:rsid w:val="009D5CE4"/>
    <w:rsid w:val="009E2A92"/>
    <w:rsid w:val="009E4D90"/>
    <w:rsid w:val="009E5317"/>
    <w:rsid w:val="009F2E50"/>
    <w:rsid w:val="009F4DC8"/>
    <w:rsid w:val="009F5660"/>
    <w:rsid w:val="00A01DD1"/>
    <w:rsid w:val="00A01F66"/>
    <w:rsid w:val="00A0357D"/>
    <w:rsid w:val="00A10830"/>
    <w:rsid w:val="00A13041"/>
    <w:rsid w:val="00A15F23"/>
    <w:rsid w:val="00A22275"/>
    <w:rsid w:val="00A237F7"/>
    <w:rsid w:val="00A2519F"/>
    <w:rsid w:val="00A2639A"/>
    <w:rsid w:val="00A30668"/>
    <w:rsid w:val="00A30D9B"/>
    <w:rsid w:val="00A37EEA"/>
    <w:rsid w:val="00A37F0B"/>
    <w:rsid w:val="00A421A1"/>
    <w:rsid w:val="00A429E6"/>
    <w:rsid w:val="00A477BA"/>
    <w:rsid w:val="00A50193"/>
    <w:rsid w:val="00A51020"/>
    <w:rsid w:val="00A52F0E"/>
    <w:rsid w:val="00A61613"/>
    <w:rsid w:val="00A64358"/>
    <w:rsid w:val="00A649A4"/>
    <w:rsid w:val="00A6702B"/>
    <w:rsid w:val="00A70C91"/>
    <w:rsid w:val="00A71491"/>
    <w:rsid w:val="00A7207E"/>
    <w:rsid w:val="00A81464"/>
    <w:rsid w:val="00A85AD4"/>
    <w:rsid w:val="00A86321"/>
    <w:rsid w:val="00A871F4"/>
    <w:rsid w:val="00A93E46"/>
    <w:rsid w:val="00A95D8C"/>
    <w:rsid w:val="00AA4FA5"/>
    <w:rsid w:val="00AA5827"/>
    <w:rsid w:val="00AA7E76"/>
    <w:rsid w:val="00AB2D8E"/>
    <w:rsid w:val="00AB5AEB"/>
    <w:rsid w:val="00AB6498"/>
    <w:rsid w:val="00AB7FE2"/>
    <w:rsid w:val="00AC1166"/>
    <w:rsid w:val="00AC141E"/>
    <w:rsid w:val="00AC221F"/>
    <w:rsid w:val="00AC2EB2"/>
    <w:rsid w:val="00AC52B0"/>
    <w:rsid w:val="00AC5E28"/>
    <w:rsid w:val="00AD064F"/>
    <w:rsid w:val="00AD14CA"/>
    <w:rsid w:val="00AD32B5"/>
    <w:rsid w:val="00AE090F"/>
    <w:rsid w:val="00AE5930"/>
    <w:rsid w:val="00AF2D00"/>
    <w:rsid w:val="00AF33AB"/>
    <w:rsid w:val="00AF3A5F"/>
    <w:rsid w:val="00B04D59"/>
    <w:rsid w:val="00B14A9D"/>
    <w:rsid w:val="00B15AE1"/>
    <w:rsid w:val="00B15EE0"/>
    <w:rsid w:val="00B26AC2"/>
    <w:rsid w:val="00B274DE"/>
    <w:rsid w:val="00B31D81"/>
    <w:rsid w:val="00B3355E"/>
    <w:rsid w:val="00B36177"/>
    <w:rsid w:val="00B3743A"/>
    <w:rsid w:val="00B41F77"/>
    <w:rsid w:val="00B42B7B"/>
    <w:rsid w:val="00B43456"/>
    <w:rsid w:val="00B44A87"/>
    <w:rsid w:val="00B4580D"/>
    <w:rsid w:val="00B46A2A"/>
    <w:rsid w:val="00B4712C"/>
    <w:rsid w:val="00B4754F"/>
    <w:rsid w:val="00B47629"/>
    <w:rsid w:val="00B50AF9"/>
    <w:rsid w:val="00B52E74"/>
    <w:rsid w:val="00B53DE6"/>
    <w:rsid w:val="00B62D0C"/>
    <w:rsid w:val="00B65C85"/>
    <w:rsid w:val="00B66E75"/>
    <w:rsid w:val="00B6771E"/>
    <w:rsid w:val="00B71FAD"/>
    <w:rsid w:val="00B766D9"/>
    <w:rsid w:val="00B76C25"/>
    <w:rsid w:val="00B82456"/>
    <w:rsid w:val="00B82FC6"/>
    <w:rsid w:val="00B832BA"/>
    <w:rsid w:val="00B8374F"/>
    <w:rsid w:val="00B8451E"/>
    <w:rsid w:val="00B868F7"/>
    <w:rsid w:val="00B91D98"/>
    <w:rsid w:val="00B92B48"/>
    <w:rsid w:val="00B9508A"/>
    <w:rsid w:val="00BA0C0A"/>
    <w:rsid w:val="00BA1576"/>
    <w:rsid w:val="00BA39C3"/>
    <w:rsid w:val="00BA5F23"/>
    <w:rsid w:val="00BA626F"/>
    <w:rsid w:val="00BA6A27"/>
    <w:rsid w:val="00BB1BE6"/>
    <w:rsid w:val="00BB1F56"/>
    <w:rsid w:val="00BB46B8"/>
    <w:rsid w:val="00BB57F2"/>
    <w:rsid w:val="00BB7B21"/>
    <w:rsid w:val="00BC02D4"/>
    <w:rsid w:val="00BC5441"/>
    <w:rsid w:val="00BC73ED"/>
    <w:rsid w:val="00BC764C"/>
    <w:rsid w:val="00BD0601"/>
    <w:rsid w:val="00BD1BC0"/>
    <w:rsid w:val="00BD2EAB"/>
    <w:rsid w:val="00BD2F29"/>
    <w:rsid w:val="00BD3F63"/>
    <w:rsid w:val="00BD4725"/>
    <w:rsid w:val="00BD4CB0"/>
    <w:rsid w:val="00BD4DEA"/>
    <w:rsid w:val="00BD5730"/>
    <w:rsid w:val="00BD6D10"/>
    <w:rsid w:val="00BE1C44"/>
    <w:rsid w:val="00BE3D1D"/>
    <w:rsid w:val="00BE40AB"/>
    <w:rsid w:val="00BE425D"/>
    <w:rsid w:val="00BE43CC"/>
    <w:rsid w:val="00BF3837"/>
    <w:rsid w:val="00BF4233"/>
    <w:rsid w:val="00BF4285"/>
    <w:rsid w:val="00BF47C6"/>
    <w:rsid w:val="00BF5522"/>
    <w:rsid w:val="00C02766"/>
    <w:rsid w:val="00C10FC6"/>
    <w:rsid w:val="00C150F6"/>
    <w:rsid w:val="00C1697E"/>
    <w:rsid w:val="00C17BE8"/>
    <w:rsid w:val="00C27E43"/>
    <w:rsid w:val="00C309AB"/>
    <w:rsid w:val="00C30F43"/>
    <w:rsid w:val="00C31236"/>
    <w:rsid w:val="00C31EFB"/>
    <w:rsid w:val="00C36FA5"/>
    <w:rsid w:val="00C407CD"/>
    <w:rsid w:val="00C43ABF"/>
    <w:rsid w:val="00C46DF7"/>
    <w:rsid w:val="00C47A2E"/>
    <w:rsid w:val="00C508F1"/>
    <w:rsid w:val="00C51911"/>
    <w:rsid w:val="00C526CA"/>
    <w:rsid w:val="00C52D3B"/>
    <w:rsid w:val="00C54F9E"/>
    <w:rsid w:val="00C566EE"/>
    <w:rsid w:val="00C57CFE"/>
    <w:rsid w:val="00C57F1F"/>
    <w:rsid w:val="00C6559B"/>
    <w:rsid w:val="00C66755"/>
    <w:rsid w:val="00C70478"/>
    <w:rsid w:val="00C70A22"/>
    <w:rsid w:val="00C742E4"/>
    <w:rsid w:val="00C77980"/>
    <w:rsid w:val="00C8199C"/>
    <w:rsid w:val="00C81C2C"/>
    <w:rsid w:val="00C8297C"/>
    <w:rsid w:val="00C83B56"/>
    <w:rsid w:val="00C85CF5"/>
    <w:rsid w:val="00C87924"/>
    <w:rsid w:val="00C91B7D"/>
    <w:rsid w:val="00C92638"/>
    <w:rsid w:val="00C94A7B"/>
    <w:rsid w:val="00CA1683"/>
    <w:rsid w:val="00CA17FF"/>
    <w:rsid w:val="00CA351A"/>
    <w:rsid w:val="00CA4A07"/>
    <w:rsid w:val="00CA564C"/>
    <w:rsid w:val="00CA605F"/>
    <w:rsid w:val="00CB0565"/>
    <w:rsid w:val="00CB6DCE"/>
    <w:rsid w:val="00CC2B07"/>
    <w:rsid w:val="00CD0EAD"/>
    <w:rsid w:val="00CD0F40"/>
    <w:rsid w:val="00CD7449"/>
    <w:rsid w:val="00CE24E0"/>
    <w:rsid w:val="00CE2DC1"/>
    <w:rsid w:val="00CE5552"/>
    <w:rsid w:val="00CF0B2E"/>
    <w:rsid w:val="00CF2F12"/>
    <w:rsid w:val="00CF5359"/>
    <w:rsid w:val="00CF6CE6"/>
    <w:rsid w:val="00D01742"/>
    <w:rsid w:val="00D01D10"/>
    <w:rsid w:val="00D060AA"/>
    <w:rsid w:val="00D077F4"/>
    <w:rsid w:val="00D171B8"/>
    <w:rsid w:val="00D23993"/>
    <w:rsid w:val="00D25CF8"/>
    <w:rsid w:val="00D306A7"/>
    <w:rsid w:val="00D35831"/>
    <w:rsid w:val="00D36DBB"/>
    <w:rsid w:val="00D373EA"/>
    <w:rsid w:val="00D45CD0"/>
    <w:rsid w:val="00D514A4"/>
    <w:rsid w:val="00D542FA"/>
    <w:rsid w:val="00D55C5D"/>
    <w:rsid w:val="00D57721"/>
    <w:rsid w:val="00D636DC"/>
    <w:rsid w:val="00D63F0C"/>
    <w:rsid w:val="00D667D1"/>
    <w:rsid w:val="00D66C15"/>
    <w:rsid w:val="00D708C3"/>
    <w:rsid w:val="00D70912"/>
    <w:rsid w:val="00D70A35"/>
    <w:rsid w:val="00D723EB"/>
    <w:rsid w:val="00D73133"/>
    <w:rsid w:val="00D73EBA"/>
    <w:rsid w:val="00D75736"/>
    <w:rsid w:val="00D82A47"/>
    <w:rsid w:val="00D82CE1"/>
    <w:rsid w:val="00D847CD"/>
    <w:rsid w:val="00D86417"/>
    <w:rsid w:val="00D903D5"/>
    <w:rsid w:val="00D90642"/>
    <w:rsid w:val="00D9275E"/>
    <w:rsid w:val="00D936B0"/>
    <w:rsid w:val="00D97B81"/>
    <w:rsid w:val="00DA2928"/>
    <w:rsid w:val="00DA30BF"/>
    <w:rsid w:val="00DA6DE2"/>
    <w:rsid w:val="00DB321D"/>
    <w:rsid w:val="00DC2E7B"/>
    <w:rsid w:val="00DC57DB"/>
    <w:rsid w:val="00DC777A"/>
    <w:rsid w:val="00DD2481"/>
    <w:rsid w:val="00DD3673"/>
    <w:rsid w:val="00DD36BC"/>
    <w:rsid w:val="00DD44D5"/>
    <w:rsid w:val="00DD645E"/>
    <w:rsid w:val="00DE4CD5"/>
    <w:rsid w:val="00DE530F"/>
    <w:rsid w:val="00DE6497"/>
    <w:rsid w:val="00DF3AF2"/>
    <w:rsid w:val="00DF419B"/>
    <w:rsid w:val="00DF7FFD"/>
    <w:rsid w:val="00E01DA7"/>
    <w:rsid w:val="00E04762"/>
    <w:rsid w:val="00E04EDF"/>
    <w:rsid w:val="00E06790"/>
    <w:rsid w:val="00E12F83"/>
    <w:rsid w:val="00E14284"/>
    <w:rsid w:val="00E167D5"/>
    <w:rsid w:val="00E17C5E"/>
    <w:rsid w:val="00E17DCC"/>
    <w:rsid w:val="00E22CD4"/>
    <w:rsid w:val="00E231B5"/>
    <w:rsid w:val="00E2686E"/>
    <w:rsid w:val="00E269BE"/>
    <w:rsid w:val="00E26BF8"/>
    <w:rsid w:val="00E30C28"/>
    <w:rsid w:val="00E344FB"/>
    <w:rsid w:val="00E3525F"/>
    <w:rsid w:val="00E4662A"/>
    <w:rsid w:val="00E46CBB"/>
    <w:rsid w:val="00E52A4F"/>
    <w:rsid w:val="00E53F9A"/>
    <w:rsid w:val="00E55D9E"/>
    <w:rsid w:val="00E606FF"/>
    <w:rsid w:val="00E60E8D"/>
    <w:rsid w:val="00E64AA4"/>
    <w:rsid w:val="00E66F7C"/>
    <w:rsid w:val="00E676FF"/>
    <w:rsid w:val="00E70EC0"/>
    <w:rsid w:val="00E75FE6"/>
    <w:rsid w:val="00E76B82"/>
    <w:rsid w:val="00E77BBB"/>
    <w:rsid w:val="00E802FF"/>
    <w:rsid w:val="00E803E9"/>
    <w:rsid w:val="00E835C4"/>
    <w:rsid w:val="00E83856"/>
    <w:rsid w:val="00E84DDC"/>
    <w:rsid w:val="00E90778"/>
    <w:rsid w:val="00E90C4A"/>
    <w:rsid w:val="00E92A04"/>
    <w:rsid w:val="00E937D8"/>
    <w:rsid w:val="00E9527A"/>
    <w:rsid w:val="00E9558B"/>
    <w:rsid w:val="00EA0B57"/>
    <w:rsid w:val="00EA132A"/>
    <w:rsid w:val="00EA1760"/>
    <w:rsid w:val="00EA32E7"/>
    <w:rsid w:val="00EA560E"/>
    <w:rsid w:val="00EA7CF8"/>
    <w:rsid w:val="00EB3DAD"/>
    <w:rsid w:val="00EB4B84"/>
    <w:rsid w:val="00EB50CD"/>
    <w:rsid w:val="00EB5850"/>
    <w:rsid w:val="00EC029E"/>
    <w:rsid w:val="00EC2F29"/>
    <w:rsid w:val="00EC65D0"/>
    <w:rsid w:val="00EC6DAD"/>
    <w:rsid w:val="00ED39D7"/>
    <w:rsid w:val="00EE23B3"/>
    <w:rsid w:val="00EE2882"/>
    <w:rsid w:val="00EE493D"/>
    <w:rsid w:val="00EE4D1C"/>
    <w:rsid w:val="00EE5B08"/>
    <w:rsid w:val="00EE5F4B"/>
    <w:rsid w:val="00EE68AA"/>
    <w:rsid w:val="00EE6E8B"/>
    <w:rsid w:val="00EF012D"/>
    <w:rsid w:val="00EF2BF1"/>
    <w:rsid w:val="00EF2BF2"/>
    <w:rsid w:val="00EF2F38"/>
    <w:rsid w:val="00EF4951"/>
    <w:rsid w:val="00EF77F1"/>
    <w:rsid w:val="00F068EF"/>
    <w:rsid w:val="00F21C9F"/>
    <w:rsid w:val="00F2319D"/>
    <w:rsid w:val="00F26E23"/>
    <w:rsid w:val="00F273FE"/>
    <w:rsid w:val="00F279B8"/>
    <w:rsid w:val="00F322FC"/>
    <w:rsid w:val="00F32DA5"/>
    <w:rsid w:val="00F369D2"/>
    <w:rsid w:val="00F36E41"/>
    <w:rsid w:val="00F42C37"/>
    <w:rsid w:val="00F43E36"/>
    <w:rsid w:val="00F44A8E"/>
    <w:rsid w:val="00F53745"/>
    <w:rsid w:val="00F5463B"/>
    <w:rsid w:val="00F55E97"/>
    <w:rsid w:val="00F57C79"/>
    <w:rsid w:val="00F61CEA"/>
    <w:rsid w:val="00F64B1C"/>
    <w:rsid w:val="00F65242"/>
    <w:rsid w:val="00F657FC"/>
    <w:rsid w:val="00F7301A"/>
    <w:rsid w:val="00F742F6"/>
    <w:rsid w:val="00F753CD"/>
    <w:rsid w:val="00F8110B"/>
    <w:rsid w:val="00F9060D"/>
    <w:rsid w:val="00F92545"/>
    <w:rsid w:val="00F95F6C"/>
    <w:rsid w:val="00FA6F4F"/>
    <w:rsid w:val="00FB2072"/>
    <w:rsid w:val="00FB2C1A"/>
    <w:rsid w:val="00FB33F8"/>
    <w:rsid w:val="00FB3A53"/>
    <w:rsid w:val="00FB44E9"/>
    <w:rsid w:val="00FB624C"/>
    <w:rsid w:val="00FB6627"/>
    <w:rsid w:val="00FB7B16"/>
    <w:rsid w:val="00FC008F"/>
    <w:rsid w:val="00FC06D0"/>
    <w:rsid w:val="00FC49EF"/>
    <w:rsid w:val="00FC6322"/>
    <w:rsid w:val="00FD25BA"/>
    <w:rsid w:val="00FD44E5"/>
    <w:rsid w:val="00FD44E8"/>
    <w:rsid w:val="00FD491F"/>
    <w:rsid w:val="00FE00AE"/>
    <w:rsid w:val="00FE41AF"/>
    <w:rsid w:val="00FE5014"/>
    <w:rsid w:val="00FE73E9"/>
    <w:rsid w:val="00FF2C9A"/>
    <w:rsid w:val="00FF32B0"/>
    <w:rsid w:val="00FF7C0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3A3DCF"/>
  <w15:docId w15:val="{616E3B5C-CCFE-49A9-BBF1-C5391F2F3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3CD"/>
    <w:pPr>
      <w:spacing w:after="0" w:line="360" w:lineRule="auto"/>
    </w:pPr>
    <w:rPr>
      <w:lang w:val="pt-BR"/>
    </w:rPr>
  </w:style>
  <w:style w:type="paragraph" w:styleId="Ttulo1">
    <w:name w:val="heading 1"/>
    <w:basedOn w:val="Normal"/>
    <w:next w:val="CORPO"/>
    <w:link w:val="Ttulo1Char"/>
    <w:uiPriority w:val="9"/>
    <w:qFormat/>
    <w:rsid w:val="004C590E"/>
    <w:pPr>
      <w:keepNext/>
      <w:keepLines/>
      <w:pageBreakBefore/>
      <w:numPr>
        <w:numId w:val="2"/>
      </w:numPr>
      <w:spacing w:after="360"/>
      <w:ind w:left="431" w:hanging="431"/>
      <w:outlineLvl w:val="0"/>
    </w:pPr>
    <w:rPr>
      <w:rFonts w:eastAsiaTheme="majorEastAsia" w:cstheme="majorBidi"/>
      <w:b/>
      <w:bCs/>
      <w:caps/>
      <w:szCs w:val="28"/>
    </w:rPr>
  </w:style>
  <w:style w:type="paragraph" w:styleId="Ttulo2">
    <w:name w:val="heading 2"/>
    <w:basedOn w:val="Normal"/>
    <w:next w:val="CORPO"/>
    <w:link w:val="Ttulo2Char"/>
    <w:uiPriority w:val="9"/>
    <w:qFormat/>
    <w:rsid w:val="00FC49EF"/>
    <w:pPr>
      <w:keepNext/>
      <w:keepLines/>
      <w:numPr>
        <w:ilvl w:val="1"/>
        <w:numId w:val="2"/>
      </w:numPr>
      <w:ind w:left="0" w:firstLine="0"/>
      <w:outlineLvl w:val="1"/>
    </w:pPr>
    <w:rPr>
      <w:rFonts w:eastAsiaTheme="majorEastAsia" w:cstheme="majorBidi"/>
      <w:b/>
      <w:bCs/>
      <w:szCs w:val="26"/>
    </w:rPr>
  </w:style>
  <w:style w:type="paragraph" w:styleId="Ttulo3">
    <w:name w:val="heading 3"/>
    <w:basedOn w:val="Normal"/>
    <w:next w:val="CORPO"/>
    <w:link w:val="Ttulo3Char"/>
    <w:uiPriority w:val="9"/>
    <w:qFormat/>
    <w:rsid w:val="00263851"/>
    <w:pPr>
      <w:keepNext/>
      <w:keepLines/>
      <w:numPr>
        <w:ilvl w:val="2"/>
        <w:numId w:val="2"/>
      </w:numPr>
      <w:spacing w:before="30" w:after="30"/>
      <w:ind w:left="0" w:firstLine="0"/>
      <w:jc w:val="both"/>
      <w:outlineLvl w:val="2"/>
    </w:pPr>
    <w:rPr>
      <w:rFonts w:eastAsiaTheme="majorEastAsia" w:cstheme="majorBidi"/>
      <w:b/>
      <w:bCs/>
      <w:i/>
    </w:rPr>
  </w:style>
  <w:style w:type="paragraph" w:styleId="Ttulo4">
    <w:name w:val="heading 4"/>
    <w:basedOn w:val="Normal"/>
    <w:next w:val="CORPO"/>
    <w:link w:val="Ttulo4Char"/>
    <w:uiPriority w:val="9"/>
    <w:qFormat/>
    <w:rsid w:val="00464E5D"/>
    <w:pPr>
      <w:keepNext/>
      <w:keepLines/>
      <w:numPr>
        <w:ilvl w:val="3"/>
        <w:numId w:val="2"/>
      </w:numPr>
      <w:spacing w:before="360" w:after="360"/>
      <w:ind w:left="862" w:hanging="862"/>
      <w:outlineLvl w:val="3"/>
    </w:pPr>
    <w:rPr>
      <w:rFonts w:eastAsiaTheme="majorEastAsia" w:cstheme="majorBidi"/>
      <w:bCs/>
      <w:iCs/>
    </w:rPr>
  </w:style>
  <w:style w:type="paragraph" w:styleId="Ttulo5">
    <w:name w:val="heading 5"/>
    <w:basedOn w:val="Normal"/>
    <w:next w:val="Normal"/>
    <w:link w:val="Ttulo5Char"/>
    <w:uiPriority w:val="9"/>
    <w:semiHidden/>
    <w:unhideWhenUsed/>
    <w:qFormat/>
    <w:rsid w:val="00464E5D"/>
    <w:pPr>
      <w:keepNext/>
      <w:keepLines/>
      <w:numPr>
        <w:ilvl w:val="4"/>
        <w:numId w:val="2"/>
      </w:numPr>
      <w:spacing w:before="360" w:after="360"/>
      <w:ind w:left="1009" w:hanging="1009"/>
      <w:outlineLvl w:val="4"/>
    </w:pPr>
    <w:rPr>
      <w:rFonts w:eastAsiaTheme="majorEastAsia" w:cstheme="majorBidi"/>
      <w:sz w:val="20"/>
    </w:rPr>
  </w:style>
  <w:style w:type="paragraph" w:styleId="Ttulo6">
    <w:name w:val="heading 6"/>
    <w:basedOn w:val="Normal"/>
    <w:next w:val="Normal"/>
    <w:link w:val="Ttulo6Char"/>
    <w:uiPriority w:val="9"/>
    <w:semiHidden/>
    <w:unhideWhenUsed/>
    <w:qFormat/>
    <w:rsid w:val="003116F3"/>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3116F3"/>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3116F3"/>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3116F3"/>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RPO">
    <w:name w:val="CORPO"/>
    <w:basedOn w:val="Normal"/>
    <w:qFormat/>
    <w:rsid w:val="005F379C"/>
    <w:pPr>
      <w:spacing w:before="360" w:after="360"/>
      <w:ind w:firstLine="709"/>
      <w:contextualSpacing/>
      <w:jc w:val="both"/>
    </w:pPr>
  </w:style>
  <w:style w:type="character" w:customStyle="1" w:styleId="Ttulo1Char">
    <w:name w:val="Título 1 Char"/>
    <w:basedOn w:val="Fontepargpadro"/>
    <w:link w:val="Ttulo1"/>
    <w:uiPriority w:val="9"/>
    <w:rsid w:val="004C590E"/>
    <w:rPr>
      <w:rFonts w:eastAsiaTheme="majorEastAsia" w:cstheme="majorBidi"/>
      <w:b/>
      <w:bCs/>
      <w:caps/>
      <w:szCs w:val="28"/>
      <w:lang w:val="pt-BR"/>
    </w:rPr>
  </w:style>
  <w:style w:type="character" w:customStyle="1" w:styleId="Ttulo2Char">
    <w:name w:val="Título 2 Char"/>
    <w:basedOn w:val="Fontepargpadro"/>
    <w:link w:val="Ttulo2"/>
    <w:uiPriority w:val="9"/>
    <w:rsid w:val="00FC49EF"/>
    <w:rPr>
      <w:rFonts w:eastAsiaTheme="majorEastAsia" w:cstheme="majorBidi"/>
      <w:b/>
      <w:bCs/>
      <w:szCs w:val="26"/>
      <w:lang w:val="pt-BR"/>
    </w:rPr>
  </w:style>
  <w:style w:type="character" w:customStyle="1" w:styleId="Ttulo3Char">
    <w:name w:val="Título 3 Char"/>
    <w:basedOn w:val="Fontepargpadro"/>
    <w:link w:val="Ttulo3"/>
    <w:uiPriority w:val="9"/>
    <w:rsid w:val="00263851"/>
    <w:rPr>
      <w:rFonts w:eastAsiaTheme="majorEastAsia" w:cstheme="majorBidi"/>
      <w:b/>
      <w:bCs/>
      <w:i/>
      <w:lang w:val="pt-BR"/>
    </w:rPr>
  </w:style>
  <w:style w:type="paragraph" w:styleId="Citao">
    <w:name w:val="Quote"/>
    <w:basedOn w:val="Normal"/>
    <w:next w:val="CORPO"/>
    <w:link w:val="CitaoChar"/>
    <w:uiPriority w:val="29"/>
    <w:qFormat/>
    <w:rsid w:val="005F379C"/>
    <w:pPr>
      <w:spacing w:before="360" w:after="360"/>
      <w:ind w:left="2268"/>
      <w:contextualSpacing/>
      <w:jc w:val="both"/>
    </w:pPr>
    <w:rPr>
      <w:iCs/>
      <w:color w:val="000000" w:themeColor="text1"/>
      <w:sz w:val="20"/>
    </w:rPr>
  </w:style>
  <w:style w:type="character" w:customStyle="1" w:styleId="CitaoChar">
    <w:name w:val="Citação Char"/>
    <w:basedOn w:val="Fontepargpadro"/>
    <w:link w:val="Citao"/>
    <w:uiPriority w:val="29"/>
    <w:rsid w:val="005F379C"/>
    <w:rPr>
      <w:iCs/>
      <w:color w:val="000000" w:themeColor="text1"/>
      <w:sz w:val="20"/>
      <w:lang w:val="pt-BR"/>
    </w:rPr>
  </w:style>
  <w:style w:type="paragraph" w:styleId="Legenda">
    <w:name w:val="caption"/>
    <w:basedOn w:val="Normal"/>
    <w:next w:val="IMGTBLGRF"/>
    <w:uiPriority w:val="35"/>
    <w:qFormat/>
    <w:rsid w:val="005F379C"/>
    <w:pPr>
      <w:spacing w:before="360"/>
      <w:jc w:val="center"/>
    </w:pPr>
    <w:rPr>
      <w:b/>
      <w:bCs/>
      <w:sz w:val="20"/>
      <w:szCs w:val="18"/>
    </w:rPr>
  </w:style>
  <w:style w:type="paragraph" w:styleId="Sumrio1">
    <w:name w:val="toc 1"/>
    <w:basedOn w:val="Normal"/>
    <w:next w:val="Normal"/>
    <w:autoRedefine/>
    <w:uiPriority w:val="39"/>
    <w:rsid w:val="003135E0"/>
    <w:pPr>
      <w:spacing w:before="120" w:after="120"/>
    </w:pPr>
    <w:rPr>
      <w:rFonts w:asciiTheme="minorHAnsi" w:hAnsiTheme="minorHAnsi" w:cstheme="minorHAnsi"/>
      <w:b/>
      <w:bCs/>
      <w:caps/>
      <w:sz w:val="20"/>
      <w:szCs w:val="20"/>
    </w:rPr>
  </w:style>
  <w:style w:type="paragraph" w:styleId="Sumrio2">
    <w:name w:val="toc 2"/>
    <w:basedOn w:val="Normal"/>
    <w:next w:val="Normal"/>
    <w:autoRedefine/>
    <w:uiPriority w:val="39"/>
    <w:rsid w:val="003135E0"/>
    <w:pPr>
      <w:ind w:left="240"/>
    </w:pPr>
    <w:rPr>
      <w:rFonts w:asciiTheme="minorHAnsi" w:hAnsiTheme="minorHAnsi" w:cstheme="minorHAnsi"/>
      <w:smallCaps/>
      <w:sz w:val="20"/>
      <w:szCs w:val="20"/>
    </w:rPr>
  </w:style>
  <w:style w:type="paragraph" w:styleId="Sumrio3">
    <w:name w:val="toc 3"/>
    <w:basedOn w:val="Normal"/>
    <w:next w:val="Normal"/>
    <w:autoRedefine/>
    <w:uiPriority w:val="39"/>
    <w:rsid w:val="003135E0"/>
    <w:pPr>
      <w:ind w:left="480"/>
    </w:pPr>
    <w:rPr>
      <w:rFonts w:asciiTheme="minorHAnsi" w:hAnsiTheme="minorHAnsi" w:cstheme="minorHAnsi"/>
      <w:i/>
      <w:iCs/>
      <w:sz w:val="20"/>
      <w:szCs w:val="20"/>
    </w:rPr>
  </w:style>
  <w:style w:type="character" w:customStyle="1" w:styleId="Ttulo4Char">
    <w:name w:val="Título 4 Char"/>
    <w:basedOn w:val="Fontepargpadro"/>
    <w:link w:val="Ttulo4"/>
    <w:uiPriority w:val="9"/>
    <w:rsid w:val="00464E5D"/>
    <w:rPr>
      <w:rFonts w:eastAsiaTheme="majorEastAsia" w:cstheme="majorBidi"/>
      <w:bCs/>
      <w:iCs/>
      <w:lang w:val="pt-BR"/>
    </w:rPr>
  </w:style>
  <w:style w:type="character" w:customStyle="1" w:styleId="Ttulo5Char">
    <w:name w:val="Título 5 Char"/>
    <w:basedOn w:val="Fontepargpadro"/>
    <w:link w:val="Ttulo5"/>
    <w:uiPriority w:val="9"/>
    <w:semiHidden/>
    <w:rsid w:val="00464E5D"/>
    <w:rPr>
      <w:rFonts w:eastAsiaTheme="majorEastAsia" w:cstheme="majorBidi"/>
      <w:sz w:val="20"/>
      <w:lang w:val="pt-BR"/>
    </w:rPr>
  </w:style>
  <w:style w:type="character" w:customStyle="1" w:styleId="Ttulo6Char">
    <w:name w:val="Título 6 Char"/>
    <w:basedOn w:val="Fontepargpadro"/>
    <w:link w:val="Ttulo6"/>
    <w:uiPriority w:val="9"/>
    <w:semiHidden/>
    <w:rsid w:val="003116F3"/>
    <w:rPr>
      <w:rFonts w:asciiTheme="majorHAnsi" w:eastAsiaTheme="majorEastAsia" w:hAnsiTheme="majorHAnsi" w:cstheme="majorBidi"/>
      <w:i/>
      <w:iCs/>
      <w:color w:val="243F60" w:themeColor="accent1" w:themeShade="7F"/>
      <w:lang w:val="pt-BR"/>
    </w:rPr>
  </w:style>
  <w:style w:type="character" w:customStyle="1" w:styleId="Ttulo7Char">
    <w:name w:val="Título 7 Char"/>
    <w:basedOn w:val="Fontepargpadro"/>
    <w:link w:val="Ttulo7"/>
    <w:uiPriority w:val="9"/>
    <w:semiHidden/>
    <w:rsid w:val="003116F3"/>
    <w:rPr>
      <w:rFonts w:asciiTheme="majorHAnsi" w:eastAsiaTheme="majorEastAsia" w:hAnsiTheme="majorHAnsi" w:cstheme="majorBidi"/>
      <w:i/>
      <w:iCs/>
      <w:color w:val="404040" w:themeColor="text1" w:themeTint="BF"/>
      <w:lang w:val="pt-BR"/>
    </w:rPr>
  </w:style>
  <w:style w:type="character" w:customStyle="1" w:styleId="Ttulo8Char">
    <w:name w:val="Título 8 Char"/>
    <w:basedOn w:val="Fontepargpadro"/>
    <w:link w:val="Ttulo8"/>
    <w:uiPriority w:val="9"/>
    <w:semiHidden/>
    <w:rsid w:val="003116F3"/>
    <w:rPr>
      <w:rFonts w:asciiTheme="majorHAnsi" w:eastAsiaTheme="majorEastAsia" w:hAnsiTheme="majorHAnsi" w:cstheme="majorBidi"/>
      <w:color w:val="404040" w:themeColor="text1" w:themeTint="BF"/>
      <w:sz w:val="20"/>
      <w:szCs w:val="20"/>
      <w:lang w:val="pt-BR"/>
    </w:rPr>
  </w:style>
  <w:style w:type="character" w:customStyle="1" w:styleId="Ttulo9Char">
    <w:name w:val="Título 9 Char"/>
    <w:basedOn w:val="Fontepargpadro"/>
    <w:link w:val="Ttulo9"/>
    <w:uiPriority w:val="9"/>
    <w:semiHidden/>
    <w:rsid w:val="003116F3"/>
    <w:rPr>
      <w:rFonts w:asciiTheme="majorHAnsi" w:eastAsiaTheme="majorEastAsia" w:hAnsiTheme="majorHAnsi" w:cstheme="majorBidi"/>
      <w:i/>
      <w:iCs/>
      <w:color w:val="404040" w:themeColor="text1" w:themeTint="BF"/>
      <w:sz w:val="20"/>
      <w:szCs w:val="20"/>
      <w:lang w:val="pt-BR"/>
    </w:rPr>
  </w:style>
  <w:style w:type="paragraph" w:styleId="Textodebalo">
    <w:name w:val="Balloon Text"/>
    <w:basedOn w:val="Normal"/>
    <w:link w:val="TextodebaloChar"/>
    <w:uiPriority w:val="99"/>
    <w:semiHidden/>
    <w:unhideWhenUsed/>
    <w:rsid w:val="00464E5D"/>
    <w:rPr>
      <w:rFonts w:ascii="Tahoma" w:hAnsi="Tahoma" w:cs="Tahoma"/>
      <w:sz w:val="16"/>
      <w:szCs w:val="16"/>
    </w:rPr>
  </w:style>
  <w:style w:type="character" w:customStyle="1" w:styleId="TextodebaloChar">
    <w:name w:val="Texto de balão Char"/>
    <w:basedOn w:val="Fontepargpadro"/>
    <w:link w:val="Textodebalo"/>
    <w:uiPriority w:val="99"/>
    <w:semiHidden/>
    <w:rsid w:val="00464E5D"/>
    <w:rPr>
      <w:rFonts w:ascii="Tahoma" w:hAnsi="Tahoma" w:cs="Tahoma"/>
      <w:sz w:val="16"/>
      <w:szCs w:val="16"/>
      <w:lang w:val="pt-BR"/>
    </w:rPr>
  </w:style>
  <w:style w:type="paragraph" w:customStyle="1" w:styleId="IMGTBLGRF">
    <w:name w:val="IMG/TBL/GRF"/>
    <w:basedOn w:val="Normal"/>
    <w:next w:val="Fonte"/>
    <w:link w:val="IMGTBLGRFChar"/>
    <w:qFormat/>
    <w:rsid w:val="00464E5D"/>
    <w:pPr>
      <w:jc w:val="center"/>
    </w:pPr>
    <w:rPr>
      <w:noProof/>
      <w:lang w:eastAsia="pt-BR"/>
    </w:rPr>
  </w:style>
  <w:style w:type="paragraph" w:customStyle="1" w:styleId="Fonte">
    <w:name w:val="Fonte"/>
    <w:basedOn w:val="IMGTBLGRF"/>
    <w:next w:val="CORPO"/>
    <w:link w:val="FonteChar"/>
    <w:qFormat/>
    <w:rsid w:val="004A0130"/>
    <w:pPr>
      <w:spacing w:after="360"/>
      <w:contextualSpacing/>
      <w:jc w:val="left"/>
    </w:pPr>
    <w:rPr>
      <w:sz w:val="20"/>
    </w:rPr>
  </w:style>
  <w:style w:type="character" w:customStyle="1" w:styleId="IMGTBLGRFChar">
    <w:name w:val="IMG/TBL/GRF Char"/>
    <w:basedOn w:val="Fontepargpadro"/>
    <w:link w:val="IMGTBLGRF"/>
    <w:rsid w:val="00464E5D"/>
    <w:rPr>
      <w:noProof/>
      <w:lang w:val="pt-BR" w:eastAsia="pt-BR"/>
    </w:rPr>
  </w:style>
  <w:style w:type="paragraph" w:styleId="Ttulo">
    <w:name w:val="Title"/>
    <w:basedOn w:val="Normal"/>
    <w:next w:val="Normal"/>
    <w:link w:val="TtuloChar"/>
    <w:uiPriority w:val="10"/>
    <w:qFormat/>
    <w:rsid w:val="00307998"/>
    <w:pPr>
      <w:keepNext/>
      <w:keepLines/>
      <w:pageBreakBefore/>
      <w:spacing w:after="360"/>
      <w:contextualSpacing/>
      <w:jc w:val="center"/>
    </w:pPr>
    <w:rPr>
      <w:rFonts w:eastAsiaTheme="majorEastAsia" w:cstheme="majorBidi"/>
      <w:b/>
      <w:caps/>
      <w:spacing w:val="5"/>
      <w:kern w:val="28"/>
      <w:szCs w:val="52"/>
    </w:rPr>
  </w:style>
  <w:style w:type="character" w:customStyle="1" w:styleId="FonteChar">
    <w:name w:val="Fonte Char"/>
    <w:basedOn w:val="IMGTBLGRFChar"/>
    <w:link w:val="Fonte"/>
    <w:rsid w:val="004A0130"/>
    <w:rPr>
      <w:noProof/>
      <w:sz w:val="20"/>
      <w:lang w:val="pt-BR" w:eastAsia="pt-BR"/>
    </w:rPr>
  </w:style>
  <w:style w:type="character" w:customStyle="1" w:styleId="TtuloChar">
    <w:name w:val="Título Char"/>
    <w:basedOn w:val="Fontepargpadro"/>
    <w:link w:val="Ttulo"/>
    <w:uiPriority w:val="10"/>
    <w:rsid w:val="00307998"/>
    <w:rPr>
      <w:rFonts w:eastAsiaTheme="majorEastAsia" w:cstheme="majorBidi"/>
      <w:b/>
      <w:caps/>
      <w:spacing w:val="5"/>
      <w:kern w:val="28"/>
      <w:szCs w:val="52"/>
      <w:lang w:val="pt-BR"/>
    </w:rPr>
  </w:style>
  <w:style w:type="paragraph" w:styleId="ndicedeilustraes">
    <w:name w:val="table of figures"/>
    <w:basedOn w:val="Normal"/>
    <w:next w:val="Normal"/>
    <w:uiPriority w:val="99"/>
    <w:unhideWhenUsed/>
    <w:rsid w:val="005F379C"/>
  </w:style>
  <w:style w:type="character" w:styleId="Hyperlink">
    <w:name w:val="Hyperlink"/>
    <w:basedOn w:val="Fontepargpadro"/>
    <w:uiPriority w:val="99"/>
    <w:unhideWhenUsed/>
    <w:rsid w:val="00EF2BF1"/>
    <w:rPr>
      <w:color w:val="0000FF" w:themeColor="hyperlink"/>
      <w:u w:val="single"/>
    </w:rPr>
  </w:style>
  <w:style w:type="paragraph" w:styleId="Cabealho">
    <w:name w:val="header"/>
    <w:basedOn w:val="Normal"/>
    <w:link w:val="CabealhoChar"/>
    <w:uiPriority w:val="99"/>
    <w:unhideWhenUsed/>
    <w:rsid w:val="003739FE"/>
    <w:pPr>
      <w:tabs>
        <w:tab w:val="center" w:pos="4252"/>
        <w:tab w:val="right" w:pos="8504"/>
      </w:tabs>
    </w:pPr>
  </w:style>
  <w:style w:type="character" w:customStyle="1" w:styleId="CabealhoChar">
    <w:name w:val="Cabeçalho Char"/>
    <w:basedOn w:val="Fontepargpadro"/>
    <w:link w:val="Cabealho"/>
    <w:uiPriority w:val="99"/>
    <w:rsid w:val="003739FE"/>
    <w:rPr>
      <w:lang w:val="pt-BR"/>
    </w:rPr>
  </w:style>
  <w:style w:type="paragraph" w:styleId="Rodap">
    <w:name w:val="footer"/>
    <w:basedOn w:val="Normal"/>
    <w:link w:val="RodapChar"/>
    <w:uiPriority w:val="99"/>
    <w:unhideWhenUsed/>
    <w:rsid w:val="003739FE"/>
    <w:pPr>
      <w:tabs>
        <w:tab w:val="center" w:pos="4252"/>
        <w:tab w:val="right" w:pos="8504"/>
      </w:tabs>
    </w:pPr>
  </w:style>
  <w:style w:type="character" w:customStyle="1" w:styleId="RodapChar">
    <w:name w:val="Rodapé Char"/>
    <w:basedOn w:val="Fontepargpadro"/>
    <w:link w:val="Rodap"/>
    <w:uiPriority w:val="99"/>
    <w:rsid w:val="003739FE"/>
    <w:rPr>
      <w:lang w:val="pt-BR"/>
    </w:rPr>
  </w:style>
  <w:style w:type="character" w:styleId="Refdecomentrio">
    <w:name w:val="annotation reference"/>
    <w:basedOn w:val="Fontepargpadro"/>
    <w:uiPriority w:val="99"/>
    <w:semiHidden/>
    <w:unhideWhenUsed/>
    <w:rsid w:val="00DA6DE2"/>
    <w:rPr>
      <w:sz w:val="16"/>
      <w:szCs w:val="16"/>
    </w:rPr>
  </w:style>
  <w:style w:type="paragraph" w:styleId="Textodecomentrio">
    <w:name w:val="annotation text"/>
    <w:basedOn w:val="Normal"/>
    <w:link w:val="TextodecomentrioChar"/>
    <w:uiPriority w:val="99"/>
    <w:semiHidden/>
    <w:unhideWhenUsed/>
    <w:rsid w:val="00DA6DE2"/>
    <w:rPr>
      <w:sz w:val="20"/>
      <w:szCs w:val="20"/>
    </w:rPr>
  </w:style>
  <w:style w:type="character" w:customStyle="1" w:styleId="TextodecomentrioChar">
    <w:name w:val="Texto de comentário Char"/>
    <w:basedOn w:val="Fontepargpadro"/>
    <w:link w:val="Textodecomentrio"/>
    <w:uiPriority w:val="99"/>
    <w:semiHidden/>
    <w:rsid w:val="00DA6DE2"/>
    <w:rPr>
      <w:sz w:val="20"/>
      <w:szCs w:val="20"/>
      <w:lang w:val="pt-BR"/>
    </w:rPr>
  </w:style>
  <w:style w:type="paragraph" w:styleId="Assuntodocomentrio">
    <w:name w:val="annotation subject"/>
    <w:basedOn w:val="Textodecomentrio"/>
    <w:next w:val="Textodecomentrio"/>
    <w:link w:val="AssuntodocomentrioChar"/>
    <w:uiPriority w:val="99"/>
    <w:semiHidden/>
    <w:unhideWhenUsed/>
    <w:rsid w:val="00DA6DE2"/>
    <w:rPr>
      <w:b/>
      <w:bCs/>
    </w:rPr>
  </w:style>
  <w:style w:type="character" w:customStyle="1" w:styleId="AssuntodocomentrioChar">
    <w:name w:val="Assunto do comentário Char"/>
    <w:basedOn w:val="TextodecomentrioChar"/>
    <w:link w:val="Assuntodocomentrio"/>
    <w:uiPriority w:val="99"/>
    <w:semiHidden/>
    <w:rsid w:val="00DA6DE2"/>
    <w:rPr>
      <w:b/>
      <w:bCs/>
      <w:sz w:val="20"/>
      <w:szCs w:val="20"/>
      <w:lang w:val="pt-BR"/>
    </w:rPr>
  </w:style>
  <w:style w:type="character" w:customStyle="1" w:styleId="apple-converted-space">
    <w:name w:val="apple-converted-space"/>
    <w:basedOn w:val="Fontepargpadro"/>
    <w:rsid w:val="0046194A"/>
  </w:style>
  <w:style w:type="paragraph" w:styleId="NormalWeb">
    <w:name w:val="Normal (Web)"/>
    <w:basedOn w:val="Normal"/>
    <w:uiPriority w:val="99"/>
    <w:semiHidden/>
    <w:unhideWhenUsed/>
    <w:rsid w:val="006925AD"/>
    <w:pPr>
      <w:spacing w:before="100" w:beforeAutospacing="1" w:after="100" w:afterAutospacing="1"/>
    </w:pPr>
    <w:rPr>
      <w:rFonts w:ascii="Times New Roman" w:eastAsia="Times New Roman" w:hAnsi="Times New Roman" w:cs="Times New Roman"/>
      <w:lang w:eastAsia="pt-BR"/>
    </w:rPr>
  </w:style>
  <w:style w:type="paragraph" w:customStyle="1" w:styleId="ResumoAbstract">
    <w:name w:val="Resumo/Abstract"/>
    <w:basedOn w:val="Normal"/>
    <w:link w:val="ResumoAbstractChar"/>
    <w:qFormat/>
    <w:rsid w:val="006925AD"/>
    <w:pPr>
      <w:spacing w:after="360"/>
      <w:ind w:firstLine="709"/>
      <w:jc w:val="both"/>
    </w:pPr>
  </w:style>
  <w:style w:type="paragraph" w:customStyle="1" w:styleId="ListasSiglas">
    <w:name w:val="Listas (Siglas"/>
    <w:aliases w:val="Ilustrações etc)"/>
    <w:basedOn w:val="Normal"/>
    <w:link w:val="ListasSiglasChar"/>
    <w:qFormat/>
    <w:rsid w:val="004B1F13"/>
    <w:pPr>
      <w:tabs>
        <w:tab w:val="left" w:pos="1701"/>
      </w:tabs>
      <w:spacing w:after="120"/>
      <w:ind w:left="1701" w:hanging="1701"/>
    </w:pPr>
  </w:style>
  <w:style w:type="character" w:customStyle="1" w:styleId="ResumoAbstractChar">
    <w:name w:val="Resumo/Abstract Char"/>
    <w:basedOn w:val="Fontepargpadro"/>
    <w:link w:val="ResumoAbstract"/>
    <w:rsid w:val="006925AD"/>
    <w:rPr>
      <w:lang w:val="pt-BR"/>
    </w:rPr>
  </w:style>
  <w:style w:type="paragraph" w:customStyle="1" w:styleId="Referncias">
    <w:name w:val="Referências"/>
    <w:basedOn w:val="Normal"/>
    <w:link w:val="RefernciasChar"/>
    <w:qFormat/>
    <w:rsid w:val="002E6EAC"/>
    <w:pPr>
      <w:spacing w:after="240"/>
    </w:pPr>
  </w:style>
  <w:style w:type="character" w:customStyle="1" w:styleId="ListasSiglasChar">
    <w:name w:val="Listas (Siglas Char"/>
    <w:aliases w:val="Ilustrações etc) Char"/>
    <w:basedOn w:val="Fontepargpadro"/>
    <w:link w:val="ListasSiglas"/>
    <w:rsid w:val="004B1F13"/>
    <w:rPr>
      <w:lang w:val="pt-BR"/>
    </w:rPr>
  </w:style>
  <w:style w:type="paragraph" w:styleId="Remissivo1">
    <w:name w:val="index 1"/>
    <w:basedOn w:val="Normal"/>
    <w:next w:val="Normal"/>
    <w:autoRedefine/>
    <w:uiPriority w:val="99"/>
    <w:semiHidden/>
    <w:unhideWhenUsed/>
    <w:rsid w:val="009971D4"/>
    <w:pPr>
      <w:ind w:left="240" w:hanging="240"/>
    </w:pPr>
  </w:style>
  <w:style w:type="character" w:customStyle="1" w:styleId="RefernciasChar">
    <w:name w:val="Referências Char"/>
    <w:basedOn w:val="Fontepargpadro"/>
    <w:link w:val="Referncias"/>
    <w:rsid w:val="002E6EAC"/>
    <w:rPr>
      <w:lang w:val="pt-BR"/>
    </w:rPr>
  </w:style>
  <w:style w:type="character" w:styleId="TextodoEspaoReservado">
    <w:name w:val="Placeholder Text"/>
    <w:basedOn w:val="Fontepargpadro"/>
    <w:uiPriority w:val="99"/>
    <w:semiHidden/>
    <w:rsid w:val="00270B89"/>
    <w:rPr>
      <w:color w:val="808080"/>
    </w:rPr>
  </w:style>
  <w:style w:type="paragraph" w:styleId="Sumrio4">
    <w:name w:val="toc 4"/>
    <w:basedOn w:val="Normal"/>
    <w:next w:val="Normal"/>
    <w:autoRedefine/>
    <w:uiPriority w:val="39"/>
    <w:unhideWhenUsed/>
    <w:rsid w:val="004C590E"/>
    <w:pPr>
      <w:ind w:left="720"/>
    </w:pPr>
    <w:rPr>
      <w:rFonts w:asciiTheme="minorHAnsi" w:hAnsiTheme="minorHAnsi" w:cstheme="minorHAnsi"/>
      <w:sz w:val="18"/>
      <w:szCs w:val="18"/>
    </w:rPr>
  </w:style>
  <w:style w:type="paragraph" w:styleId="Sumrio5">
    <w:name w:val="toc 5"/>
    <w:basedOn w:val="Normal"/>
    <w:next w:val="Normal"/>
    <w:autoRedefine/>
    <w:uiPriority w:val="39"/>
    <w:unhideWhenUsed/>
    <w:rsid w:val="004C590E"/>
    <w:pPr>
      <w:ind w:left="960"/>
    </w:pPr>
    <w:rPr>
      <w:rFonts w:asciiTheme="minorHAnsi" w:hAnsiTheme="minorHAnsi" w:cstheme="minorHAnsi"/>
      <w:sz w:val="18"/>
      <w:szCs w:val="18"/>
    </w:rPr>
  </w:style>
  <w:style w:type="paragraph" w:styleId="Sumrio6">
    <w:name w:val="toc 6"/>
    <w:basedOn w:val="Normal"/>
    <w:next w:val="Normal"/>
    <w:autoRedefine/>
    <w:uiPriority w:val="39"/>
    <w:unhideWhenUsed/>
    <w:rsid w:val="004C590E"/>
    <w:pPr>
      <w:ind w:left="1200"/>
    </w:pPr>
    <w:rPr>
      <w:rFonts w:asciiTheme="minorHAnsi" w:hAnsiTheme="minorHAnsi" w:cstheme="minorHAnsi"/>
      <w:sz w:val="18"/>
      <w:szCs w:val="18"/>
    </w:rPr>
  </w:style>
  <w:style w:type="paragraph" w:styleId="Sumrio7">
    <w:name w:val="toc 7"/>
    <w:basedOn w:val="Normal"/>
    <w:next w:val="Normal"/>
    <w:autoRedefine/>
    <w:uiPriority w:val="39"/>
    <w:unhideWhenUsed/>
    <w:rsid w:val="004C590E"/>
    <w:pPr>
      <w:ind w:left="1440"/>
    </w:pPr>
    <w:rPr>
      <w:rFonts w:asciiTheme="minorHAnsi" w:hAnsiTheme="minorHAnsi" w:cstheme="minorHAnsi"/>
      <w:sz w:val="18"/>
      <w:szCs w:val="18"/>
    </w:rPr>
  </w:style>
  <w:style w:type="paragraph" w:styleId="Sumrio8">
    <w:name w:val="toc 8"/>
    <w:basedOn w:val="Normal"/>
    <w:next w:val="Normal"/>
    <w:autoRedefine/>
    <w:uiPriority w:val="39"/>
    <w:unhideWhenUsed/>
    <w:rsid w:val="004C590E"/>
    <w:pPr>
      <w:ind w:left="1680"/>
    </w:pPr>
    <w:rPr>
      <w:rFonts w:asciiTheme="minorHAnsi" w:hAnsiTheme="minorHAnsi" w:cstheme="minorHAnsi"/>
      <w:sz w:val="18"/>
      <w:szCs w:val="18"/>
    </w:rPr>
  </w:style>
  <w:style w:type="paragraph" w:styleId="Sumrio9">
    <w:name w:val="toc 9"/>
    <w:basedOn w:val="Normal"/>
    <w:next w:val="Normal"/>
    <w:autoRedefine/>
    <w:uiPriority w:val="39"/>
    <w:unhideWhenUsed/>
    <w:rsid w:val="004C590E"/>
    <w:pPr>
      <w:ind w:left="1920"/>
    </w:pPr>
    <w:rPr>
      <w:rFonts w:asciiTheme="minorHAnsi" w:hAnsiTheme="minorHAnsi" w:cstheme="minorHAnsi"/>
      <w:sz w:val="18"/>
      <w:szCs w:val="18"/>
    </w:rPr>
  </w:style>
  <w:style w:type="table" w:customStyle="1" w:styleId="TableGrid">
    <w:name w:val="TableGrid"/>
    <w:rsid w:val="00F36E41"/>
    <w:pPr>
      <w:spacing w:after="0" w:line="240" w:lineRule="auto"/>
    </w:pPr>
    <w:rPr>
      <w:rFonts w:asciiTheme="minorHAnsi" w:eastAsiaTheme="minorEastAsia" w:hAnsiTheme="minorHAnsi"/>
      <w:kern w:val="2"/>
      <w:lang w:val="pt-BR" w:eastAsia="pt-BR"/>
      <w14:ligatures w14:val="standardContextual"/>
    </w:rPr>
    <w:tblPr>
      <w:tblCellMar>
        <w:top w:w="0" w:type="dxa"/>
        <w:left w:w="0" w:type="dxa"/>
        <w:bottom w:w="0" w:type="dxa"/>
        <w:right w:w="0" w:type="dxa"/>
      </w:tblCellMar>
    </w:tblPr>
  </w:style>
  <w:style w:type="paragraph" w:styleId="PargrafodaLista">
    <w:name w:val="List Paragraph"/>
    <w:basedOn w:val="Normal"/>
    <w:uiPriority w:val="34"/>
    <w:qFormat/>
    <w:rsid w:val="001C0974"/>
    <w:pPr>
      <w:ind w:left="720"/>
      <w:contextualSpacing/>
    </w:pPr>
  </w:style>
  <w:style w:type="character" w:customStyle="1" w:styleId="MenoPendente1">
    <w:name w:val="Menção Pendente1"/>
    <w:basedOn w:val="Fontepargpadro"/>
    <w:uiPriority w:val="99"/>
    <w:semiHidden/>
    <w:unhideWhenUsed/>
    <w:rsid w:val="001C0974"/>
    <w:rPr>
      <w:color w:val="605E5C"/>
      <w:shd w:val="clear" w:color="auto" w:fill="E1DFDD"/>
    </w:rPr>
  </w:style>
  <w:style w:type="character" w:styleId="Forte">
    <w:name w:val="Strong"/>
    <w:basedOn w:val="Fontepargpadro"/>
    <w:uiPriority w:val="22"/>
    <w:qFormat/>
    <w:rsid w:val="00725F25"/>
    <w:rPr>
      <w:b/>
      <w:bCs/>
    </w:rPr>
  </w:style>
  <w:style w:type="paragraph" w:styleId="Textodenotaderodap">
    <w:name w:val="footnote text"/>
    <w:basedOn w:val="Normal"/>
    <w:link w:val="TextodenotaderodapChar"/>
    <w:uiPriority w:val="99"/>
    <w:semiHidden/>
    <w:unhideWhenUsed/>
    <w:rsid w:val="00113152"/>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113152"/>
    <w:rPr>
      <w:sz w:val="20"/>
      <w:szCs w:val="20"/>
      <w:lang w:val="pt-BR"/>
    </w:rPr>
  </w:style>
  <w:style w:type="character" w:styleId="Refdenotaderodap">
    <w:name w:val="footnote reference"/>
    <w:basedOn w:val="Fontepargpadro"/>
    <w:uiPriority w:val="99"/>
    <w:semiHidden/>
    <w:unhideWhenUsed/>
    <w:rsid w:val="00113152"/>
    <w:rPr>
      <w:vertAlign w:val="superscript"/>
    </w:rPr>
  </w:style>
  <w:style w:type="character" w:styleId="HiperlinkVisitado">
    <w:name w:val="FollowedHyperlink"/>
    <w:basedOn w:val="Fontepargpadro"/>
    <w:uiPriority w:val="99"/>
    <w:semiHidden/>
    <w:unhideWhenUsed/>
    <w:rsid w:val="00AF3A5F"/>
    <w:rPr>
      <w:color w:val="800080" w:themeColor="followedHyperlink"/>
      <w:u w:val="single"/>
    </w:rPr>
  </w:style>
  <w:style w:type="character" w:styleId="MenoPendente">
    <w:name w:val="Unresolved Mention"/>
    <w:basedOn w:val="Fontepargpadro"/>
    <w:uiPriority w:val="99"/>
    <w:semiHidden/>
    <w:unhideWhenUsed/>
    <w:rsid w:val="0059720E"/>
    <w:rPr>
      <w:color w:val="605E5C"/>
      <w:shd w:val="clear" w:color="auto" w:fill="E1DFDD"/>
    </w:rPr>
  </w:style>
  <w:style w:type="table" w:styleId="Tabelacomgrade">
    <w:name w:val="Table Grid"/>
    <w:basedOn w:val="Tabelanormal"/>
    <w:uiPriority w:val="59"/>
    <w:rsid w:val="005C22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329">
      <w:bodyDiv w:val="1"/>
      <w:marLeft w:val="0"/>
      <w:marRight w:val="0"/>
      <w:marTop w:val="0"/>
      <w:marBottom w:val="0"/>
      <w:divBdr>
        <w:top w:val="none" w:sz="0" w:space="0" w:color="auto"/>
        <w:left w:val="none" w:sz="0" w:space="0" w:color="auto"/>
        <w:bottom w:val="none" w:sz="0" w:space="0" w:color="auto"/>
        <w:right w:val="none" w:sz="0" w:space="0" w:color="auto"/>
      </w:divBdr>
    </w:div>
    <w:div w:id="33701553">
      <w:bodyDiv w:val="1"/>
      <w:marLeft w:val="0"/>
      <w:marRight w:val="0"/>
      <w:marTop w:val="0"/>
      <w:marBottom w:val="0"/>
      <w:divBdr>
        <w:top w:val="none" w:sz="0" w:space="0" w:color="auto"/>
        <w:left w:val="none" w:sz="0" w:space="0" w:color="auto"/>
        <w:bottom w:val="none" w:sz="0" w:space="0" w:color="auto"/>
        <w:right w:val="none" w:sz="0" w:space="0" w:color="auto"/>
      </w:divBdr>
      <w:divsChild>
        <w:div w:id="1392074201">
          <w:marLeft w:val="0"/>
          <w:marRight w:val="0"/>
          <w:marTop w:val="0"/>
          <w:marBottom w:val="0"/>
          <w:divBdr>
            <w:top w:val="none" w:sz="0" w:space="0" w:color="auto"/>
            <w:left w:val="none" w:sz="0" w:space="0" w:color="auto"/>
            <w:bottom w:val="none" w:sz="0" w:space="0" w:color="auto"/>
            <w:right w:val="none" w:sz="0" w:space="0" w:color="auto"/>
          </w:divBdr>
          <w:divsChild>
            <w:div w:id="1504125606">
              <w:marLeft w:val="0"/>
              <w:marRight w:val="0"/>
              <w:marTop w:val="0"/>
              <w:marBottom w:val="0"/>
              <w:divBdr>
                <w:top w:val="none" w:sz="0" w:space="0" w:color="auto"/>
                <w:left w:val="none" w:sz="0" w:space="0" w:color="auto"/>
                <w:bottom w:val="none" w:sz="0" w:space="0" w:color="auto"/>
                <w:right w:val="none" w:sz="0" w:space="0" w:color="auto"/>
              </w:divBdr>
              <w:divsChild>
                <w:div w:id="202436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64632">
      <w:bodyDiv w:val="1"/>
      <w:marLeft w:val="0"/>
      <w:marRight w:val="0"/>
      <w:marTop w:val="0"/>
      <w:marBottom w:val="0"/>
      <w:divBdr>
        <w:top w:val="none" w:sz="0" w:space="0" w:color="auto"/>
        <w:left w:val="none" w:sz="0" w:space="0" w:color="auto"/>
        <w:bottom w:val="none" w:sz="0" w:space="0" w:color="auto"/>
        <w:right w:val="none" w:sz="0" w:space="0" w:color="auto"/>
      </w:divBdr>
    </w:div>
    <w:div w:id="68037412">
      <w:bodyDiv w:val="1"/>
      <w:marLeft w:val="0"/>
      <w:marRight w:val="0"/>
      <w:marTop w:val="0"/>
      <w:marBottom w:val="0"/>
      <w:divBdr>
        <w:top w:val="none" w:sz="0" w:space="0" w:color="auto"/>
        <w:left w:val="none" w:sz="0" w:space="0" w:color="auto"/>
        <w:bottom w:val="none" w:sz="0" w:space="0" w:color="auto"/>
        <w:right w:val="none" w:sz="0" w:space="0" w:color="auto"/>
      </w:divBdr>
    </w:div>
    <w:div w:id="83891146">
      <w:bodyDiv w:val="1"/>
      <w:marLeft w:val="0"/>
      <w:marRight w:val="0"/>
      <w:marTop w:val="0"/>
      <w:marBottom w:val="0"/>
      <w:divBdr>
        <w:top w:val="none" w:sz="0" w:space="0" w:color="auto"/>
        <w:left w:val="none" w:sz="0" w:space="0" w:color="auto"/>
        <w:bottom w:val="none" w:sz="0" w:space="0" w:color="auto"/>
        <w:right w:val="none" w:sz="0" w:space="0" w:color="auto"/>
      </w:divBdr>
    </w:div>
    <w:div w:id="141042808">
      <w:bodyDiv w:val="1"/>
      <w:marLeft w:val="0"/>
      <w:marRight w:val="0"/>
      <w:marTop w:val="0"/>
      <w:marBottom w:val="0"/>
      <w:divBdr>
        <w:top w:val="none" w:sz="0" w:space="0" w:color="auto"/>
        <w:left w:val="none" w:sz="0" w:space="0" w:color="auto"/>
        <w:bottom w:val="none" w:sz="0" w:space="0" w:color="auto"/>
        <w:right w:val="none" w:sz="0" w:space="0" w:color="auto"/>
      </w:divBdr>
    </w:div>
    <w:div w:id="174074637">
      <w:bodyDiv w:val="1"/>
      <w:marLeft w:val="0"/>
      <w:marRight w:val="0"/>
      <w:marTop w:val="0"/>
      <w:marBottom w:val="0"/>
      <w:divBdr>
        <w:top w:val="none" w:sz="0" w:space="0" w:color="auto"/>
        <w:left w:val="none" w:sz="0" w:space="0" w:color="auto"/>
        <w:bottom w:val="none" w:sz="0" w:space="0" w:color="auto"/>
        <w:right w:val="none" w:sz="0" w:space="0" w:color="auto"/>
      </w:divBdr>
    </w:div>
    <w:div w:id="229850901">
      <w:bodyDiv w:val="1"/>
      <w:marLeft w:val="0"/>
      <w:marRight w:val="0"/>
      <w:marTop w:val="0"/>
      <w:marBottom w:val="0"/>
      <w:divBdr>
        <w:top w:val="none" w:sz="0" w:space="0" w:color="auto"/>
        <w:left w:val="none" w:sz="0" w:space="0" w:color="auto"/>
        <w:bottom w:val="none" w:sz="0" w:space="0" w:color="auto"/>
        <w:right w:val="none" w:sz="0" w:space="0" w:color="auto"/>
      </w:divBdr>
      <w:divsChild>
        <w:div w:id="2633812">
          <w:marLeft w:val="0"/>
          <w:marRight w:val="0"/>
          <w:marTop w:val="0"/>
          <w:marBottom w:val="0"/>
          <w:divBdr>
            <w:top w:val="none" w:sz="0" w:space="0" w:color="auto"/>
            <w:left w:val="none" w:sz="0" w:space="0" w:color="auto"/>
            <w:bottom w:val="none" w:sz="0" w:space="0" w:color="auto"/>
            <w:right w:val="none" w:sz="0" w:space="0" w:color="auto"/>
          </w:divBdr>
          <w:divsChild>
            <w:div w:id="265814466">
              <w:marLeft w:val="0"/>
              <w:marRight w:val="0"/>
              <w:marTop w:val="0"/>
              <w:marBottom w:val="0"/>
              <w:divBdr>
                <w:top w:val="none" w:sz="0" w:space="0" w:color="auto"/>
                <w:left w:val="none" w:sz="0" w:space="0" w:color="auto"/>
                <w:bottom w:val="none" w:sz="0" w:space="0" w:color="auto"/>
                <w:right w:val="none" w:sz="0" w:space="0" w:color="auto"/>
              </w:divBdr>
              <w:divsChild>
                <w:div w:id="10157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885839">
      <w:bodyDiv w:val="1"/>
      <w:marLeft w:val="0"/>
      <w:marRight w:val="0"/>
      <w:marTop w:val="0"/>
      <w:marBottom w:val="0"/>
      <w:divBdr>
        <w:top w:val="none" w:sz="0" w:space="0" w:color="auto"/>
        <w:left w:val="none" w:sz="0" w:space="0" w:color="auto"/>
        <w:bottom w:val="none" w:sz="0" w:space="0" w:color="auto"/>
        <w:right w:val="none" w:sz="0" w:space="0" w:color="auto"/>
      </w:divBdr>
    </w:div>
    <w:div w:id="272445158">
      <w:bodyDiv w:val="1"/>
      <w:marLeft w:val="0"/>
      <w:marRight w:val="0"/>
      <w:marTop w:val="0"/>
      <w:marBottom w:val="0"/>
      <w:divBdr>
        <w:top w:val="none" w:sz="0" w:space="0" w:color="auto"/>
        <w:left w:val="none" w:sz="0" w:space="0" w:color="auto"/>
        <w:bottom w:val="none" w:sz="0" w:space="0" w:color="auto"/>
        <w:right w:val="none" w:sz="0" w:space="0" w:color="auto"/>
      </w:divBdr>
    </w:div>
    <w:div w:id="291525750">
      <w:bodyDiv w:val="1"/>
      <w:marLeft w:val="0"/>
      <w:marRight w:val="0"/>
      <w:marTop w:val="0"/>
      <w:marBottom w:val="0"/>
      <w:divBdr>
        <w:top w:val="none" w:sz="0" w:space="0" w:color="auto"/>
        <w:left w:val="none" w:sz="0" w:space="0" w:color="auto"/>
        <w:bottom w:val="none" w:sz="0" w:space="0" w:color="auto"/>
        <w:right w:val="none" w:sz="0" w:space="0" w:color="auto"/>
      </w:divBdr>
    </w:div>
    <w:div w:id="295719930">
      <w:bodyDiv w:val="1"/>
      <w:marLeft w:val="0"/>
      <w:marRight w:val="0"/>
      <w:marTop w:val="0"/>
      <w:marBottom w:val="0"/>
      <w:divBdr>
        <w:top w:val="none" w:sz="0" w:space="0" w:color="auto"/>
        <w:left w:val="none" w:sz="0" w:space="0" w:color="auto"/>
        <w:bottom w:val="none" w:sz="0" w:space="0" w:color="auto"/>
        <w:right w:val="none" w:sz="0" w:space="0" w:color="auto"/>
      </w:divBdr>
    </w:div>
    <w:div w:id="300619010">
      <w:bodyDiv w:val="1"/>
      <w:marLeft w:val="0"/>
      <w:marRight w:val="0"/>
      <w:marTop w:val="0"/>
      <w:marBottom w:val="0"/>
      <w:divBdr>
        <w:top w:val="none" w:sz="0" w:space="0" w:color="auto"/>
        <w:left w:val="none" w:sz="0" w:space="0" w:color="auto"/>
        <w:bottom w:val="none" w:sz="0" w:space="0" w:color="auto"/>
        <w:right w:val="none" w:sz="0" w:space="0" w:color="auto"/>
      </w:divBdr>
    </w:div>
    <w:div w:id="347097696">
      <w:bodyDiv w:val="1"/>
      <w:marLeft w:val="0"/>
      <w:marRight w:val="0"/>
      <w:marTop w:val="0"/>
      <w:marBottom w:val="0"/>
      <w:divBdr>
        <w:top w:val="none" w:sz="0" w:space="0" w:color="auto"/>
        <w:left w:val="none" w:sz="0" w:space="0" w:color="auto"/>
        <w:bottom w:val="none" w:sz="0" w:space="0" w:color="auto"/>
        <w:right w:val="none" w:sz="0" w:space="0" w:color="auto"/>
      </w:divBdr>
      <w:divsChild>
        <w:div w:id="1661079091">
          <w:marLeft w:val="0"/>
          <w:marRight w:val="0"/>
          <w:marTop w:val="0"/>
          <w:marBottom w:val="0"/>
          <w:divBdr>
            <w:top w:val="none" w:sz="0" w:space="0" w:color="auto"/>
            <w:left w:val="none" w:sz="0" w:space="0" w:color="auto"/>
            <w:bottom w:val="none" w:sz="0" w:space="0" w:color="auto"/>
            <w:right w:val="none" w:sz="0" w:space="0" w:color="auto"/>
          </w:divBdr>
          <w:divsChild>
            <w:div w:id="1374117820">
              <w:marLeft w:val="0"/>
              <w:marRight w:val="0"/>
              <w:marTop w:val="0"/>
              <w:marBottom w:val="0"/>
              <w:divBdr>
                <w:top w:val="none" w:sz="0" w:space="0" w:color="auto"/>
                <w:left w:val="none" w:sz="0" w:space="0" w:color="auto"/>
                <w:bottom w:val="none" w:sz="0" w:space="0" w:color="auto"/>
                <w:right w:val="none" w:sz="0" w:space="0" w:color="auto"/>
              </w:divBdr>
            </w:div>
            <w:div w:id="1480265645">
              <w:marLeft w:val="0"/>
              <w:marRight w:val="0"/>
              <w:marTop w:val="0"/>
              <w:marBottom w:val="0"/>
              <w:divBdr>
                <w:top w:val="none" w:sz="0" w:space="0" w:color="auto"/>
                <w:left w:val="none" w:sz="0" w:space="0" w:color="auto"/>
                <w:bottom w:val="none" w:sz="0" w:space="0" w:color="auto"/>
                <w:right w:val="none" w:sz="0" w:space="0" w:color="auto"/>
              </w:divBdr>
            </w:div>
          </w:divsChild>
        </w:div>
        <w:div w:id="669328394">
          <w:marLeft w:val="0"/>
          <w:marRight w:val="0"/>
          <w:marTop w:val="0"/>
          <w:marBottom w:val="0"/>
          <w:divBdr>
            <w:top w:val="none" w:sz="0" w:space="0" w:color="auto"/>
            <w:left w:val="none" w:sz="0" w:space="0" w:color="auto"/>
            <w:bottom w:val="none" w:sz="0" w:space="0" w:color="auto"/>
            <w:right w:val="none" w:sz="0" w:space="0" w:color="auto"/>
          </w:divBdr>
          <w:divsChild>
            <w:div w:id="744188419">
              <w:marLeft w:val="0"/>
              <w:marRight w:val="0"/>
              <w:marTop w:val="0"/>
              <w:marBottom w:val="0"/>
              <w:divBdr>
                <w:top w:val="none" w:sz="0" w:space="0" w:color="auto"/>
                <w:left w:val="none" w:sz="0" w:space="0" w:color="auto"/>
                <w:bottom w:val="none" w:sz="0" w:space="0" w:color="auto"/>
                <w:right w:val="none" w:sz="0" w:space="0" w:color="auto"/>
              </w:divBdr>
              <w:divsChild>
                <w:div w:id="733433189">
                  <w:marLeft w:val="0"/>
                  <w:marRight w:val="0"/>
                  <w:marTop w:val="0"/>
                  <w:marBottom w:val="0"/>
                  <w:divBdr>
                    <w:top w:val="none" w:sz="0" w:space="0" w:color="auto"/>
                    <w:left w:val="none" w:sz="0" w:space="0" w:color="auto"/>
                    <w:bottom w:val="none" w:sz="0" w:space="0" w:color="auto"/>
                    <w:right w:val="none" w:sz="0" w:space="0" w:color="auto"/>
                  </w:divBdr>
                  <w:divsChild>
                    <w:div w:id="38404914">
                      <w:marLeft w:val="0"/>
                      <w:marRight w:val="0"/>
                      <w:marTop w:val="0"/>
                      <w:marBottom w:val="0"/>
                      <w:divBdr>
                        <w:top w:val="none" w:sz="0" w:space="0" w:color="auto"/>
                        <w:left w:val="none" w:sz="0" w:space="0" w:color="auto"/>
                        <w:bottom w:val="none" w:sz="0" w:space="0" w:color="auto"/>
                        <w:right w:val="none" w:sz="0" w:space="0" w:color="auto"/>
                      </w:divBdr>
                      <w:divsChild>
                        <w:div w:id="1462502902">
                          <w:marLeft w:val="0"/>
                          <w:marRight w:val="0"/>
                          <w:marTop w:val="0"/>
                          <w:marBottom w:val="0"/>
                          <w:divBdr>
                            <w:top w:val="none" w:sz="0" w:space="0" w:color="auto"/>
                            <w:left w:val="none" w:sz="0" w:space="0" w:color="auto"/>
                            <w:bottom w:val="none" w:sz="0" w:space="0" w:color="auto"/>
                            <w:right w:val="none" w:sz="0" w:space="0" w:color="auto"/>
                          </w:divBdr>
                        </w:div>
                        <w:div w:id="1383169436">
                          <w:marLeft w:val="0"/>
                          <w:marRight w:val="0"/>
                          <w:marTop w:val="0"/>
                          <w:marBottom w:val="0"/>
                          <w:divBdr>
                            <w:top w:val="none" w:sz="0" w:space="0" w:color="auto"/>
                            <w:left w:val="none" w:sz="0" w:space="0" w:color="auto"/>
                            <w:bottom w:val="none" w:sz="0" w:space="0" w:color="auto"/>
                            <w:right w:val="none" w:sz="0" w:space="0" w:color="auto"/>
                          </w:divBdr>
                          <w:divsChild>
                            <w:div w:id="124178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353263">
                  <w:marLeft w:val="0"/>
                  <w:marRight w:val="0"/>
                  <w:marTop w:val="0"/>
                  <w:marBottom w:val="0"/>
                  <w:divBdr>
                    <w:top w:val="none" w:sz="0" w:space="0" w:color="auto"/>
                    <w:left w:val="none" w:sz="0" w:space="0" w:color="auto"/>
                    <w:bottom w:val="none" w:sz="0" w:space="0" w:color="auto"/>
                    <w:right w:val="none" w:sz="0" w:space="0" w:color="auto"/>
                  </w:divBdr>
                  <w:divsChild>
                    <w:div w:id="1812138259">
                      <w:marLeft w:val="0"/>
                      <w:marRight w:val="0"/>
                      <w:marTop w:val="0"/>
                      <w:marBottom w:val="0"/>
                      <w:divBdr>
                        <w:top w:val="none" w:sz="0" w:space="0" w:color="auto"/>
                        <w:left w:val="none" w:sz="0" w:space="0" w:color="auto"/>
                        <w:bottom w:val="none" w:sz="0" w:space="0" w:color="auto"/>
                        <w:right w:val="none" w:sz="0" w:space="0" w:color="auto"/>
                      </w:divBdr>
                      <w:divsChild>
                        <w:div w:id="612321024">
                          <w:marLeft w:val="0"/>
                          <w:marRight w:val="0"/>
                          <w:marTop w:val="0"/>
                          <w:marBottom w:val="0"/>
                          <w:divBdr>
                            <w:top w:val="none" w:sz="0" w:space="0" w:color="auto"/>
                            <w:left w:val="none" w:sz="0" w:space="0" w:color="auto"/>
                            <w:bottom w:val="none" w:sz="0" w:space="0" w:color="auto"/>
                            <w:right w:val="none" w:sz="0" w:space="0" w:color="auto"/>
                          </w:divBdr>
                          <w:divsChild>
                            <w:div w:id="1952131262">
                              <w:marLeft w:val="0"/>
                              <w:marRight w:val="0"/>
                              <w:marTop w:val="0"/>
                              <w:marBottom w:val="0"/>
                              <w:divBdr>
                                <w:top w:val="none" w:sz="0" w:space="0" w:color="auto"/>
                                <w:left w:val="none" w:sz="0" w:space="0" w:color="auto"/>
                                <w:bottom w:val="none" w:sz="0" w:space="0" w:color="auto"/>
                                <w:right w:val="none" w:sz="0" w:space="0" w:color="auto"/>
                              </w:divBdr>
                              <w:divsChild>
                                <w:div w:id="1547646225">
                                  <w:marLeft w:val="0"/>
                                  <w:marRight w:val="0"/>
                                  <w:marTop w:val="0"/>
                                  <w:marBottom w:val="0"/>
                                  <w:divBdr>
                                    <w:top w:val="none" w:sz="0" w:space="0" w:color="auto"/>
                                    <w:left w:val="none" w:sz="0" w:space="0" w:color="auto"/>
                                    <w:bottom w:val="none" w:sz="0" w:space="0" w:color="auto"/>
                                    <w:right w:val="none" w:sz="0" w:space="0" w:color="auto"/>
                                  </w:divBdr>
                                  <w:divsChild>
                                    <w:div w:id="1192449979">
                                      <w:marLeft w:val="0"/>
                                      <w:marRight w:val="0"/>
                                      <w:marTop w:val="0"/>
                                      <w:marBottom w:val="0"/>
                                      <w:divBdr>
                                        <w:top w:val="none" w:sz="0" w:space="0" w:color="auto"/>
                                        <w:left w:val="none" w:sz="0" w:space="0" w:color="auto"/>
                                        <w:bottom w:val="none" w:sz="0" w:space="0" w:color="auto"/>
                                        <w:right w:val="none" w:sz="0" w:space="0" w:color="auto"/>
                                      </w:divBdr>
                                    </w:div>
                                    <w:div w:id="91732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618847">
                      <w:marLeft w:val="0"/>
                      <w:marRight w:val="0"/>
                      <w:marTop w:val="0"/>
                      <w:marBottom w:val="0"/>
                      <w:divBdr>
                        <w:top w:val="none" w:sz="0" w:space="0" w:color="auto"/>
                        <w:left w:val="none" w:sz="0" w:space="0" w:color="auto"/>
                        <w:bottom w:val="none" w:sz="0" w:space="0" w:color="auto"/>
                        <w:right w:val="none" w:sz="0" w:space="0" w:color="auto"/>
                      </w:divBdr>
                      <w:divsChild>
                        <w:div w:id="574167865">
                          <w:marLeft w:val="0"/>
                          <w:marRight w:val="0"/>
                          <w:marTop w:val="0"/>
                          <w:marBottom w:val="0"/>
                          <w:divBdr>
                            <w:top w:val="none" w:sz="0" w:space="0" w:color="auto"/>
                            <w:left w:val="none" w:sz="0" w:space="0" w:color="auto"/>
                            <w:bottom w:val="none" w:sz="0" w:space="0" w:color="auto"/>
                            <w:right w:val="none" w:sz="0" w:space="0" w:color="auto"/>
                          </w:divBdr>
                          <w:divsChild>
                            <w:div w:id="124048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9993459">
      <w:bodyDiv w:val="1"/>
      <w:marLeft w:val="0"/>
      <w:marRight w:val="0"/>
      <w:marTop w:val="0"/>
      <w:marBottom w:val="0"/>
      <w:divBdr>
        <w:top w:val="none" w:sz="0" w:space="0" w:color="auto"/>
        <w:left w:val="none" w:sz="0" w:space="0" w:color="auto"/>
        <w:bottom w:val="none" w:sz="0" w:space="0" w:color="auto"/>
        <w:right w:val="none" w:sz="0" w:space="0" w:color="auto"/>
      </w:divBdr>
    </w:div>
    <w:div w:id="372080569">
      <w:bodyDiv w:val="1"/>
      <w:marLeft w:val="0"/>
      <w:marRight w:val="0"/>
      <w:marTop w:val="0"/>
      <w:marBottom w:val="0"/>
      <w:divBdr>
        <w:top w:val="none" w:sz="0" w:space="0" w:color="auto"/>
        <w:left w:val="none" w:sz="0" w:space="0" w:color="auto"/>
        <w:bottom w:val="none" w:sz="0" w:space="0" w:color="auto"/>
        <w:right w:val="none" w:sz="0" w:space="0" w:color="auto"/>
      </w:divBdr>
    </w:div>
    <w:div w:id="524564293">
      <w:bodyDiv w:val="1"/>
      <w:marLeft w:val="0"/>
      <w:marRight w:val="0"/>
      <w:marTop w:val="0"/>
      <w:marBottom w:val="0"/>
      <w:divBdr>
        <w:top w:val="none" w:sz="0" w:space="0" w:color="auto"/>
        <w:left w:val="none" w:sz="0" w:space="0" w:color="auto"/>
        <w:bottom w:val="none" w:sz="0" w:space="0" w:color="auto"/>
        <w:right w:val="none" w:sz="0" w:space="0" w:color="auto"/>
      </w:divBdr>
    </w:div>
    <w:div w:id="582106131">
      <w:bodyDiv w:val="1"/>
      <w:marLeft w:val="0"/>
      <w:marRight w:val="0"/>
      <w:marTop w:val="0"/>
      <w:marBottom w:val="0"/>
      <w:divBdr>
        <w:top w:val="none" w:sz="0" w:space="0" w:color="auto"/>
        <w:left w:val="none" w:sz="0" w:space="0" w:color="auto"/>
        <w:bottom w:val="none" w:sz="0" w:space="0" w:color="auto"/>
        <w:right w:val="none" w:sz="0" w:space="0" w:color="auto"/>
      </w:divBdr>
    </w:div>
    <w:div w:id="587037265">
      <w:bodyDiv w:val="1"/>
      <w:marLeft w:val="0"/>
      <w:marRight w:val="0"/>
      <w:marTop w:val="0"/>
      <w:marBottom w:val="0"/>
      <w:divBdr>
        <w:top w:val="none" w:sz="0" w:space="0" w:color="auto"/>
        <w:left w:val="none" w:sz="0" w:space="0" w:color="auto"/>
        <w:bottom w:val="none" w:sz="0" w:space="0" w:color="auto"/>
        <w:right w:val="none" w:sz="0" w:space="0" w:color="auto"/>
      </w:divBdr>
    </w:div>
    <w:div w:id="686324632">
      <w:bodyDiv w:val="1"/>
      <w:marLeft w:val="0"/>
      <w:marRight w:val="0"/>
      <w:marTop w:val="0"/>
      <w:marBottom w:val="0"/>
      <w:divBdr>
        <w:top w:val="none" w:sz="0" w:space="0" w:color="auto"/>
        <w:left w:val="none" w:sz="0" w:space="0" w:color="auto"/>
        <w:bottom w:val="none" w:sz="0" w:space="0" w:color="auto"/>
        <w:right w:val="none" w:sz="0" w:space="0" w:color="auto"/>
      </w:divBdr>
      <w:divsChild>
        <w:div w:id="107242414">
          <w:marLeft w:val="0"/>
          <w:marRight w:val="0"/>
          <w:marTop w:val="0"/>
          <w:marBottom w:val="0"/>
          <w:divBdr>
            <w:top w:val="none" w:sz="0" w:space="0" w:color="auto"/>
            <w:left w:val="none" w:sz="0" w:space="0" w:color="auto"/>
            <w:bottom w:val="none" w:sz="0" w:space="0" w:color="auto"/>
            <w:right w:val="none" w:sz="0" w:space="0" w:color="auto"/>
          </w:divBdr>
          <w:divsChild>
            <w:div w:id="2008895170">
              <w:marLeft w:val="0"/>
              <w:marRight w:val="0"/>
              <w:marTop w:val="0"/>
              <w:marBottom w:val="0"/>
              <w:divBdr>
                <w:top w:val="none" w:sz="0" w:space="0" w:color="auto"/>
                <w:left w:val="none" w:sz="0" w:space="0" w:color="auto"/>
                <w:bottom w:val="none" w:sz="0" w:space="0" w:color="auto"/>
                <w:right w:val="none" w:sz="0" w:space="0" w:color="auto"/>
              </w:divBdr>
              <w:divsChild>
                <w:div w:id="9502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811194">
      <w:bodyDiv w:val="1"/>
      <w:marLeft w:val="0"/>
      <w:marRight w:val="0"/>
      <w:marTop w:val="0"/>
      <w:marBottom w:val="0"/>
      <w:divBdr>
        <w:top w:val="none" w:sz="0" w:space="0" w:color="auto"/>
        <w:left w:val="none" w:sz="0" w:space="0" w:color="auto"/>
        <w:bottom w:val="none" w:sz="0" w:space="0" w:color="auto"/>
        <w:right w:val="none" w:sz="0" w:space="0" w:color="auto"/>
      </w:divBdr>
    </w:div>
    <w:div w:id="743142387">
      <w:bodyDiv w:val="1"/>
      <w:marLeft w:val="0"/>
      <w:marRight w:val="0"/>
      <w:marTop w:val="0"/>
      <w:marBottom w:val="0"/>
      <w:divBdr>
        <w:top w:val="none" w:sz="0" w:space="0" w:color="auto"/>
        <w:left w:val="none" w:sz="0" w:space="0" w:color="auto"/>
        <w:bottom w:val="none" w:sz="0" w:space="0" w:color="auto"/>
        <w:right w:val="none" w:sz="0" w:space="0" w:color="auto"/>
      </w:divBdr>
    </w:div>
    <w:div w:id="752507535">
      <w:bodyDiv w:val="1"/>
      <w:marLeft w:val="0"/>
      <w:marRight w:val="0"/>
      <w:marTop w:val="0"/>
      <w:marBottom w:val="0"/>
      <w:divBdr>
        <w:top w:val="none" w:sz="0" w:space="0" w:color="auto"/>
        <w:left w:val="none" w:sz="0" w:space="0" w:color="auto"/>
        <w:bottom w:val="none" w:sz="0" w:space="0" w:color="auto"/>
        <w:right w:val="none" w:sz="0" w:space="0" w:color="auto"/>
      </w:divBdr>
    </w:div>
    <w:div w:id="773132240">
      <w:bodyDiv w:val="1"/>
      <w:marLeft w:val="0"/>
      <w:marRight w:val="0"/>
      <w:marTop w:val="0"/>
      <w:marBottom w:val="0"/>
      <w:divBdr>
        <w:top w:val="none" w:sz="0" w:space="0" w:color="auto"/>
        <w:left w:val="none" w:sz="0" w:space="0" w:color="auto"/>
        <w:bottom w:val="none" w:sz="0" w:space="0" w:color="auto"/>
        <w:right w:val="none" w:sz="0" w:space="0" w:color="auto"/>
      </w:divBdr>
    </w:div>
    <w:div w:id="976715619">
      <w:bodyDiv w:val="1"/>
      <w:marLeft w:val="0"/>
      <w:marRight w:val="0"/>
      <w:marTop w:val="0"/>
      <w:marBottom w:val="0"/>
      <w:divBdr>
        <w:top w:val="none" w:sz="0" w:space="0" w:color="auto"/>
        <w:left w:val="none" w:sz="0" w:space="0" w:color="auto"/>
        <w:bottom w:val="none" w:sz="0" w:space="0" w:color="auto"/>
        <w:right w:val="none" w:sz="0" w:space="0" w:color="auto"/>
      </w:divBdr>
    </w:div>
    <w:div w:id="1005087649">
      <w:bodyDiv w:val="1"/>
      <w:marLeft w:val="0"/>
      <w:marRight w:val="0"/>
      <w:marTop w:val="0"/>
      <w:marBottom w:val="0"/>
      <w:divBdr>
        <w:top w:val="none" w:sz="0" w:space="0" w:color="auto"/>
        <w:left w:val="none" w:sz="0" w:space="0" w:color="auto"/>
        <w:bottom w:val="none" w:sz="0" w:space="0" w:color="auto"/>
        <w:right w:val="none" w:sz="0" w:space="0" w:color="auto"/>
      </w:divBdr>
      <w:divsChild>
        <w:div w:id="1580401866">
          <w:marLeft w:val="0"/>
          <w:marRight w:val="0"/>
          <w:marTop w:val="0"/>
          <w:marBottom w:val="0"/>
          <w:divBdr>
            <w:top w:val="none" w:sz="0" w:space="0" w:color="auto"/>
            <w:left w:val="none" w:sz="0" w:space="0" w:color="auto"/>
            <w:bottom w:val="none" w:sz="0" w:space="0" w:color="auto"/>
            <w:right w:val="none" w:sz="0" w:space="0" w:color="auto"/>
          </w:divBdr>
          <w:divsChild>
            <w:div w:id="214977203">
              <w:marLeft w:val="0"/>
              <w:marRight w:val="0"/>
              <w:marTop w:val="0"/>
              <w:marBottom w:val="0"/>
              <w:divBdr>
                <w:top w:val="none" w:sz="0" w:space="0" w:color="auto"/>
                <w:left w:val="none" w:sz="0" w:space="0" w:color="auto"/>
                <w:bottom w:val="none" w:sz="0" w:space="0" w:color="auto"/>
                <w:right w:val="none" w:sz="0" w:space="0" w:color="auto"/>
              </w:divBdr>
              <w:divsChild>
                <w:div w:id="11693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693628">
      <w:bodyDiv w:val="1"/>
      <w:marLeft w:val="0"/>
      <w:marRight w:val="0"/>
      <w:marTop w:val="0"/>
      <w:marBottom w:val="0"/>
      <w:divBdr>
        <w:top w:val="none" w:sz="0" w:space="0" w:color="auto"/>
        <w:left w:val="none" w:sz="0" w:space="0" w:color="auto"/>
        <w:bottom w:val="none" w:sz="0" w:space="0" w:color="auto"/>
        <w:right w:val="none" w:sz="0" w:space="0" w:color="auto"/>
      </w:divBdr>
    </w:div>
    <w:div w:id="1094321310">
      <w:bodyDiv w:val="1"/>
      <w:marLeft w:val="0"/>
      <w:marRight w:val="0"/>
      <w:marTop w:val="0"/>
      <w:marBottom w:val="0"/>
      <w:divBdr>
        <w:top w:val="none" w:sz="0" w:space="0" w:color="auto"/>
        <w:left w:val="none" w:sz="0" w:space="0" w:color="auto"/>
        <w:bottom w:val="none" w:sz="0" w:space="0" w:color="auto"/>
        <w:right w:val="none" w:sz="0" w:space="0" w:color="auto"/>
      </w:divBdr>
      <w:divsChild>
        <w:div w:id="1910578853">
          <w:marLeft w:val="0"/>
          <w:marRight w:val="0"/>
          <w:marTop w:val="0"/>
          <w:marBottom w:val="0"/>
          <w:divBdr>
            <w:top w:val="none" w:sz="0" w:space="0" w:color="auto"/>
            <w:left w:val="none" w:sz="0" w:space="0" w:color="auto"/>
            <w:bottom w:val="none" w:sz="0" w:space="0" w:color="auto"/>
            <w:right w:val="none" w:sz="0" w:space="0" w:color="auto"/>
          </w:divBdr>
          <w:divsChild>
            <w:div w:id="1927693083">
              <w:marLeft w:val="0"/>
              <w:marRight w:val="0"/>
              <w:marTop w:val="0"/>
              <w:marBottom w:val="0"/>
              <w:divBdr>
                <w:top w:val="none" w:sz="0" w:space="0" w:color="auto"/>
                <w:left w:val="none" w:sz="0" w:space="0" w:color="auto"/>
                <w:bottom w:val="none" w:sz="0" w:space="0" w:color="auto"/>
                <w:right w:val="none" w:sz="0" w:space="0" w:color="auto"/>
              </w:divBdr>
              <w:divsChild>
                <w:div w:id="160753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203498">
      <w:bodyDiv w:val="1"/>
      <w:marLeft w:val="0"/>
      <w:marRight w:val="0"/>
      <w:marTop w:val="0"/>
      <w:marBottom w:val="0"/>
      <w:divBdr>
        <w:top w:val="none" w:sz="0" w:space="0" w:color="auto"/>
        <w:left w:val="none" w:sz="0" w:space="0" w:color="auto"/>
        <w:bottom w:val="none" w:sz="0" w:space="0" w:color="auto"/>
        <w:right w:val="none" w:sz="0" w:space="0" w:color="auto"/>
      </w:divBdr>
    </w:div>
    <w:div w:id="1239748861">
      <w:bodyDiv w:val="1"/>
      <w:marLeft w:val="0"/>
      <w:marRight w:val="0"/>
      <w:marTop w:val="0"/>
      <w:marBottom w:val="0"/>
      <w:divBdr>
        <w:top w:val="none" w:sz="0" w:space="0" w:color="auto"/>
        <w:left w:val="none" w:sz="0" w:space="0" w:color="auto"/>
        <w:bottom w:val="none" w:sz="0" w:space="0" w:color="auto"/>
        <w:right w:val="none" w:sz="0" w:space="0" w:color="auto"/>
      </w:divBdr>
    </w:div>
    <w:div w:id="1406341786">
      <w:bodyDiv w:val="1"/>
      <w:marLeft w:val="0"/>
      <w:marRight w:val="0"/>
      <w:marTop w:val="0"/>
      <w:marBottom w:val="0"/>
      <w:divBdr>
        <w:top w:val="none" w:sz="0" w:space="0" w:color="auto"/>
        <w:left w:val="none" w:sz="0" w:space="0" w:color="auto"/>
        <w:bottom w:val="none" w:sz="0" w:space="0" w:color="auto"/>
        <w:right w:val="none" w:sz="0" w:space="0" w:color="auto"/>
      </w:divBdr>
      <w:divsChild>
        <w:div w:id="1528719898">
          <w:marLeft w:val="0"/>
          <w:marRight w:val="0"/>
          <w:marTop w:val="0"/>
          <w:marBottom w:val="0"/>
          <w:divBdr>
            <w:top w:val="none" w:sz="0" w:space="0" w:color="auto"/>
            <w:left w:val="none" w:sz="0" w:space="0" w:color="auto"/>
            <w:bottom w:val="none" w:sz="0" w:space="0" w:color="auto"/>
            <w:right w:val="none" w:sz="0" w:space="0" w:color="auto"/>
          </w:divBdr>
          <w:divsChild>
            <w:div w:id="1917012189">
              <w:marLeft w:val="0"/>
              <w:marRight w:val="0"/>
              <w:marTop w:val="0"/>
              <w:marBottom w:val="0"/>
              <w:divBdr>
                <w:top w:val="none" w:sz="0" w:space="0" w:color="auto"/>
                <w:left w:val="none" w:sz="0" w:space="0" w:color="auto"/>
                <w:bottom w:val="none" w:sz="0" w:space="0" w:color="auto"/>
                <w:right w:val="none" w:sz="0" w:space="0" w:color="auto"/>
              </w:divBdr>
            </w:div>
          </w:divsChild>
        </w:div>
        <w:div w:id="984167450">
          <w:marLeft w:val="0"/>
          <w:marRight w:val="0"/>
          <w:marTop w:val="0"/>
          <w:marBottom w:val="0"/>
          <w:divBdr>
            <w:top w:val="none" w:sz="0" w:space="0" w:color="auto"/>
            <w:left w:val="none" w:sz="0" w:space="0" w:color="auto"/>
            <w:bottom w:val="none" w:sz="0" w:space="0" w:color="auto"/>
            <w:right w:val="none" w:sz="0" w:space="0" w:color="auto"/>
          </w:divBdr>
          <w:divsChild>
            <w:div w:id="896480398">
              <w:marLeft w:val="0"/>
              <w:marRight w:val="0"/>
              <w:marTop w:val="0"/>
              <w:marBottom w:val="0"/>
              <w:divBdr>
                <w:top w:val="none" w:sz="0" w:space="0" w:color="auto"/>
                <w:left w:val="none" w:sz="0" w:space="0" w:color="auto"/>
                <w:bottom w:val="none" w:sz="0" w:space="0" w:color="auto"/>
                <w:right w:val="none" w:sz="0" w:space="0" w:color="auto"/>
              </w:divBdr>
              <w:divsChild>
                <w:div w:id="871843686">
                  <w:marLeft w:val="0"/>
                  <w:marRight w:val="0"/>
                  <w:marTop w:val="0"/>
                  <w:marBottom w:val="0"/>
                  <w:divBdr>
                    <w:top w:val="none" w:sz="0" w:space="0" w:color="auto"/>
                    <w:left w:val="none" w:sz="0" w:space="0" w:color="auto"/>
                    <w:bottom w:val="none" w:sz="0" w:space="0" w:color="auto"/>
                    <w:right w:val="none" w:sz="0" w:space="0" w:color="auto"/>
                  </w:divBdr>
                  <w:divsChild>
                    <w:div w:id="128072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116086">
      <w:bodyDiv w:val="1"/>
      <w:marLeft w:val="0"/>
      <w:marRight w:val="0"/>
      <w:marTop w:val="0"/>
      <w:marBottom w:val="0"/>
      <w:divBdr>
        <w:top w:val="none" w:sz="0" w:space="0" w:color="auto"/>
        <w:left w:val="none" w:sz="0" w:space="0" w:color="auto"/>
        <w:bottom w:val="none" w:sz="0" w:space="0" w:color="auto"/>
        <w:right w:val="none" w:sz="0" w:space="0" w:color="auto"/>
      </w:divBdr>
    </w:div>
    <w:div w:id="1540123904">
      <w:bodyDiv w:val="1"/>
      <w:marLeft w:val="0"/>
      <w:marRight w:val="0"/>
      <w:marTop w:val="0"/>
      <w:marBottom w:val="0"/>
      <w:divBdr>
        <w:top w:val="none" w:sz="0" w:space="0" w:color="auto"/>
        <w:left w:val="none" w:sz="0" w:space="0" w:color="auto"/>
        <w:bottom w:val="none" w:sz="0" w:space="0" w:color="auto"/>
        <w:right w:val="none" w:sz="0" w:space="0" w:color="auto"/>
      </w:divBdr>
    </w:div>
    <w:div w:id="1547252565">
      <w:bodyDiv w:val="1"/>
      <w:marLeft w:val="0"/>
      <w:marRight w:val="0"/>
      <w:marTop w:val="0"/>
      <w:marBottom w:val="0"/>
      <w:divBdr>
        <w:top w:val="none" w:sz="0" w:space="0" w:color="auto"/>
        <w:left w:val="none" w:sz="0" w:space="0" w:color="auto"/>
        <w:bottom w:val="none" w:sz="0" w:space="0" w:color="auto"/>
        <w:right w:val="none" w:sz="0" w:space="0" w:color="auto"/>
      </w:divBdr>
    </w:div>
    <w:div w:id="1584031263">
      <w:bodyDiv w:val="1"/>
      <w:marLeft w:val="0"/>
      <w:marRight w:val="0"/>
      <w:marTop w:val="0"/>
      <w:marBottom w:val="0"/>
      <w:divBdr>
        <w:top w:val="none" w:sz="0" w:space="0" w:color="auto"/>
        <w:left w:val="none" w:sz="0" w:space="0" w:color="auto"/>
        <w:bottom w:val="none" w:sz="0" w:space="0" w:color="auto"/>
        <w:right w:val="none" w:sz="0" w:space="0" w:color="auto"/>
      </w:divBdr>
    </w:div>
    <w:div w:id="1613169178">
      <w:bodyDiv w:val="1"/>
      <w:marLeft w:val="0"/>
      <w:marRight w:val="0"/>
      <w:marTop w:val="0"/>
      <w:marBottom w:val="0"/>
      <w:divBdr>
        <w:top w:val="none" w:sz="0" w:space="0" w:color="auto"/>
        <w:left w:val="none" w:sz="0" w:space="0" w:color="auto"/>
        <w:bottom w:val="none" w:sz="0" w:space="0" w:color="auto"/>
        <w:right w:val="none" w:sz="0" w:space="0" w:color="auto"/>
      </w:divBdr>
    </w:div>
    <w:div w:id="1651906202">
      <w:bodyDiv w:val="1"/>
      <w:marLeft w:val="0"/>
      <w:marRight w:val="0"/>
      <w:marTop w:val="0"/>
      <w:marBottom w:val="0"/>
      <w:divBdr>
        <w:top w:val="none" w:sz="0" w:space="0" w:color="auto"/>
        <w:left w:val="none" w:sz="0" w:space="0" w:color="auto"/>
        <w:bottom w:val="none" w:sz="0" w:space="0" w:color="auto"/>
        <w:right w:val="none" w:sz="0" w:space="0" w:color="auto"/>
      </w:divBdr>
    </w:div>
    <w:div w:id="1662923869">
      <w:bodyDiv w:val="1"/>
      <w:marLeft w:val="0"/>
      <w:marRight w:val="0"/>
      <w:marTop w:val="0"/>
      <w:marBottom w:val="0"/>
      <w:divBdr>
        <w:top w:val="none" w:sz="0" w:space="0" w:color="auto"/>
        <w:left w:val="none" w:sz="0" w:space="0" w:color="auto"/>
        <w:bottom w:val="none" w:sz="0" w:space="0" w:color="auto"/>
        <w:right w:val="none" w:sz="0" w:space="0" w:color="auto"/>
      </w:divBdr>
    </w:div>
    <w:div w:id="1672875510">
      <w:bodyDiv w:val="1"/>
      <w:marLeft w:val="0"/>
      <w:marRight w:val="0"/>
      <w:marTop w:val="0"/>
      <w:marBottom w:val="0"/>
      <w:divBdr>
        <w:top w:val="none" w:sz="0" w:space="0" w:color="auto"/>
        <w:left w:val="none" w:sz="0" w:space="0" w:color="auto"/>
        <w:bottom w:val="none" w:sz="0" w:space="0" w:color="auto"/>
        <w:right w:val="none" w:sz="0" w:space="0" w:color="auto"/>
      </w:divBdr>
    </w:div>
    <w:div w:id="1675376486">
      <w:bodyDiv w:val="1"/>
      <w:marLeft w:val="0"/>
      <w:marRight w:val="0"/>
      <w:marTop w:val="0"/>
      <w:marBottom w:val="0"/>
      <w:divBdr>
        <w:top w:val="none" w:sz="0" w:space="0" w:color="auto"/>
        <w:left w:val="none" w:sz="0" w:space="0" w:color="auto"/>
        <w:bottom w:val="none" w:sz="0" w:space="0" w:color="auto"/>
        <w:right w:val="none" w:sz="0" w:space="0" w:color="auto"/>
      </w:divBdr>
      <w:divsChild>
        <w:div w:id="337199068">
          <w:marLeft w:val="0"/>
          <w:marRight w:val="0"/>
          <w:marTop w:val="0"/>
          <w:marBottom w:val="0"/>
          <w:divBdr>
            <w:top w:val="none" w:sz="0" w:space="0" w:color="auto"/>
            <w:left w:val="none" w:sz="0" w:space="0" w:color="auto"/>
            <w:bottom w:val="none" w:sz="0" w:space="0" w:color="auto"/>
            <w:right w:val="none" w:sz="0" w:space="0" w:color="auto"/>
          </w:divBdr>
          <w:divsChild>
            <w:div w:id="368728187">
              <w:marLeft w:val="0"/>
              <w:marRight w:val="0"/>
              <w:marTop w:val="0"/>
              <w:marBottom w:val="0"/>
              <w:divBdr>
                <w:top w:val="none" w:sz="0" w:space="0" w:color="auto"/>
                <w:left w:val="none" w:sz="0" w:space="0" w:color="auto"/>
                <w:bottom w:val="none" w:sz="0" w:space="0" w:color="auto"/>
                <w:right w:val="none" w:sz="0" w:space="0" w:color="auto"/>
              </w:divBdr>
            </w:div>
            <w:div w:id="39878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6699">
      <w:bodyDiv w:val="1"/>
      <w:marLeft w:val="0"/>
      <w:marRight w:val="0"/>
      <w:marTop w:val="0"/>
      <w:marBottom w:val="0"/>
      <w:divBdr>
        <w:top w:val="none" w:sz="0" w:space="0" w:color="auto"/>
        <w:left w:val="none" w:sz="0" w:space="0" w:color="auto"/>
        <w:bottom w:val="none" w:sz="0" w:space="0" w:color="auto"/>
        <w:right w:val="none" w:sz="0" w:space="0" w:color="auto"/>
      </w:divBdr>
    </w:div>
    <w:div w:id="1687974566">
      <w:bodyDiv w:val="1"/>
      <w:marLeft w:val="0"/>
      <w:marRight w:val="0"/>
      <w:marTop w:val="0"/>
      <w:marBottom w:val="0"/>
      <w:divBdr>
        <w:top w:val="none" w:sz="0" w:space="0" w:color="auto"/>
        <w:left w:val="none" w:sz="0" w:space="0" w:color="auto"/>
        <w:bottom w:val="none" w:sz="0" w:space="0" w:color="auto"/>
        <w:right w:val="none" w:sz="0" w:space="0" w:color="auto"/>
      </w:divBdr>
      <w:divsChild>
        <w:div w:id="1347292183">
          <w:marLeft w:val="0"/>
          <w:marRight w:val="0"/>
          <w:marTop w:val="0"/>
          <w:marBottom w:val="0"/>
          <w:divBdr>
            <w:top w:val="none" w:sz="0" w:space="0" w:color="auto"/>
            <w:left w:val="none" w:sz="0" w:space="0" w:color="auto"/>
            <w:bottom w:val="none" w:sz="0" w:space="0" w:color="auto"/>
            <w:right w:val="none" w:sz="0" w:space="0" w:color="auto"/>
          </w:divBdr>
          <w:divsChild>
            <w:div w:id="1222793243">
              <w:marLeft w:val="0"/>
              <w:marRight w:val="0"/>
              <w:marTop w:val="0"/>
              <w:marBottom w:val="0"/>
              <w:divBdr>
                <w:top w:val="none" w:sz="0" w:space="0" w:color="auto"/>
                <w:left w:val="none" w:sz="0" w:space="0" w:color="auto"/>
                <w:bottom w:val="none" w:sz="0" w:space="0" w:color="auto"/>
                <w:right w:val="none" w:sz="0" w:space="0" w:color="auto"/>
              </w:divBdr>
            </w:div>
            <w:div w:id="383023064">
              <w:marLeft w:val="0"/>
              <w:marRight w:val="0"/>
              <w:marTop w:val="0"/>
              <w:marBottom w:val="0"/>
              <w:divBdr>
                <w:top w:val="none" w:sz="0" w:space="0" w:color="auto"/>
                <w:left w:val="none" w:sz="0" w:space="0" w:color="auto"/>
                <w:bottom w:val="none" w:sz="0" w:space="0" w:color="auto"/>
                <w:right w:val="none" w:sz="0" w:space="0" w:color="auto"/>
              </w:divBdr>
            </w:div>
          </w:divsChild>
        </w:div>
        <w:div w:id="1216351636">
          <w:marLeft w:val="0"/>
          <w:marRight w:val="0"/>
          <w:marTop w:val="0"/>
          <w:marBottom w:val="0"/>
          <w:divBdr>
            <w:top w:val="none" w:sz="0" w:space="0" w:color="auto"/>
            <w:left w:val="none" w:sz="0" w:space="0" w:color="auto"/>
            <w:bottom w:val="none" w:sz="0" w:space="0" w:color="auto"/>
            <w:right w:val="none" w:sz="0" w:space="0" w:color="auto"/>
          </w:divBdr>
          <w:divsChild>
            <w:div w:id="485974128">
              <w:marLeft w:val="0"/>
              <w:marRight w:val="0"/>
              <w:marTop w:val="0"/>
              <w:marBottom w:val="0"/>
              <w:divBdr>
                <w:top w:val="none" w:sz="0" w:space="0" w:color="auto"/>
                <w:left w:val="none" w:sz="0" w:space="0" w:color="auto"/>
                <w:bottom w:val="none" w:sz="0" w:space="0" w:color="auto"/>
                <w:right w:val="none" w:sz="0" w:space="0" w:color="auto"/>
              </w:divBdr>
              <w:divsChild>
                <w:div w:id="1421945283">
                  <w:marLeft w:val="0"/>
                  <w:marRight w:val="0"/>
                  <w:marTop w:val="0"/>
                  <w:marBottom w:val="0"/>
                  <w:divBdr>
                    <w:top w:val="none" w:sz="0" w:space="0" w:color="auto"/>
                    <w:left w:val="none" w:sz="0" w:space="0" w:color="auto"/>
                    <w:bottom w:val="none" w:sz="0" w:space="0" w:color="auto"/>
                    <w:right w:val="none" w:sz="0" w:space="0" w:color="auto"/>
                  </w:divBdr>
                  <w:divsChild>
                    <w:div w:id="1184125193">
                      <w:marLeft w:val="0"/>
                      <w:marRight w:val="0"/>
                      <w:marTop w:val="0"/>
                      <w:marBottom w:val="0"/>
                      <w:divBdr>
                        <w:top w:val="none" w:sz="0" w:space="0" w:color="auto"/>
                        <w:left w:val="none" w:sz="0" w:space="0" w:color="auto"/>
                        <w:bottom w:val="none" w:sz="0" w:space="0" w:color="auto"/>
                        <w:right w:val="none" w:sz="0" w:space="0" w:color="auto"/>
                      </w:divBdr>
                      <w:divsChild>
                        <w:div w:id="1634552548">
                          <w:marLeft w:val="0"/>
                          <w:marRight w:val="0"/>
                          <w:marTop w:val="0"/>
                          <w:marBottom w:val="0"/>
                          <w:divBdr>
                            <w:top w:val="none" w:sz="0" w:space="0" w:color="auto"/>
                            <w:left w:val="none" w:sz="0" w:space="0" w:color="auto"/>
                            <w:bottom w:val="none" w:sz="0" w:space="0" w:color="auto"/>
                            <w:right w:val="none" w:sz="0" w:space="0" w:color="auto"/>
                          </w:divBdr>
                        </w:div>
                        <w:div w:id="221448161">
                          <w:marLeft w:val="0"/>
                          <w:marRight w:val="0"/>
                          <w:marTop w:val="0"/>
                          <w:marBottom w:val="0"/>
                          <w:divBdr>
                            <w:top w:val="none" w:sz="0" w:space="0" w:color="auto"/>
                            <w:left w:val="none" w:sz="0" w:space="0" w:color="auto"/>
                            <w:bottom w:val="none" w:sz="0" w:space="0" w:color="auto"/>
                            <w:right w:val="none" w:sz="0" w:space="0" w:color="auto"/>
                          </w:divBdr>
                          <w:divsChild>
                            <w:div w:id="43136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94036">
                  <w:marLeft w:val="0"/>
                  <w:marRight w:val="0"/>
                  <w:marTop w:val="0"/>
                  <w:marBottom w:val="0"/>
                  <w:divBdr>
                    <w:top w:val="none" w:sz="0" w:space="0" w:color="auto"/>
                    <w:left w:val="none" w:sz="0" w:space="0" w:color="auto"/>
                    <w:bottom w:val="none" w:sz="0" w:space="0" w:color="auto"/>
                    <w:right w:val="none" w:sz="0" w:space="0" w:color="auto"/>
                  </w:divBdr>
                  <w:divsChild>
                    <w:div w:id="1130246246">
                      <w:marLeft w:val="0"/>
                      <w:marRight w:val="0"/>
                      <w:marTop w:val="0"/>
                      <w:marBottom w:val="0"/>
                      <w:divBdr>
                        <w:top w:val="none" w:sz="0" w:space="0" w:color="auto"/>
                        <w:left w:val="none" w:sz="0" w:space="0" w:color="auto"/>
                        <w:bottom w:val="none" w:sz="0" w:space="0" w:color="auto"/>
                        <w:right w:val="none" w:sz="0" w:space="0" w:color="auto"/>
                      </w:divBdr>
                      <w:divsChild>
                        <w:div w:id="2116359014">
                          <w:marLeft w:val="0"/>
                          <w:marRight w:val="0"/>
                          <w:marTop w:val="0"/>
                          <w:marBottom w:val="0"/>
                          <w:divBdr>
                            <w:top w:val="none" w:sz="0" w:space="0" w:color="auto"/>
                            <w:left w:val="none" w:sz="0" w:space="0" w:color="auto"/>
                            <w:bottom w:val="none" w:sz="0" w:space="0" w:color="auto"/>
                            <w:right w:val="none" w:sz="0" w:space="0" w:color="auto"/>
                          </w:divBdr>
                          <w:divsChild>
                            <w:div w:id="1561748180">
                              <w:marLeft w:val="0"/>
                              <w:marRight w:val="0"/>
                              <w:marTop w:val="0"/>
                              <w:marBottom w:val="0"/>
                              <w:divBdr>
                                <w:top w:val="none" w:sz="0" w:space="0" w:color="auto"/>
                                <w:left w:val="none" w:sz="0" w:space="0" w:color="auto"/>
                                <w:bottom w:val="none" w:sz="0" w:space="0" w:color="auto"/>
                                <w:right w:val="none" w:sz="0" w:space="0" w:color="auto"/>
                              </w:divBdr>
                              <w:divsChild>
                                <w:div w:id="1463235647">
                                  <w:marLeft w:val="0"/>
                                  <w:marRight w:val="0"/>
                                  <w:marTop w:val="0"/>
                                  <w:marBottom w:val="0"/>
                                  <w:divBdr>
                                    <w:top w:val="none" w:sz="0" w:space="0" w:color="auto"/>
                                    <w:left w:val="none" w:sz="0" w:space="0" w:color="auto"/>
                                    <w:bottom w:val="none" w:sz="0" w:space="0" w:color="auto"/>
                                    <w:right w:val="none" w:sz="0" w:space="0" w:color="auto"/>
                                  </w:divBdr>
                                  <w:divsChild>
                                    <w:div w:id="882450388">
                                      <w:marLeft w:val="0"/>
                                      <w:marRight w:val="0"/>
                                      <w:marTop w:val="0"/>
                                      <w:marBottom w:val="0"/>
                                      <w:divBdr>
                                        <w:top w:val="none" w:sz="0" w:space="0" w:color="auto"/>
                                        <w:left w:val="none" w:sz="0" w:space="0" w:color="auto"/>
                                        <w:bottom w:val="none" w:sz="0" w:space="0" w:color="auto"/>
                                        <w:right w:val="none" w:sz="0" w:space="0" w:color="auto"/>
                                      </w:divBdr>
                                    </w:div>
                                    <w:div w:id="62268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964194">
                      <w:marLeft w:val="0"/>
                      <w:marRight w:val="0"/>
                      <w:marTop w:val="0"/>
                      <w:marBottom w:val="0"/>
                      <w:divBdr>
                        <w:top w:val="none" w:sz="0" w:space="0" w:color="auto"/>
                        <w:left w:val="none" w:sz="0" w:space="0" w:color="auto"/>
                        <w:bottom w:val="none" w:sz="0" w:space="0" w:color="auto"/>
                        <w:right w:val="none" w:sz="0" w:space="0" w:color="auto"/>
                      </w:divBdr>
                      <w:divsChild>
                        <w:div w:id="347218299">
                          <w:marLeft w:val="0"/>
                          <w:marRight w:val="0"/>
                          <w:marTop w:val="0"/>
                          <w:marBottom w:val="0"/>
                          <w:divBdr>
                            <w:top w:val="none" w:sz="0" w:space="0" w:color="auto"/>
                            <w:left w:val="none" w:sz="0" w:space="0" w:color="auto"/>
                            <w:bottom w:val="none" w:sz="0" w:space="0" w:color="auto"/>
                            <w:right w:val="none" w:sz="0" w:space="0" w:color="auto"/>
                          </w:divBdr>
                          <w:divsChild>
                            <w:div w:id="57778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0226796">
      <w:bodyDiv w:val="1"/>
      <w:marLeft w:val="0"/>
      <w:marRight w:val="0"/>
      <w:marTop w:val="0"/>
      <w:marBottom w:val="0"/>
      <w:divBdr>
        <w:top w:val="none" w:sz="0" w:space="0" w:color="auto"/>
        <w:left w:val="none" w:sz="0" w:space="0" w:color="auto"/>
        <w:bottom w:val="none" w:sz="0" w:space="0" w:color="auto"/>
        <w:right w:val="none" w:sz="0" w:space="0" w:color="auto"/>
      </w:divBdr>
    </w:div>
    <w:div w:id="1882011324">
      <w:bodyDiv w:val="1"/>
      <w:marLeft w:val="0"/>
      <w:marRight w:val="0"/>
      <w:marTop w:val="0"/>
      <w:marBottom w:val="0"/>
      <w:divBdr>
        <w:top w:val="none" w:sz="0" w:space="0" w:color="auto"/>
        <w:left w:val="none" w:sz="0" w:space="0" w:color="auto"/>
        <w:bottom w:val="none" w:sz="0" w:space="0" w:color="auto"/>
        <w:right w:val="none" w:sz="0" w:space="0" w:color="auto"/>
      </w:divBdr>
      <w:divsChild>
        <w:div w:id="1934967949">
          <w:marLeft w:val="0"/>
          <w:marRight w:val="0"/>
          <w:marTop w:val="0"/>
          <w:marBottom w:val="0"/>
          <w:divBdr>
            <w:top w:val="none" w:sz="0" w:space="0" w:color="auto"/>
            <w:left w:val="none" w:sz="0" w:space="0" w:color="auto"/>
            <w:bottom w:val="none" w:sz="0" w:space="0" w:color="auto"/>
            <w:right w:val="none" w:sz="0" w:space="0" w:color="auto"/>
          </w:divBdr>
          <w:divsChild>
            <w:div w:id="1816218709">
              <w:marLeft w:val="0"/>
              <w:marRight w:val="0"/>
              <w:marTop w:val="0"/>
              <w:marBottom w:val="0"/>
              <w:divBdr>
                <w:top w:val="none" w:sz="0" w:space="0" w:color="auto"/>
                <w:left w:val="none" w:sz="0" w:space="0" w:color="auto"/>
                <w:bottom w:val="none" w:sz="0" w:space="0" w:color="auto"/>
                <w:right w:val="none" w:sz="0" w:space="0" w:color="auto"/>
              </w:divBdr>
              <w:divsChild>
                <w:div w:id="138316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244966">
      <w:bodyDiv w:val="1"/>
      <w:marLeft w:val="0"/>
      <w:marRight w:val="0"/>
      <w:marTop w:val="0"/>
      <w:marBottom w:val="0"/>
      <w:divBdr>
        <w:top w:val="none" w:sz="0" w:space="0" w:color="auto"/>
        <w:left w:val="none" w:sz="0" w:space="0" w:color="auto"/>
        <w:bottom w:val="none" w:sz="0" w:space="0" w:color="auto"/>
        <w:right w:val="none" w:sz="0" w:space="0" w:color="auto"/>
      </w:divBdr>
    </w:div>
    <w:div w:id="1935432319">
      <w:bodyDiv w:val="1"/>
      <w:marLeft w:val="0"/>
      <w:marRight w:val="0"/>
      <w:marTop w:val="0"/>
      <w:marBottom w:val="0"/>
      <w:divBdr>
        <w:top w:val="none" w:sz="0" w:space="0" w:color="auto"/>
        <w:left w:val="none" w:sz="0" w:space="0" w:color="auto"/>
        <w:bottom w:val="none" w:sz="0" w:space="0" w:color="auto"/>
        <w:right w:val="none" w:sz="0" w:space="0" w:color="auto"/>
      </w:divBdr>
    </w:div>
    <w:div w:id="2004510022">
      <w:bodyDiv w:val="1"/>
      <w:marLeft w:val="0"/>
      <w:marRight w:val="0"/>
      <w:marTop w:val="0"/>
      <w:marBottom w:val="0"/>
      <w:divBdr>
        <w:top w:val="none" w:sz="0" w:space="0" w:color="auto"/>
        <w:left w:val="none" w:sz="0" w:space="0" w:color="auto"/>
        <w:bottom w:val="none" w:sz="0" w:space="0" w:color="auto"/>
        <w:right w:val="none" w:sz="0" w:space="0" w:color="auto"/>
      </w:divBdr>
    </w:div>
    <w:div w:id="2013069597">
      <w:bodyDiv w:val="1"/>
      <w:marLeft w:val="0"/>
      <w:marRight w:val="0"/>
      <w:marTop w:val="0"/>
      <w:marBottom w:val="0"/>
      <w:divBdr>
        <w:top w:val="none" w:sz="0" w:space="0" w:color="auto"/>
        <w:left w:val="none" w:sz="0" w:space="0" w:color="auto"/>
        <w:bottom w:val="none" w:sz="0" w:space="0" w:color="auto"/>
        <w:right w:val="none" w:sz="0" w:space="0" w:color="auto"/>
      </w:divBdr>
    </w:div>
    <w:div w:id="2016296343">
      <w:bodyDiv w:val="1"/>
      <w:marLeft w:val="0"/>
      <w:marRight w:val="0"/>
      <w:marTop w:val="0"/>
      <w:marBottom w:val="0"/>
      <w:divBdr>
        <w:top w:val="none" w:sz="0" w:space="0" w:color="auto"/>
        <w:left w:val="none" w:sz="0" w:space="0" w:color="auto"/>
        <w:bottom w:val="none" w:sz="0" w:space="0" w:color="auto"/>
        <w:right w:val="none" w:sz="0" w:space="0" w:color="auto"/>
      </w:divBdr>
      <w:divsChild>
        <w:div w:id="799884068">
          <w:marLeft w:val="0"/>
          <w:marRight w:val="0"/>
          <w:marTop w:val="0"/>
          <w:marBottom w:val="0"/>
          <w:divBdr>
            <w:top w:val="none" w:sz="0" w:space="0" w:color="auto"/>
            <w:left w:val="none" w:sz="0" w:space="0" w:color="auto"/>
            <w:bottom w:val="none" w:sz="0" w:space="0" w:color="auto"/>
            <w:right w:val="none" w:sz="0" w:space="0" w:color="auto"/>
          </w:divBdr>
          <w:divsChild>
            <w:div w:id="1744644532">
              <w:marLeft w:val="0"/>
              <w:marRight w:val="0"/>
              <w:marTop w:val="0"/>
              <w:marBottom w:val="0"/>
              <w:divBdr>
                <w:top w:val="none" w:sz="0" w:space="0" w:color="auto"/>
                <w:left w:val="none" w:sz="0" w:space="0" w:color="auto"/>
                <w:bottom w:val="none" w:sz="0" w:space="0" w:color="auto"/>
                <w:right w:val="none" w:sz="0" w:space="0" w:color="auto"/>
              </w:divBdr>
            </w:div>
            <w:div w:id="2029329848">
              <w:marLeft w:val="0"/>
              <w:marRight w:val="0"/>
              <w:marTop w:val="0"/>
              <w:marBottom w:val="0"/>
              <w:divBdr>
                <w:top w:val="none" w:sz="0" w:space="0" w:color="auto"/>
                <w:left w:val="none" w:sz="0" w:space="0" w:color="auto"/>
                <w:bottom w:val="none" w:sz="0" w:space="0" w:color="auto"/>
                <w:right w:val="none" w:sz="0" w:space="0" w:color="auto"/>
              </w:divBdr>
            </w:div>
          </w:divsChild>
        </w:div>
        <w:div w:id="1965884342">
          <w:marLeft w:val="0"/>
          <w:marRight w:val="0"/>
          <w:marTop w:val="0"/>
          <w:marBottom w:val="0"/>
          <w:divBdr>
            <w:top w:val="none" w:sz="0" w:space="0" w:color="auto"/>
            <w:left w:val="none" w:sz="0" w:space="0" w:color="auto"/>
            <w:bottom w:val="none" w:sz="0" w:space="0" w:color="auto"/>
            <w:right w:val="none" w:sz="0" w:space="0" w:color="auto"/>
          </w:divBdr>
          <w:divsChild>
            <w:div w:id="1152021135">
              <w:marLeft w:val="0"/>
              <w:marRight w:val="0"/>
              <w:marTop w:val="0"/>
              <w:marBottom w:val="0"/>
              <w:divBdr>
                <w:top w:val="none" w:sz="0" w:space="0" w:color="auto"/>
                <w:left w:val="none" w:sz="0" w:space="0" w:color="auto"/>
                <w:bottom w:val="none" w:sz="0" w:space="0" w:color="auto"/>
                <w:right w:val="none" w:sz="0" w:space="0" w:color="auto"/>
              </w:divBdr>
              <w:divsChild>
                <w:div w:id="1115172842">
                  <w:marLeft w:val="0"/>
                  <w:marRight w:val="0"/>
                  <w:marTop w:val="0"/>
                  <w:marBottom w:val="0"/>
                  <w:divBdr>
                    <w:top w:val="none" w:sz="0" w:space="0" w:color="auto"/>
                    <w:left w:val="none" w:sz="0" w:space="0" w:color="auto"/>
                    <w:bottom w:val="none" w:sz="0" w:space="0" w:color="auto"/>
                    <w:right w:val="none" w:sz="0" w:space="0" w:color="auto"/>
                  </w:divBdr>
                  <w:divsChild>
                    <w:div w:id="1762294300">
                      <w:marLeft w:val="0"/>
                      <w:marRight w:val="0"/>
                      <w:marTop w:val="0"/>
                      <w:marBottom w:val="0"/>
                      <w:divBdr>
                        <w:top w:val="none" w:sz="0" w:space="0" w:color="auto"/>
                        <w:left w:val="none" w:sz="0" w:space="0" w:color="auto"/>
                        <w:bottom w:val="none" w:sz="0" w:space="0" w:color="auto"/>
                        <w:right w:val="none" w:sz="0" w:space="0" w:color="auto"/>
                      </w:divBdr>
                      <w:divsChild>
                        <w:div w:id="1745952774">
                          <w:marLeft w:val="0"/>
                          <w:marRight w:val="0"/>
                          <w:marTop w:val="0"/>
                          <w:marBottom w:val="0"/>
                          <w:divBdr>
                            <w:top w:val="none" w:sz="0" w:space="0" w:color="auto"/>
                            <w:left w:val="none" w:sz="0" w:space="0" w:color="auto"/>
                            <w:bottom w:val="none" w:sz="0" w:space="0" w:color="auto"/>
                            <w:right w:val="none" w:sz="0" w:space="0" w:color="auto"/>
                          </w:divBdr>
                        </w:div>
                        <w:div w:id="359403917">
                          <w:marLeft w:val="0"/>
                          <w:marRight w:val="0"/>
                          <w:marTop w:val="0"/>
                          <w:marBottom w:val="0"/>
                          <w:divBdr>
                            <w:top w:val="none" w:sz="0" w:space="0" w:color="auto"/>
                            <w:left w:val="none" w:sz="0" w:space="0" w:color="auto"/>
                            <w:bottom w:val="none" w:sz="0" w:space="0" w:color="auto"/>
                            <w:right w:val="none" w:sz="0" w:space="0" w:color="auto"/>
                          </w:divBdr>
                          <w:divsChild>
                            <w:div w:id="7605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95091">
                  <w:marLeft w:val="0"/>
                  <w:marRight w:val="0"/>
                  <w:marTop w:val="0"/>
                  <w:marBottom w:val="0"/>
                  <w:divBdr>
                    <w:top w:val="none" w:sz="0" w:space="0" w:color="auto"/>
                    <w:left w:val="none" w:sz="0" w:space="0" w:color="auto"/>
                    <w:bottom w:val="none" w:sz="0" w:space="0" w:color="auto"/>
                    <w:right w:val="none" w:sz="0" w:space="0" w:color="auto"/>
                  </w:divBdr>
                  <w:divsChild>
                    <w:div w:id="1245650577">
                      <w:marLeft w:val="0"/>
                      <w:marRight w:val="0"/>
                      <w:marTop w:val="0"/>
                      <w:marBottom w:val="0"/>
                      <w:divBdr>
                        <w:top w:val="none" w:sz="0" w:space="0" w:color="auto"/>
                        <w:left w:val="none" w:sz="0" w:space="0" w:color="auto"/>
                        <w:bottom w:val="none" w:sz="0" w:space="0" w:color="auto"/>
                        <w:right w:val="none" w:sz="0" w:space="0" w:color="auto"/>
                      </w:divBdr>
                      <w:divsChild>
                        <w:div w:id="79302255">
                          <w:marLeft w:val="0"/>
                          <w:marRight w:val="0"/>
                          <w:marTop w:val="0"/>
                          <w:marBottom w:val="0"/>
                          <w:divBdr>
                            <w:top w:val="none" w:sz="0" w:space="0" w:color="auto"/>
                            <w:left w:val="none" w:sz="0" w:space="0" w:color="auto"/>
                            <w:bottom w:val="none" w:sz="0" w:space="0" w:color="auto"/>
                            <w:right w:val="none" w:sz="0" w:space="0" w:color="auto"/>
                          </w:divBdr>
                          <w:divsChild>
                            <w:div w:id="1313294127">
                              <w:marLeft w:val="0"/>
                              <w:marRight w:val="0"/>
                              <w:marTop w:val="0"/>
                              <w:marBottom w:val="0"/>
                              <w:divBdr>
                                <w:top w:val="none" w:sz="0" w:space="0" w:color="auto"/>
                                <w:left w:val="none" w:sz="0" w:space="0" w:color="auto"/>
                                <w:bottom w:val="none" w:sz="0" w:space="0" w:color="auto"/>
                                <w:right w:val="none" w:sz="0" w:space="0" w:color="auto"/>
                              </w:divBdr>
                              <w:divsChild>
                                <w:div w:id="607586834">
                                  <w:marLeft w:val="0"/>
                                  <w:marRight w:val="0"/>
                                  <w:marTop w:val="0"/>
                                  <w:marBottom w:val="0"/>
                                  <w:divBdr>
                                    <w:top w:val="none" w:sz="0" w:space="0" w:color="auto"/>
                                    <w:left w:val="none" w:sz="0" w:space="0" w:color="auto"/>
                                    <w:bottom w:val="none" w:sz="0" w:space="0" w:color="auto"/>
                                    <w:right w:val="none" w:sz="0" w:space="0" w:color="auto"/>
                                  </w:divBdr>
                                  <w:divsChild>
                                    <w:div w:id="849368426">
                                      <w:marLeft w:val="0"/>
                                      <w:marRight w:val="0"/>
                                      <w:marTop w:val="0"/>
                                      <w:marBottom w:val="0"/>
                                      <w:divBdr>
                                        <w:top w:val="none" w:sz="0" w:space="0" w:color="auto"/>
                                        <w:left w:val="none" w:sz="0" w:space="0" w:color="auto"/>
                                        <w:bottom w:val="none" w:sz="0" w:space="0" w:color="auto"/>
                                        <w:right w:val="none" w:sz="0" w:space="0" w:color="auto"/>
                                      </w:divBdr>
                                    </w:div>
                                    <w:div w:id="163814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169428">
                      <w:marLeft w:val="0"/>
                      <w:marRight w:val="0"/>
                      <w:marTop w:val="0"/>
                      <w:marBottom w:val="0"/>
                      <w:divBdr>
                        <w:top w:val="none" w:sz="0" w:space="0" w:color="auto"/>
                        <w:left w:val="none" w:sz="0" w:space="0" w:color="auto"/>
                        <w:bottom w:val="none" w:sz="0" w:space="0" w:color="auto"/>
                        <w:right w:val="none" w:sz="0" w:space="0" w:color="auto"/>
                      </w:divBdr>
                      <w:divsChild>
                        <w:div w:id="801197107">
                          <w:marLeft w:val="0"/>
                          <w:marRight w:val="0"/>
                          <w:marTop w:val="0"/>
                          <w:marBottom w:val="0"/>
                          <w:divBdr>
                            <w:top w:val="none" w:sz="0" w:space="0" w:color="auto"/>
                            <w:left w:val="none" w:sz="0" w:space="0" w:color="auto"/>
                            <w:bottom w:val="none" w:sz="0" w:space="0" w:color="auto"/>
                            <w:right w:val="none" w:sz="0" w:space="0" w:color="auto"/>
                          </w:divBdr>
                          <w:divsChild>
                            <w:div w:id="192538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9430171">
      <w:bodyDiv w:val="1"/>
      <w:marLeft w:val="0"/>
      <w:marRight w:val="0"/>
      <w:marTop w:val="0"/>
      <w:marBottom w:val="0"/>
      <w:divBdr>
        <w:top w:val="none" w:sz="0" w:space="0" w:color="auto"/>
        <w:left w:val="none" w:sz="0" w:space="0" w:color="auto"/>
        <w:bottom w:val="none" w:sz="0" w:space="0" w:color="auto"/>
        <w:right w:val="none" w:sz="0" w:space="0" w:color="auto"/>
      </w:divBdr>
    </w:div>
    <w:div w:id="2052614005">
      <w:bodyDiv w:val="1"/>
      <w:marLeft w:val="0"/>
      <w:marRight w:val="0"/>
      <w:marTop w:val="0"/>
      <w:marBottom w:val="0"/>
      <w:divBdr>
        <w:top w:val="none" w:sz="0" w:space="0" w:color="auto"/>
        <w:left w:val="none" w:sz="0" w:space="0" w:color="auto"/>
        <w:bottom w:val="none" w:sz="0" w:space="0" w:color="auto"/>
        <w:right w:val="none" w:sz="0" w:space="0" w:color="auto"/>
      </w:divBdr>
      <w:divsChild>
        <w:div w:id="1525367058">
          <w:marLeft w:val="0"/>
          <w:marRight w:val="0"/>
          <w:marTop w:val="0"/>
          <w:marBottom w:val="0"/>
          <w:divBdr>
            <w:top w:val="none" w:sz="0" w:space="0" w:color="auto"/>
            <w:left w:val="none" w:sz="0" w:space="0" w:color="auto"/>
            <w:bottom w:val="none" w:sz="0" w:space="0" w:color="auto"/>
            <w:right w:val="none" w:sz="0" w:space="0" w:color="auto"/>
          </w:divBdr>
          <w:divsChild>
            <w:div w:id="1133982341">
              <w:marLeft w:val="0"/>
              <w:marRight w:val="0"/>
              <w:marTop w:val="0"/>
              <w:marBottom w:val="0"/>
              <w:divBdr>
                <w:top w:val="none" w:sz="0" w:space="0" w:color="auto"/>
                <w:left w:val="none" w:sz="0" w:space="0" w:color="auto"/>
                <w:bottom w:val="none" w:sz="0" w:space="0" w:color="auto"/>
                <w:right w:val="none" w:sz="0" w:space="0" w:color="auto"/>
              </w:divBdr>
              <w:divsChild>
                <w:div w:id="1756588828">
                  <w:marLeft w:val="0"/>
                  <w:marRight w:val="0"/>
                  <w:marTop w:val="0"/>
                  <w:marBottom w:val="0"/>
                  <w:divBdr>
                    <w:top w:val="none" w:sz="0" w:space="0" w:color="auto"/>
                    <w:left w:val="none" w:sz="0" w:space="0" w:color="auto"/>
                    <w:bottom w:val="none" w:sz="0" w:space="0" w:color="auto"/>
                    <w:right w:val="none" w:sz="0" w:space="0" w:color="auto"/>
                  </w:divBdr>
                  <w:divsChild>
                    <w:div w:id="1883781500">
                      <w:marLeft w:val="0"/>
                      <w:marRight w:val="0"/>
                      <w:marTop w:val="0"/>
                      <w:marBottom w:val="0"/>
                      <w:divBdr>
                        <w:top w:val="none" w:sz="0" w:space="0" w:color="auto"/>
                        <w:left w:val="none" w:sz="0" w:space="0" w:color="auto"/>
                        <w:bottom w:val="none" w:sz="0" w:space="0" w:color="auto"/>
                        <w:right w:val="none" w:sz="0" w:space="0" w:color="auto"/>
                      </w:divBdr>
                      <w:divsChild>
                        <w:div w:id="132292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478359">
              <w:marLeft w:val="0"/>
              <w:marRight w:val="0"/>
              <w:marTop w:val="0"/>
              <w:marBottom w:val="0"/>
              <w:divBdr>
                <w:top w:val="none" w:sz="0" w:space="0" w:color="auto"/>
                <w:left w:val="none" w:sz="0" w:space="0" w:color="auto"/>
                <w:bottom w:val="none" w:sz="0" w:space="0" w:color="auto"/>
                <w:right w:val="none" w:sz="0" w:space="0" w:color="auto"/>
              </w:divBdr>
              <w:divsChild>
                <w:div w:id="2083091750">
                  <w:marLeft w:val="0"/>
                  <w:marRight w:val="0"/>
                  <w:marTop w:val="0"/>
                  <w:marBottom w:val="0"/>
                  <w:divBdr>
                    <w:top w:val="none" w:sz="0" w:space="0" w:color="auto"/>
                    <w:left w:val="none" w:sz="0" w:space="0" w:color="auto"/>
                    <w:bottom w:val="none" w:sz="0" w:space="0" w:color="auto"/>
                    <w:right w:val="none" w:sz="0" w:space="0" w:color="auto"/>
                  </w:divBdr>
                  <w:divsChild>
                    <w:div w:id="758404102">
                      <w:marLeft w:val="0"/>
                      <w:marRight w:val="0"/>
                      <w:marTop w:val="0"/>
                      <w:marBottom w:val="0"/>
                      <w:divBdr>
                        <w:top w:val="none" w:sz="0" w:space="0" w:color="auto"/>
                        <w:left w:val="none" w:sz="0" w:space="0" w:color="auto"/>
                        <w:bottom w:val="none" w:sz="0" w:space="0" w:color="auto"/>
                        <w:right w:val="none" w:sz="0" w:space="0" w:color="auto"/>
                      </w:divBdr>
                      <w:divsChild>
                        <w:div w:id="724641038">
                          <w:marLeft w:val="0"/>
                          <w:marRight w:val="0"/>
                          <w:marTop w:val="0"/>
                          <w:marBottom w:val="0"/>
                          <w:divBdr>
                            <w:top w:val="none" w:sz="0" w:space="0" w:color="auto"/>
                            <w:left w:val="none" w:sz="0" w:space="0" w:color="auto"/>
                            <w:bottom w:val="none" w:sz="0" w:space="0" w:color="auto"/>
                            <w:right w:val="none" w:sz="0" w:space="0" w:color="auto"/>
                          </w:divBdr>
                        </w:div>
                        <w:div w:id="54718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209243">
      <w:bodyDiv w:val="1"/>
      <w:marLeft w:val="0"/>
      <w:marRight w:val="0"/>
      <w:marTop w:val="0"/>
      <w:marBottom w:val="0"/>
      <w:divBdr>
        <w:top w:val="none" w:sz="0" w:space="0" w:color="auto"/>
        <w:left w:val="none" w:sz="0" w:space="0" w:color="auto"/>
        <w:bottom w:val="none" w:sz="0" w:space="0" w:color="auto"/>
        <w:right w:val="none" w:sz="0" w:space="0" w:color="auto"/>
      </w:divBdr>
    </w:div>
    <w:div w:id="2092774203">
      <w:bodyDiv w:val="1"/>
      <w:marLeft w:val="0"/>
      <w:marRight w:val="0"/>
      <w:marTop w:val="0"/>
      <w:marBottom w:val="0"/>
      <w:divBdr>
        <w:top w:val="none" w:sz="0" w:space="0" w:color="auto"/>
        <w:left w:val="none" w:sz="0" w:space="0" w:color="auto"/>
        <w:bottom w:val="none" w:sz="0" w:space="0" w:color="auto"/>
        <w:right w:val="none" w:sz="0" w:space="0" w:color="auto"/>
      </w:divBdr>
    </w:div>
    <w:div w:id="2134594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trello.com/invite/b/qZOKppuN/ATTIa19ae5158b7d82ce8db46f4e96da621f8D17B5DE/nome-do-mr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vitao201394@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trello.com/invite/b/qZOKppuN/ATTIa19ae5158b7d82ce8db46f4e96da621f8D17B5DE/nome-do-mr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mailto:michel.silva@prof.uniso.br"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as\Downloads\modelo-para-trabalho-academico-uniso.dot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E0977D10-7C85-4D7B-9F2A-37F205319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modelo-para-trabalho-academico-uniso</Template>
  <TotalTime>122</TotalTime>
  <Pages>74</Pages>
  <Words>12979</Words>
  <Characters>70087</Characters>
  <Application>Microsoft Office Word</Application>
  <DocSecurity>0</DocSecurity>
  <Lines>584</Lines>
  <Paragraphs>165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Biblioteca</dc:creator>
  <cp:lastModifiedBy>Lucas Souza Rodrigues</cp:lastModifiedBy>
  <cp:revision>58</cp:revision>
  <dcterms:created xsi:type="dcterms:W3CDTF">2024-05-27T19:32:00Z</dcterms:created>
  <dcterms:modified xsi:type="dcterms:W3CDTF">2024-06-03T02:47:00Z</dcterms:modified>
</cp:coreProperties>
</file>